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-1418590</wp:posOffset>
                </wp:positionH>
                <wp:positionV relativeFrom="paragraph">
                  <wp:posOffset>-820420</wp:posOffset>
                </wp:positionV>
                <wp:extent cx="7896860" cy="101600"/>
                <wp:effectExtent l="0" t="0" r="8890" b="12700"/>
                <wp:wrapNone/>
                <wp:docPr id="8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896860" cy="101600"/>
                        </a:xfrm>
                        <a:prstGeom prst="parallelogram">
                          <a:avLst>
                            <a:gd name="adj" fmla="val 40000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349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x y;margin-left:-111.7pt;margin-top:-64.6pt;height:8pt;width:621.8pt;z-index:251692032;mso-width-relative:page;mso-height-relative:page;" fillcolor="#B9CDE5 [1300]" filled="t" stroked="f" coordsize="21600,21600" o:gfxdata="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ODJcdwAAAALAQAADwAAAAAAAAABACAAAAAi&#10;AAAAZHJzL2Rvd25yZXYueG1sUEsBAhQAFAAAAAgAh07iQHy+4LkGAgAA8gMAAA4AAAAAAAAAAQAg&#10;AAAAKwEAAGRycy9lMm9Eb2MueG1sUEsFBgAAAAAGAAYAWQEAAKMFAAAAAA==&#10;" adj="111">
                <v:fill on="t" focussize="0,0"/>
                <v:stroke on="f" weight="2.75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4930775</wp:posOffset>
            </wp:positionH>
            <wp:positionV relativeFrom="paragraph">
              <wp:posOffset>-435610</wp:posOffset>
            </wp:positionV>
            <wp:extent cx="918845" cy="1288415"/>
            <wp:effectExtent l="9525" t="9525" r="24130" b="16510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12884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-1443355</wp:posOffset>
                </wp:positionH>
                <wp:positionV relativeFrom="paragraph">
                  <wp:posOffset>-617220</wp:posOffset>
                </wp:positionV>
                <wp:extent cx="7958455" cy="1591310"/>
                <wp:effectExtent l="0" t="0" r="4445" b="889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8455" cy="15913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3.65pt;margin-top:-48.6pt;height:125.3pt;width:626.65pt;z-index:251659264;v-text-anchor:middle;mso-width-relative:page;mso-height-relative:page;" fillcolor="#F2F2F2 [3052]" filled="t" stroked="f" coordsize="21600,21600" o:gfxdata="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ZemJw2gAAAA0BAAAPAAAAAAAAAAEAIAAAACIAAABkcnMv&#10;ZG93bnJldi54bWxQSwECFAAUAAAACACHTuJAppbzuXMCAADZBAAADgAAAAAAAAABACAAAAApAQAA&#10;ZHJzL2Uyb0RvYy54bWxQSwUGAAAAAAYABgBZAQAADg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3999230</wp:posOffset>
                </wp:positionH>
                <wp:positionV relativeFrom="paragraph">
                  <wp:posOffset>-501650</wp:posOffset>
                </wp:positionV>
                <wp:extent cx="3709670" cy="407670"/>
                <wp:effectExtent l="0" t="0" r="5080" b="11430"/>
                <wp:wrapNone/>
                <wp:docPr id="21" name="平行四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09670" cy="407670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x;margin-left:314.9pt;margin-top:-39.5pt;height:32.1pt;width:292.1pt;z-index:251660288;v-text-anchor:middle;mso-width-relative:page;mso-height-relative:page;" fillcolor="#B9CDE5 [1300]" filled="t" stroked="f" coordsize="21600,21600" o:gfxdata="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f&#10;SMMV3QAAAAwBAAAPAAAAAAAAAAEAIAAAACIAAABkcnMvZG93bnJldi54bWxQSwECFAAUAAAACACH&#10;TuJAUqwGfZECAAALBQAADgAAAAAAAAABACAAAAAsAQAAZHJzL2Uyb0RvYy54bWxQSwUGAAAAAAYA&#10;BgBZAQAALwYAAAAA&#10;" adj="593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-1443355</wp:posOffset>
                </wp:positionH>
                <wp:positionV relativeFrom="paragraph">
                  <wp:posOffset>-501650</wp:posOffset>
                </wp:positionV>
                <wp:extent cx="5471795" cy="407670"/>
                <wp:effectExtent l="0" t="0" r="14605" b="11430"/>
                <wp:wrapNone/>
                <wp:docPr id="9" name="梯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020" y="332105"/>
                          <a:ext cx="5471795" cy="407670"/>
                        </a:xfrm>
                        <a:prstGeom prst="trapezoid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13.65pt;margin-top:-39.5pt;height:32.1pt;width:430.85pt;z-index:251661312;v-text-anchor:middle;mso-width-relative:page;mso-height-relative:page;" fillcolor="#4F81BD [3204]" filled="t" stroked="f" coordsize="5471795,407670" o:gfxdata="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iGkHRdsAAAAMAQAADwAAAAAAAAABACAAAAAiAAAAZHJzL2Rv&#10;d25yZXYueG1sUEsBAhQAFAAAAAgAh07iQMK88SFwAgAAwwQAAA4AAAAAAAAAAQAgAAAAKgEAAGRy&#10;cy9lMm9Eb2MueG1sUEsFBgAAAAAGAAYAWQEAAAwGAAAAAA==&#10;" path="m0,407670l101917,0,5369877,0,5471795,407670xe">
                <v:path o:connectlocs="2735897,0;50958,203835;2735897,407670;5420836,203835" o:connectangles="247,164,82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-415290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42.15pt;margin-top:-32.7pt;height:24.3pt;width:148.6pt;z-index:251684864;mso-width-relative:page;mso-height-relative:page;" filled="f" stroked="f" coordsize="21600,21600" o:gfxdata="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gPhcHbAAAACgEAAA8AAAAAAAAAAQAgAAAAIgAAAGRy&#10;cy9kb3ducmV2LnhtbFBLAQIUABQAAAAIAIdO4kAVCshY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-19685</wp:posOffset>
                </wp:positionV>
                <wp:extent cx="5568315" cy="88773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315" cy="887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应届生/X年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2.6pt;margin-top:-1.55pt;height:69.9pt;width:438.45pt;z-index:251685888;mso-width-relative:page;mso-height-relative:page;" filled="f" stroked="f" coordsize="21600,21600" o:gfxdata="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2X1bidsAAAAKAQAADwAAAAAAAAABACAA&#10;AAAiAAAAZHJzL2Rvd25yZXYueG1sUEsBAhQAFAAAAAgAh07iQF2xqMBDAgAAdQ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应届生/X年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-701675</wp:posOffset>
                </wp:positionH>
                <wp:positionV relativeFrom="paragraph">
                  <wp:posOffset>-513080</wp:posOffset>
                </wp:positionV>
                <wp:extent cx="1139190" cy="40068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5.25pt;margin-top:-40.4pt;height:31.55pt;width:89.7pt;z-index:251683840;mso-width-relative:page;mso-height-relative:page;" filled="f" stroked="f" coordsize="21600,21600" o:gfxdata="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LyKDXbAAAACwEAAA8AAAAAAAAAAQAgAAAAIgAAAGRy&#10;cy9kb3ducmV2LnhtbFBLAQIUABQAAAAIAIdO4kAxKn/q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-1167130</wp:posOffset>
                </wp:positionH>
                <wp:positionV relativeFrom="paragraph">
                  <wp:posOffset>-914400</wp:posOffset>
                </wp:positionV>
                <wp:extent cx="7634605" cy="101600"/>
                <wp:effectExtent l="0" t="0" r="4445" b="12700"/>
                <wp:wrapNone/>
                <wp:docPr id="3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562610" y="-16510"/>
                          <a:ext cx="7634605" cy="101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349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自选图形 23" o:spid="_x0000_s1026" o:spt="1" style="position:absolute;left:0pt;flip:x;margin-left:-91.9pt;margin-top:-72pt;height:8pt;width:601.15pt;z-index:251664384;mso-width-relative:page;mso-height-relative:page;" fillcolor="#4F81BD [3204]" filled="t" stroked="f" coordsize="21600,21600" o:gfxdata="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k3uAPcAAAADwEA&#10;AA8AAAAAAAAAAQAgAAAAIgAAAGRycy9kb3ducmV2LnhtbFBLAQIUABQAAAAIAIdO4kC7/GVF3QEA&#10;AIQDAAAOAAAAAAAAAAEAIAAAACsBAABkcnMvZTJvRG9jLnhtbFBLBQYAAAAABgAGAFkBAAB6BQAA&#10;AAA=&#10;">
                <v:fill on="t" focussize="0,0"/>
                <v:stroke on="f" weight="2.75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-1167130</wp:posOffset>
                </wp:positionH>
                <wp:positionV relativeFrom="paragraph">
                  <wp:posOffset>9491345</wp:posOffset>
                </wp:positionV>
                <wp:extent cx="7634605" cy="101600"/>
                <wp:effectExtent l="0" t="0" r="4445" b="12700"/>
                <wp:wrapNone/>
                <wp:docPr id="20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34605" cy="101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349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自选图形 23" o:spid="_x0000_s1026" o:spt="1" style="position:absolute;left:0pt;flip:x;margin-left:-91.9pt;margin-top:747.35pt;height:8pt;width:601.15pt;z-index:251693056;mso-width-relative:page;mso-height-relative:page;" fillcolor="#4F81BD [3204]" filled="t" stroked="f" coordsize="21600,21600" o:gfxdata="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CNdiNwAAAAPAQAADwAAAAAAAAAB&#10;ACAAAAAiAAAAZHJzL2Rvd25yZXYueG1sUEsBAhQAFAAAAAgAh07iQAWahmfTAQAAewMAAA4AAAAA&#10;AAAAAQAgAAAAKwEAAGRycy9lMm9Eb2MueG1sUEsFBgAAAAAGAAYAWQEAAHAFAAAAAA==&#10;">
                <v:fill on="t" focussize="0,0"/>
                <v:stroke on="f" weight="2.75pt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7837170</wp:posOffset>
                </wp:positionV>
                <wp:extent cx="127825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pt;margin-top:617.1pt;height:26.6pt;width:100.65pt;z-index:251668480;mso-width-relative:page;mso-height-relative:page;" filled="f" stroked="f" coordsize="21600,21600" o:gfxdata="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VwphjdAAAADQEAAA8AAAAAAAAAAQAgAAAAIgAA&#10;AGRycy9kb3ducmV2LnhtbFBLAQIUABQAAAAIAIdO4kC66fx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2658745</wp:posOffset>
                </wp:positionV>
                <wp:extent cx="127825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pt;margin-top:209.35pt;height:26.6pt;width:100.65pt;z-index:251677696;mso-width-relative:page;mso-height-relative:page;" filled="f" stroked="f" coordsize="21600,21600" o:gfxdata="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4EYJDdwAAAALAQAADwAAAAAAAAABACAAAAAiAAAA&#10;ZHJzL2Rvd25yZXYueG1sUEsBAhQAFAAAAAgAh07iQP1OKN4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947420</wp:posOffset>
                </wp:positionV>
                <wp:extent cx="112204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pt;margin-top:74.6pt;height:26.6pt;width:88.35pt;z-index:251665408;mso-width-relative:page;mso-height-relative:page;" filled="f" stroked="f" coordsize="21600,21600" o:gfxdata="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JUC7NsAAAALAQAADwAAAAAAAAABACAAAAAiAAAA&#10;ZHJzL2Rvd25yZXYueG1sUEsBAhQAFAAAAAgAh07iQCxcoH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-322580</wp:posOffset>
                </wp:positionH>
                <wp:positionV relativeFrom="paragraph">
                  <wp:posOffset>6103620</wp:posOffset>
                </wp:positionV>
                <wp:extent cx="127825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4pt;margin-top:480.6pt;height:26.6pt;width:100.65pt;z-index:251667456;mso-width-relative:page;mso-height-relative:page;" filled="f" stroked="f" coordsize="21600,21600" o:gfxdata="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UFwj3QAAAAwBAAAPAAAAAAAAAAEAIAAAACIA&#10;AABkcnMvZG93bnJldi54bWxQSwECFAAUAAAACACHTuJAuHZgk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-562610</wp:posOffset>
                </wp:positionH>
                <wp:positionV relativeFrom="paragraph">
                  <wp:posOffset>2747010</wp:posOffset>
                </wp:positionV>
                <wp:extent cx="166370" cy="157480"/>
                <wp:effectExtent l="0" t="0" r="5080" b="1397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5748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44.3pt;margin-top:216.3pt;height:12.4pt;width:13.1pt;z-index:251680768;v-text-anchor:middle;mso-width-relative:page;mso-height-relative:page;" fillcolor="#4F81BD [3204]" filled="t" stroked="f" coordsize="608697,568475" o:gfxdata="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15036,134393;161008,134393;166370,139799;166370,141614;161008,147019;114445,147019;90328,156489;87698,157480;87698,145988;89675,142233;115036,134393;5363,134393;51346,134393;76713,142233;78691,145988;78691,157480;76020,156469;51346,147019;5363,147019;0,141614;0,139799;5363,134393;115036,8288;119908,8288;119908,45100;123109,53560;129409,60617;136687,63898;143985,60617;150264,53560;153485,45100;153485,8288;161008,8288;166370,13694;166370,122025;161008,127431;115036,127431;87698,137892;87698,18729;115036,8288;5363,8288;51346,8288;78691,18729;78691,137892;51346,127431;5363,127431;0,122025;0,13694;5363,8288;132384,0;140988,0;146350,5425;146350,8293;146350,45096;144963,48727;138684,55783;136686,56670;134709,55783;128409,48727;127043,45096;127043,8293;127043,5425;132384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7932420</wp:posOffset>
                </wp:positionV>
                <wp:extent cx="175260" cy="148590"/>
                <wp:effectExtent l="0" t="0" r="15240" b="381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859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4.65pt;margin-top:624.6pt;height:11.7pt;width:13.8pt;z-index:251672576;v-text-anchor:middle;mso-width-relative:page;mso-height-relative:page;" fillcolor="#4F81BD [3204]" filled="t" stroked="f" coordsize="606768,503202" o:gfxdata="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3597,116584;163964,116584;175260,128117;163964,139651;73597,139651;62301,128117;73597,116584;20782,107644;25865,110816;29197,117794;36708,118890;41282,122811;39870,128751;34392,134172;35635,141381;35804,142823;30157,148590;27503,147897;20782,144264;14062,147897;11408,148590;8133,147436;5874,141842;7173,134172;1695,128751;283,122811;4857,118890;12368,117794;15700,110816;20782,107644;73597,62719;163964,62719;175260,74253;163964,85786;73597,85786;62301,74253;73597,62719;20782,53801;25865,57029;29197,64003;36708,65099;41282,69018;39870,74955;34392,80373;35635,87578;35804,88961;30157,94725;27503,94091;20782,90460;14062,94091;11408,94725;8133,93630;5874,87981;7173,80373;1695,74955;283,69018;4857,65099;12368,64003;15700,57029;20782,53801;73597,8939;163964,8939;175260,20472;163964,32006;73597,32006;62301,20472;73597,8939;20782,0;25865,3227;29197,10144;36708,11297;41282,15216;39870,21096;34392,26514;35635,33776;35804,35160;30157,40924;27503,40232;20782,36658;14062,40232;11408,40924;8133,39828;5874,34180;7173,26514;1695,21096;283,15216;4857,11297;12368,10144;15700,3227;2078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-563245</wp:posOffset>
                </wp:positionH>
                <wp:positionV relativeFrom="paragraph">
                  <wp:posOffset>6176010</wp:posOffset>
                </wp:positionV>
                <wp:extent cx="167640" cy="184785"/>
                <wp:effectExtent l="0" t="0" r="3810" b="5715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84785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4.35pt;margin-top:486.3pt;height:14.55pt;width:13.2pt;z-index:251671552;v-text-anchor:middle;mso-width-relative:page;mso-height-relative:page;" fillcolor="#4F81BD [3204]" filled="t" stroked="f" coordsize="557453,606706" o:gfxdata="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4098,116401;35311,136645;60466,140488;67986,147741;46871,181950;36462,181436;26159,160624;5982,160624;1004,151233;142240,114424;166623,151232;161671,160623;141464,160623;131186,181436;120774,181950;99201,147037;105706,140487;130865,136644;142240,114424;83106,45971;106990,70129;83106,94286;59222,70129;83106,45971;83098,33887;47259,70128;83098,106370;118936,70128;83098,33887;83098,0;99826,11611;103573,12856;123861,13397;130632,32750;132961,35971;149046,48448;143613,67638;143613,72619;149046,91809;132961,104286;130632,107534;123861,126860;103573,127401;99826,128646;83098,140257;66370,128646;62622,127401;42335,126860;35563,107507;33261,104286;17149,91809;22903,72131;22903,68126;17149,48448;33261,35971;35563,32750;42335,13397;62622,12856;66370,11638;8309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8153400</wp:posOffset>
                </wp:positionV>
                <wp:extent cx="6429375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642pt;height:0pt;width:506.25pt;z-index:251691008;mso-width-relative:page;mso-height-relative:page;" filled="f" stroked="t" coordsize="21600,21600" o:gfxdata="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o&#10;uu7H2AAAAA0BAAAPAAAAAAAAAAEAIAAAACIAAABkcnMvZG93bnJldi54bWxQSwECFAAUAAAACACH&#10;TuJADR62YesBAAC/AwAADgAAAAAAAAABACAAAAAnAQAAZHJzL2Uyb0RvYy54bWxQSwUGAAAAAAYA&#10;BgBZAQAAhAUAAAAA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6421755</wp:posOffset>
                </wp:positionV>
                <wp:extent cx="642937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505.65pt;height:0pt;width:506.25pt;z-index:251689984;mso-width-relative:page;mso-height-relative:page;" filled="f" stroked="t" coordsize="21600,21600" o:gfxdata="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g4&#10;jTLWAAAADQEAAA8AAAAAAAAAAQAgAAAAIgAAAGRycy9kb3ducmV2LnhtbFBLAQIUABQAAAAIAIdO&#10;4kD/3Ttn7AEAAL8DAAAOAAAAAAAAAAEAIAAAACUBAABkcnMvZTJvRG9jLnhtbFBLBQYAAAAABgAG&#10;AFkBAACD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4701540</wp:posOffset>
                </wp:positionV>
                <wp:extent cx="6429375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370.2pt;height:0pt;width:506.25pt;z-index:251688960;mso-width-relative:page;mso-height-relative:page;" filled="f" stroked="t" coordsize="21600,21600" o:gfxdata="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SChRPZAAAACwEAAA8AAAAAAAAAAQAgAAAAIgAAAGRycy9kb3ducmV2LnhtbFBLAQIUABQAAAAI&#10;AIdO4kDTsIkq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2976245</wp:posOffset>
                </wp:positionV>
                <wp:extent cx="642937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234.35pt;height:0pt;width:506.25pt;z-index:251687936;mso-width-relative:page;mso-height-relative:page;" filled="f" stroked="t" coordsize="21600,21600" o:gfxdata="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PiG4PZAAAACwEAAA8AAAAAAAAAAQAgAAAAIgAAAGRycy9kb3ducmV2LnhtbFBLAQIUABQAAAAI&#10;AIdO4kBWtecR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1262380</wp:posOffset>
                </wp:positionV>
                <wp:extent cx="642937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9755" y="235077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99.4pt;height:0pt;width:506.25pt;z-index:251686912;mso-width-relative:page;mso-height-relative:page;" filled="f" stroked="t" coordsize="21600,21600" o:gfxdata="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jJrbrXAAAACwEAAA8AAAAAAAAAAQAgAAAAIgAAAGRycy9kb3ducmV2LnhtbFBL&#10;AQIUABQAAAAIAIdO4kBg+aJO9wEAAMoDAAAOAAAAAAAAAAEAIAAAACYBAABkcnMvZTJvRG9jLnht&#10;bFBLBQYAAAAABgAGAFkBAACP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1302385</wp:posOffset>
                </wp:positionV>
                <wp:extent cx="670242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102.55pt;height:25.2pt;width:527.75pt;z-index:251673600;mso-width-relative:page;mso-height-relative:page;" filled="f" stroked="f" coordsize="21600,21600" o:gfxdata="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zvm6TYAAAADAEAAA8AAAAAAAAAAQAgAAAAIgAAAGRycy9kb3ducmV2LnhtbFBL&#10;AQIUABQAAAAIAIdO4kBFH+R5vQEAAF8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1637665</wp:posOffset>
                </wp:positionV>
                <wp:extent cx="66205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5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128.95pt;height:79.2pt;width:521.3pt;z-index:251674624;mso-width-relative:page;mso-height-relative:page;" filled="f" stroked="f" coordsize="21600,21600" o:gfxdata="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hB1sPZAAAADAEAAA8AAAAAAAAAAQAgAAAAIgAAAGRycy9kb3ducmV2LnhtbFBL&#10;AQIUABQAAAAIAIdO4kA/VF7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3017520</wp:posOffset>
                </wp:positionV>
                <wp:extent cx="66274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237.6pt;height:25.2pt;width:521.85pt;z-index:251678720;mso-width-relative:page;mso-height-relative:page;" filled="f" stroked="f" coordsize="21600,21600" o:gfxdata="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3fJ2a2gAAAAwBAAAPAAAAAAAAAAEAIAAAACIAAABkcnMvZG93bnJldi54bWxQ&#10;SwECFAAUAAAACACHTuJA5Bj/WL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3349625</wp:posOffset>
                </wp:positionV>
                <wp:extent cx="661479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263.75pt;height:79.2pt;width:520.85pt;z-index:251679744;mso-width-relative:page;mso-height-relative:page;" filled="f" stroked="f" coordsize="21600,21600" o:gfxdata="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5vHbbaAAAADAEAAA8AAAAAAAAAAQAgAAAAIgAAAGRycy9kb3ducmV2Lnht&#10;bFBLAQIUABQAAAAIAIdO4kBhpBl7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4733290</wp:posOffset>
                </wp:positionV>
                <wp:extent cx="667385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372.7pt;height:25.2pt;width:525.5pt;z-index:251675648;mso-width-relative:page;mso-height-relative:page;" filled="f" stroked="f" coordsize="21600,21600" o:gfxdata="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D9zFStkAAAAMAQAADwAAAAAAAAABACAAAAAiAAAAZHJzL2Rvd25yZXYueG1sUEsB&#10;AhQAFAAAAAgAh07iQKBAHc2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5062220</wp:posOffset>
                </wp:positionV>
                <wp:extent cx="659955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398.6pt;height:97.2pt;width:519.65pt;z-index:251676672;mso-width-relative:page;mso-height-relative:page;" filled="f" stroked="f" coordsize="21600,21600" o:gfxdata="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fKk9K2QAAAAwBAAAPAAAAAAAAAAEAIAAAACIAAABkcnMvZG93bnJldi54bWxQ&#10;SwECFAAUAAAACACHTuJAOMfMwb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6501765</wp:posOffset>
                </wp:positionV>
                <wp:extent cx="659130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511.95pt;height:61.2pt;width:519pt;z-index:251681792;mso-width-relative:page;mso-height-relative:page;" filled="f" stroked="f" coordsize="21600,21600" o:gfxdata="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ShRELZAAAADgEAAA8AAAAAAAAAAQAgAAAAIgAAAGRycy9kb3ducmV2LnhtbFBL&#10;AQIUABQAAAAIAIdO4kAbkjS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8239760</wp:posOffset>
                </wp:positionV>
                <wp:extent cx="662241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41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6pt;margin-top:648.8pt;height:63.3pt;width:521.45pt;z-index:251663360;mso-width-relative:page;mso-height-relative:page;" filled="f" stroked="f" coordsize="21600,21600" o:gfxdata="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XPL8feAAAADgEAAA8AAAAAAAAAAQAgAAAA&#10;IgAAAGRycy9kb3ducmV2LnhtbFBLAQIUABQAAAAIAIdO4kBJl7IS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4473575</wp:posOffset>
                </wp:positionV>
                <wp:extent cx="163830" cy="142875"/>
                <wp:effectExtent l="0" t="0" r="7620" b="952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4287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44.2pt;margin-top:352.25pt;height:11.25pt;width:12.9pt;z-index:251669504;v-text-anchor:middle;mso-width-relative:page;mso-height-relative:page;" fillcolor="#4F81BD [3204]" filled="t" stroked="f" coordsize="10000,8569" o:gfxdata="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63830,38682;163830,74430;0,74430;0,38682;4275,28178;14597,23826;46773,23826;46773,8920;49329,2617;55538,0;108209,0;114418,2617;116974,8920;116974,23826;149150,23826;159472,28178;163830,38682;163830,83334;163830,128018;159554,138523;149232,142875;14646,142875;4325,138523;16,128018;16,83334;61436,83334;61436,98240;63172,102425;67301,104192;96545,104192;100657,102425;102393,98240;102393,83334;163830,83334;58536,23776;105326,23776;105326,11871;58536,11871;58536,23776;93628,83334;93628,95255;70201,95255;70201,83334;93628,83334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1040130</wp:posOffset>
                </wp:positionV>
                <wp:extent cx="218440" cy="139700"/>
                <wp:effectExtent l="0" t="0" r="10160" b="1270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3970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46.35pt;margin-top:81.9pt;height:11pt;width:17.2pt;z-index:251670528;v-text-anchor:middle;mso-width-relative:page;mso-height-relative:page;" fillcolor="#4F81BD [3204]" filled="t" stroked="f" coordsize="604718,382112" o:gfxdata="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7766,76165;56416,76165;94511,90989;107987,93230;122884,90530;156659,76165;177298,76165;177298,99263;165586,117248;118961,137588;95592,137588;49422,117248;37766,99263;108719,1;120708,1718;209968,33836;212697,41823;212811,41823;212811,98993;218440,117494;202748,117494;208206,99165;208206,44007;120424,81411;96829,81813;4896,46018;4953,36882;96772,1948;108719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4379595</wp:posOffset>
                </wp:positionV>
                <wp:extent cx="127825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pt;margin-top:344.85pt;height:26.6pt;width:100.65pt;z-index:251666432;mso-width-relative:page;mso-height-relative:page;" filled="f" stroked="f" coordsize="21600,21600" o:gfxdata="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NQXg90AAAALAQAADwAAAAAAAAABACAAAAAiAAAA&#10;ZHJzL2Rvd25yZXYueG1sUEsBAhQAFAAAAAgAh07iQPgZdqA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82816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BYKAABkcnMvbWVk&#10;aWEvaW1hZ2UxLnBuZ1BLAQIUABQAAAAIAIdO4kDeOhzqs2MAAA9lAAAUAAAAAAAAAAEAIAAAAF0x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759EB47-31E4-4F21-B497-0876F4C0B30A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C80EAFC-20F3-497A-A816-50D05F77F84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49516AD-441E-4B1B-B975-C065934FDF2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B3EA51A3-530C-4DEC-A292-C0E2DA907D6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0922263A-10F6-4153-A2D5-8462C6F7AD6C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F9A658EE-3C70-41C1-AA5C-D4D57F799C8B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C45603C9-D92E-40A1-90C1-20F03B7BCA95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863F86C4-4335-4888-B0E8-6A745571D51D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8746A17A-41BB-4FEE-AA4D-2BDC1B9FBA4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A8F91704-6624-4DAD-9760-FE6AD004F40E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32C1488"/>
    <w:rsid w:val="050701C2"/>
    <w:rsid w:val="05925983"/>
    <w:rsid w:val="062E2E51"/>
    <w:rsid w:val="063702A7"/>
    <w:rsid w:val="073741EC"/>
    <w:rsid w:val="0AD322AB"/>
    <w:rsid w:val="0B0E5366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045206E"/>
    <w:rsid w:val="218D76F1"/>
    <w:rsid w:val="22397A5D"/>
    <w:rsid w:val="25781D74"/>
    <w:rsid w:val="25894239"/>
    <w:rsid w:val="25BC79B0"/>
    <w:rsid w:val="28647AE3"/>
    <w:rsid w:val="29910562"/>
    <w:rsid w:val="2AA9555C"/>
    <w:rsid w:val="2AC72D5E"/>
    <w:rsid w:val="2CC73098"/>
    <w:rsid w:val="2CD63616"/>
    <w:rsid w:val="34DB0BD9"/>
    <w:rsid w:val="388C61E0"/>
    <w:rsid w:val="3BF769C5"/>
    <w:rsid w:val="3D1F4FCF"/>
    <w:rsid w:val="3FA11776"/>
    <w:rsid w:val="412D2C62"/>
    <w:rsid w:val="4247233B"/>
    <w:rsid w:val="42BD2493"/>
    <w:rsid w:val="43180F69"/>
    <w:rsid w:val="45367BAA"/>
    <w:rsid w:val="46EB2AFA"/>
    <w:rsid w:val="48B20D13"/>
    <w:rsid w:val="4A27264A"/>
    <w:rsid w:val="4EDB475C"/>
    <w:rsid w:val="52401D52"/>
    <w:rsid w:val="54035D09"/>
    <w:rsid w:val="54AA01B0"/>
    <w:rsid w:val="551C2364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565914"/>
    <w:rsid w:val="6A947A25"/>
    <w:rsid w:val="6AD06270"/>
    <w:rsid w:val="6C384C57"/>
    <w:rsid w:val="6E6839AE"/>
    <w:rsid w:val="6EB103F2"/>
    <w:rsid w:val="6EF327D0"/>
    <w:rsid w:val="70383C45"/>
    <w:rsid w:val="70B0200B"/>
    <w:rsid w:val="717C4ECA"/>
    <w:rsid w:val="748F1B72"/>
    <w:rsid w:val="7514722C"/>
    <w:rsid w:val="75C36A6F"/>
    <w:rsid w:val="79C255C7"/>
    <w:rsid w:val="7A264494"/>
    <w:rsid w:val="7A64780F"/>
    <w:rsid w:val="7BF22495"/>
    <w:rsid w:val="7E5F555C"/>
    <w:rsid w:val="7EE575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6</TotalTime>
  <ScaleCrop>false</ScaleCrop>
  <LinksUpToDate>false</LinksUpToDate>
  <CharactersWithSpaces>1</CharactersWithSpaces>
  <Application>WPS Office_11.1.0.10723_F1E327BC-269C-435d-A152-05C5408002CA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2022-04-26T04:10:36Z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2052-11.1.0.10723</vt:lpwstr>
  </property>
  <property fmtid="{D5CDD505-2E9C-101B-9397-08002B2CF9AE}" pid="3" name="ICV">
    <vt:lpwstr>D6129BE948B84ED78AAF8BB9241828C8</vt:lpwstr>
  </property>
  <property fmtid="{D5CDD505-2E9C-101B-9397-08002B2CF9AE}" pid="4" name="KSOTemplateUUID">
    <vt:lpwstr>v1.0_mb_qKvxRJ+y9A/IsdHdiVBtng==</vt:lpwstr>
  </property>
</Properties>
</file>