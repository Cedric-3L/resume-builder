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bmp" Extension="bmp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-733425</wp:posOffset>
                </wp:positionV>
                <wp:extent cx="1247140" cy="36576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1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57.7pt;margin-top:-57.75pt;height:28.8pt;width:98.2pt;z-index:251685888;mso-width-relative:page;mso-height-relative:page;" filled="f" stroked="f" coordsize="21600,21600" o:gfxdata="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tjSyW3AAAAA0BAAAPAAAAAAAAAAEAIAAAACIA&#10;AABkcnMvZG93bnJldi54bWxQSwECFAAUAAAACACHTuJAqdp2DT4CAABm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-688340</wp:posOffset>
                </wp:positionV>
                <wp:extent cx="2741930" cy="32321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93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65pt;margin-top:-54.2pt;height:25.45pt;width:215.9pt;z-index:251694080;mso-width-relative:page;mso-height-relative:page;" filled="f" stroked="f" coordsize="21600,21600" o:gfxdata="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WxbZtwAAAAMAQAADwAAAAAAAAABACAAAAAiAAAA&#10;ZHJzL2Rvd25yZXYueG1sUEsBAhQAFAAAAAgAh07iQGEgKNs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-1261110</wp:posOffset>
                </wp:positionH>
                <wp:positionV relativeFrom="paragraph">
                  <wp:posOffset>-734695</wp:posOffset>
                </wp:positionV>
                <wp:extent cx="5454015" cy="408940"/>
                <wp:effectExtent l="6350" t="6350" r="6985" b="22860"/>
                <wp:wrapNone/>
                <wp:docPr id="6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015" cy="408940"/>
                        </a:xfrm>
                        <a:prstGeom prst="homePlate">
                          <a:avLst>
                            <a:gd name="adj" fmla="val 3063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solidFill>
                            <a:schemeClr val="bg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15" type="#_x0000_t15" style="position:absolute;left:0pt;margin-left:-99.3pt;margin-top:-57.85pt;height:32.2pt;width:429.45pt;z-index:251665408;mso-width-relative:page;mso-height-relative:page;" fillcolor="#2DA2BF [3204]" filled="t" stroked="t" coordsize="21600,21600" o:gfxdata="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WxB+dsAAAANAQAADwAAAAAAAAABACAAAAAiAAAAZHJzL2Rvd25yZXYueG1sUEsBAhQAFAAAAAgA&#10;h07iQMhTD+PpAQAAygMAAA4AAAAAAAAAAQAgAAAAKgEAAGRycy9lMm9Eb2MueG1sUEsFBgAAAAAG&#10;AAYAWQEAAIUFAAAAAA==&#10;" adj="21104">
                <v:fill on="t" focussize="0,0"/>
                <v:stroke weight="1pt" color="#FFFFFF [3212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-173355</wp:posOffset>
                </wp:positionV>
                <wp:extent cx="5349875" cy="1152525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875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稻小壳 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4.4pt;margin-top:-13.65pt;height:90.75pt;width:421.25pt;z-index:251663360;mso-width-relative:page;mso-height-relative:page;" filled="f" stroked="f" coordsize="21600,21600" o:gfxdata="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6Pbui3QAAAAwBAAAPAAAAAAAAAAEA&#10;IAAAACIAAABkcnMvZG93bnJldi54bWxQSwECFAAUAAAACACHTuJAfXAPYEMCAAB2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稻小壳 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22岁  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北京市朝阳区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4912995</wp:posOffset>
            </wp:positionH>
            <wp:positionV relativeFrom="paragraph">
              <wp:posOffset>-510540</wp:posOffset>
            </wp:positionV>
            <wp:extent cx="1039495" cy="1455420"/>
            <wp:effectExtent l="9525" t="9525" r="17780" b="20955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9495" cy="1455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-1204595</wp:posOffset>
                </wp:positionH>
                <wp:positionV relativeFrom="paragraph">
                  <wp:posOffset>-1003300</wp:posOffset>
                </wp:positionV>
                <wp:extent cx="250825" cy="10810875"/>
                <wp:effectExtent l="0" t="0" r="15875" b="9525"/>
                <wp:wrapNone/>
                <wp:docPr id="3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10810875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chemeClr val="bg1">
                              <a:lumMod val="8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margin-left:-94.85pt;margin-top:-79pt;height:851.25pt;width:19.75pt;z-index:251664384;mso-width-relative:page;mso-height-relative:page;" fillcolor="#D9D9D9 [2732]" filled="t" stroked="f" coordsize="21600,21600" o:gfxdata="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eesgv3gAAAA8BAAAPAAAAAAAAAAEAIAAAACIAAABkcnMvZG93bnJldi54bWxQ&#10;SwECFAAUAAAACACHTuJA/XTxEvEBAADfAwAADgAAAAAAAAABACAAAAAtAQAAZHJzL2Uyb0RvYy54&#10;bWxQSwUGAAAAAAYABgBZAQAAkAUAAAAA&#10;">
                <v:fill type="pattern" on="t" color2="#FFFFFF [3212]" o:title="宽下对角线" focussize="0,0" r:id="rId6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  <w:bookmarkStart w:id="0" w:name="_GoBack"/>
      <w:bookmarkEnd w:id="0"/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8032750</wp:posOffset>
                </wp:positionV>
                <wp:extent cx="4392295" cy="0"/>
                <wp:effectExtent l="25400" t="25400" r="40005" b="317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22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headEnd type="diamond" w="sm" len="sm"/>
                          <a:tailEnd type="diamond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2.75pt;margin-top:632.5pt;height:0pt;width:345.85pt;z-index:251693056;mso-width-relative:page;mso-height-relative:page;" filled="f" stroked="t" coordsize="21600,21600" o:gfxdata="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PQyhw2gAAAA0BAAAPAAAAAAAAAAEA&#10;IAAAACIAAABkcnMvZG93bnJldi54bWxQSwECFAAUAAAACACHTuJAalTcYQ0CAAAVBAAADgAAAAAA&#10;AAABACAAAAApAQAAZHJzL2Uyb0RvYy54bWxQSwUGAAAAAAYABgBZAQAAqAUAAAAA&#10;">
                <v:fill on="f" focussize="0,0"/>
                <v:stroke weight="1.5pt" color="#BFBFBF [2412]" joinstyle="round" startarrow="diamond" startarrowwidth="narrow" startarrowlength="short" endarrow="diamond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7952740</wp:posOffset>
                </wp:positionV>
                <wp:extent cx="132080" cy="111760"/>
                <wp:effectExtent l="0" t="0" r="1270" b="254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1.55pt;margin-top:626.2pt;height:8.8pt;width:10.4pt;z-index:251676672;v-text-anchor:middle;mso-width-relative:page;mso-height-relative:page;" fillcolor="#FFFFFF [3212]" filled="t" stroked="f" coordsize="606768,503202" o:gfxdata="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55464,87687;123567,87687;132080,96361;123567,105036;55464,105036;46951,96361;55464,87687;15662,80963;19492,83349;22003,88597;27664,89421;31111,92371;30047,96839;25919,100916;26855,106338;26983,107422;22727,111760;20727,111239;15662,108506;10597,111239;8597,111760;6129,110892;4426,106685;5405,100916;1277,96839;213,92371;3660,89421;9321,88597;11832,83349;15662,80963;55464,47173;123567,47173;132080,55848;123567,64523;55464,64523;46951,55848;55464,47173;15662,40466;19492,42893;22003,48139;27664,48963;31111,51911;30047,56376;25919,60451;26855,65871;26983,66911;22727,71246;20727,70769;15662,68038;10597,70769;8597,71246;6129,70422;4426,66174;5405,60451;1277,56376;213,51911;3660,48963;9321,48139;11832,42893;15662,40466;55464,6723;123567,6723;132080,15398;123567,24072;55464,24072;46951,15398;55464,6723;15662,0;19492,2427;22003,7630;27664,8497;31111,11445;30047,15867;25919,19942;26855,25404;26983,26445;22727,30780;20727,30260;15662,27572;10597,30260;8597,30780;6129,29956;4426,25708;5405,19942;1277,15867;213,11445;3660,8497;9321,7630;11832,2427;1566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-610235</wp:posOffset>
                </wp:positionH>
                <wp:positionV relativeFrom="paragraph">
                  <wp:posOffset>7874635</wp:posOffset>
                </wp:positionV>
                <wp:extent cx="333375" cy="270510"/>
                <wp:effectExtent l="0" t="0" r="9525" b="15240"/>
                <wp:wrapNone/>
                <wp:docPr id="31" name="五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70510"/>
                        </a:xfrm>
                        <a:prstGeom prst="homePlate">
                          <a:avLst>
                            <a:gd name="adj" fmla="val 30046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48.05pt;margin-top:620.05pt;height:21.3pt;width:26.25pt;z-index:251662336;v-text-anchor:middle;mso-width-relative:page;mso-height-relative:page;" fillcolor="#2DA2BF [3204]" filled="t" stroked="f" coordsize="21600,21600" o:gfxdata="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fnu4faAAAADQEA&#10;AA8AAAAAAAAAAQAgAAAAIgAAAGRycy9kb3ducmV2LnhtbFBLAQIUABQAAAAIAIdO4kBySbNXGAIA&#10;ABQEAAAOAAAAAAAAAAEAIAAAACkBAABkcnMvZTJvRG9jLnhtbFBLBQYAAAAABgAGAFkBAACzBQAA&#10;AAA=&#10;" adj="1633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7851140</wp:posOffset>
                </wp:positionV>
                <wp:extent cx="190182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自我评价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Evaluation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2DA2BF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75pt;margin-top:618.2pt;height:26.6pt;width:149.75pt;z-index:251672576;mso-width-relative:page;mso-height-relative:page;" filled="f" stroked="f" coordsize="21600,21600" o:gfxdata="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iI9lLdAAAADQEAAA8AAAAAAAAAAQAgAAAAIgAA&#10;AGRycy9kb3ducmV2LnhtbFBLAQIUABQAAAAIAIdO4kC66fx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自我评价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Evaluation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2DA2BF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8248650</wp:posOffset>
                </wp:positionV>
                <wp:extent cx="673290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90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4pt;margin-top:649.5pt;height:63.3pt;width:530.15pt;z-index:251667456;mso-width-relative:page;mso-height-relative:page;" filled="f" stroked="f" coordsize="21600,21600" o:gfxdata="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WR18d0AAAAOAQAADwAAAAAAAAABACAAAAAi&#10;AAAAZHJzL2Rvd25yZXYueG1sUEsBAhQAFAAAAAgAh07iQIeQHxg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6522085</wp:posOffset>
                </wp:positionV>
                <wp:extent cx="653478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78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4.4pt;margin-top:513.55pt;height:61.2pt;width:514.55pt;z-index:251686912;mso-width-relative:page;mso-height-relative:page;" filled="f" stroked="f" coordsize="21600,21600" o:gfxdata="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bD2wzaAAAADgEAAA8AAAAAAAAAAQAgAAAAIgAAAGRycy9kb3ducmV2Lnht&#10;bFBLAQIUABQAAAAIAIdO4kB6lV0e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6301105</wp:posOffset>
                </wp:positionV>
                <wp:extent cx="4392295" cy="0"/>
                <wp:effectExtent l="25400" t="25400" r="40005" b="317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22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headEnd type="diamond" w="sm" len="sm"/>
                          <a:tailEnd type="diamond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2.75pt;margin-top:496.15pt;height:0pt;width:345.85pt;z-index:251692032;mso-width-relative:page;mso-height-relative:page;" filled="f" stroked="t" coordsize="21600,21600" o:gfxdata="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J2iyL2gAAAAsBAAAPAAAAAAAAAAEA&#10;IAAAACIAAABkcnMvZG93bnJldi54bWxQSwECFAAUAAAACACHTuJAoyhdqw0CAAAVBAAADgAAAAAA&#10;AAABACAAAAApAQAAZHJzL2Uyb0RvYy54bWxQSwUGAAAAAAYABgBZAQAAqAUAAAAA&#10;">
                <v:fill on="f" focussize="0,0"/>
                <v:stroke weight="1.5pt" color="#BFBFBF [2412]" joinstyle="round" startarrow="diamond" startarrowwidth="narrow" startarrowlength="short" endarrow="diamond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-528320</wp:posOffset>
                </wp:positionH>
                <wp:positionV relativeFrom="paragraph">
                  <wp:posOffset>6205220</wp:posOffset>
                </wp:positionV>
                <wp:extent cx="126365" cy="138430"/>
                <wp:effectExtent l="0" t="0" r="6985" b="1397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84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1.6pt;margin-top:488.6pt;height:10.9pt;width:9.95pt;z-index:251675648;v-text-anchor:middle;mso-width-relative:page;mso-height-relative:page;" fillcolor="#FFFFFF [3212]" filled="t" stroked="f" coordsize="557453,606706" o:gfxdata="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18165,87201;26617,102366;45578,105245;51247,110679;35331,136306;27484,135921;19718,120330;4509,120330;757,113294;107218,85720;125598,113294;121866,120329;106633,120329;98886,135921;91038,136306;74777,110151;79679,105245;98644,102365;107218,85720;62644,34439;80648,52536;62644,70633;44640,52536;62644,34439;62638,25386;35623,52536;62638,79686;89652,52536;62638,25386;62638,0;75247,8698;78072,9631;93364,10036;98469,24534;100224,26947;112349,36294;108254,50670;108254,54401;112349,68778;100224,78125;98469,80558;93364,95036;78072,95441;75247,96374;62638,105072;50029,96374;47204,95441;31911,95036;26807,80538;25072,78125;12927,68778;17264,54036;17264,51036;12927,36294;25072,26947;26807,24534;31911,10036;47204,9631;50029,8718;6263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-610235</wp:posOffset>
                </wp:positionH>
                <wp:positionV relativeFrom="paragraph">
                  <wp:posOffset>6149340</wp:posOffset>
                </wp:positionV>
                <wp:extent cx="333375" cy="270510"/>
                <wp:effectExtent l="0" t="0" r="9525" b="15240"/>
                <wp:wrapNone/>
                <wp:docPr id="29" name="五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70510"/>
                        </a:xfrm>
                        <a:prstGeom prst="homePlate">
                          <a:avLst>
                            <a:gd name="adj" fmla="val 30046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48.05pt;margin-top:484.2pt;height:21.3pt;width:26.25pt;z-index:251661312;v-text-anchor:middle;mso-width-relative:page;mso-height-relative:page;" fillcolor="#2DA2BF [3204]" filled="t" stroked="f" coordsize="21600,21600" o:gfxdata="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zC5zfaAAAADAEA&#10;AA8AAAAAAAAAAQAgAAAAIgAAAGRycy9kb3ducmV2LnhtbFBLAQIUABQAAAAIAIdO4kAYQ3HFGAIA&#10;ABQEAAAOAAAAAAAAAAEAIAAAACkBAABkcnMvZTJvRG9jLnhtbFBLBQYAAAAABgAGAFkBAACzBQAA&#10;AAA=&#10;" adj="1633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6123940</wp:posOffset>
                </wp:positionV>
                <wp:extent cx="190182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个人技能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Expertise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2DA2BF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15pt;margin-top:482.2pt;height:26.6pt;width:149.75pt;z-index:251671552;mso-width-relative:page;mso-height-relative:page;" filled="f" stroked="f" coordsize="21600,21600" o:gfxdata="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2IW603QAAAAwBAAAPAAAAAAAAAAEAIAAAACIA&#10;AABkcnMvZG93bnJldi54bWxQSwECFAAUAAAACACHTuJAuHZgk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个人技能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Expertise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2DA2BF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4614545</wp:posOffset>
                </wp:positionV>
                <wp:extent cx="4392295" cy="0"/>
                <wp:effectExtent l="25400" t="25400" r="40005" b="317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22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headEnd type="diamond" w="sm" len="sm"/>
                          <a:tailEnd type="diamond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2.75pt;margin-top:363.35pt;height:0pt;width:345.85pt;z-index:251691008;mso-width-relative:page;mso-height-relative:page;" filled="f" stroked="t" coordsize="21600,21600" o:gfxdata="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My15p2gAAAAsBAAAPAAAAAAAAAAEA&#10;IAAAACIAAABkcnMvZG93bnJldi54bWxQSwECFAAUAAAACACHTuJA/ZZXpw0CAAAVBAAADgAAAAAA&#10;AAABACAAAAApAQAAZHJzL2Uyb0RvYy54bWxQSwUGAAAAAAYABgBZAQAAqAUAAAAA&#10;">
                <v:fill on="f" focussize="0,0"/>
                <v:stroke weight="1.5pt" color="#BFBFBF [2412]" joinstyle="round" startarrow="diamond" startarrowwidth="narrow" startarrowlength="short" endarrow="diamond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4434205</wp:posOffset>
                </wp:positionV>
                <wp:extent cx="190182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2DA2BF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实习经历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Experience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2DA2BF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75pt;margin-top:349.15pt;height:26.6pt;width:149.75pt;z-index:251670528;mso-width-relative:page;mso-height-relative:page;" filled="f" stroked="f" coordsize="21600,21600" o:gfxdata="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Vm1mp3AAAAAsBAAAPAAAAAAAAAAEAIAAAACIAAABk&#10;cnMvZG93bnJldi54bWxQSwECFAAUAAAACACHTuJA+Bl2o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2DA2BF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实习经历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Experience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2DA2BF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4787900</wp:posOffset>
                </wp:positionV>
                <wp:extent cx="683768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4.4pt;margin-top:377pt;height:25.2pt;width:538.4pt;z-index:251679744;mso-width-relative:page;mso-height-relative:page;" filled="f" stroked="f" coordsize="21600,21600" o:gfxdata="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Za2/f2QAAAAwBAAAPAAAAAAAAAAEAIAAAACIAAABkcnMvZG93bnJldi54bWxQSwEC&#10;FAAUAAAACACHTuJAKU01c7oBAABf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5116830</wp:posOffset>
                </wp:positionV>
                <wp:extent cx="625157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157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4.4pt;margin-top:402.9pt;height:97.2pt;width:492.25pt;z-index:251680768;mso-width-relative:page;mso-height-relative:page;" filled="f" stroked="f" coordsize="21600,21600" o:gfxdata="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GeL8tkAAAANAQAADwAAAAAAAAABACAAAAAiAAAAZHJzL2Rvd25yZXYueG1s&#10;UEsBAhQAFAAAAAgAh07iQNrV+GW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4539615</wp:posOffset>
                </wp:positionV>
                <wp:extent cx="123825" cy="107950"/>
                <wp:effectExtent l="0" t="0" r="9525" b="635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1.2pt;margin-top:357.45pt;height:8.5pt;width:9.75pt;z-index:251673600;v-text-anchor:middle;mso-width-relative:page;mso-height-relative:page;" fillcolor="#FFFFFF [3212]" filled="t" stroked="f" coordsize="10000,8569" o:gfxdata="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BkYRSm2AAAAAsBAAAPAAAAAAAAAAEAIAAAACIAAABkcnMv&#10;ZG93bnJldi54bWxQSwECFAAUAAAACACHTuJANd76jAYIAAAqJQAADgAAAAAAAAABACAAAAAnAQAA&#10;ZHJzL2Uyb0RvYy54bWxQSwUGAAAAAAYABgBZAQAAnw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23825,29226;123825,56236;0,56236;0,29226;3231,21290;11032,18002;35352,18002;35352,6739;37283,1977;41976,0;81786,0;86479,1977;88411,6739;88411,18002;112730,18002;120531,21290;123825,29226;123825,62963;123825,96725;120593,104661;112792,107950;11069,107950;3268,104661;12,96725;12,62963;46434,62963;46434,74225;47746,77387;50867,78723;72970,78723;76078,77387;77390,74225;77390,62963;123825,62963;44242,17964;79607,17964;79607,8969;44242,8969;44242,17964;70765,62963;70765,71970;53059,71970;53059,62963;70765,62963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-610235</wp:posOffset>
                </wp:positionH>
                <wp:positionV relativeFrom="paragraph">
                  <wp:posOffset>4465320</wp:posOffset>
                </wp:positionV>
                <wp:extent cx="333375" cy="270510"/>
                <wp:effectExtent l="0" t="0" r="9525" b="15240"/>
                <wp:wrapNone/>
                <wp:docPr id="27" name="五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70510"/>
                        </a:xfrm>
                        <a:prstGeom prst="homePlate">
                          <a:avLst>
                            <a:gd name="adj" fmla="val 30046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48.05pt;margin-top:351.6pt;height:21.3pt;width:26.25pt;z-index:251660288;v-text-anchor:middle;mso-width-relative:page;mso-height-relative:page;" fillcolor="#2DA2BF [3204]" filled="t" stroked="f" coordsize="21600,21600" o:gfxdata="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qq7DrZAAAACwEA&#10;AA8AAAAAAAAAAQAgAAAAIgAAAGRycy9kb3ducmV2LnhtbFBLAQIUABQAAAAIAIdO4kBgJ9CqGQIA&#10;ABQEAAAOAAAAAAAAAAEAIAAAACgBAABkcnMvZTJvRG9jLnhtbFBLBQYAAAAABgAGAFkBAACzBQAA&#10;AAA=&#10;" adj="1633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-610235</wp:posOffset>
                </wp:positionH>
                <wp:positionV relativeFrom="paragraph">
                  <wp:posOffset>2750185</wp:posOffset>
                </wp:positionV>
                <wp:extent cx="333375" cy="270510"/>
                <wp:effectExtent l="0" t="0" r="9525" b="15240"/>
                <wp:wrapNone/>
                <wp:docPr id="21" name="五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70510"/>
                        </a:xfrm>
                        <a:prstGeom prst="homePlate">
                          <a:avLst>
                            <a:gd name="adj" fmla="val 30046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48.05pt;margin-top:216.55pt;height:21.3pt;width:26.25pt;z-index:251659264;v-text-anchor:middle;mso-width-relative:page;mso-height-relative:page;" fillcolor="#2DA2BF [3204]" filled="t" stroked="f" coordsize="21600,21600" o:gfxdata="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UgFOY1wAAAAsBAAAP&#10;AAAAAAAAAAEAIAAAACIAAABkcnMvZG93bnJldi54bWxQSwECFAAUAAAACACHTuJAFcZ2WBkCAAAU&#10;BAAADgAAAAAAAAABACAAAAAmAQAAZHJzL2Uyb0RvYy54bWxQSwUGAAAAAAYABgBZAQAAsQUAAAAA&#10;" adj="1633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3422015</wp:posOffset>
                </wp:positionV>
                <wp:extent cx="6539230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923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4.4pt;margin-top:269.45pt;height:79.2pt;width:514.9pt;z-index:251683840;mso-width-relative:page;mso-height-relative:page;" filled="f" stroked="f" coordsize="21600,21600" o:gfxdata="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JrAj7aAAAADAEAAA8AAAAAAAAAAQAgAAAAIgAAAGRycy9kb3ducmV2Lnht&#10;bFBLAQIUABQAAAAIAIdO4kC+4cUC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2905760</wp:posOffset>
                </wp:positionV>
                <wp:extent cx="4392295" cy="0"/>
                <wp:effectExtent l="25400" t="25400" r="40005" b="317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22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headEnd type="diamond" w="sm" len="sm"/>
                          <a:tailEnd type="diamond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2.75pt;margin-top:228.8pt;height:0pt;width:345.85pt;z-index:251689984;mso-width-relative:page;mso-height-relative:page;" filled="f" stroked="t" coordsize="21600,21600" o:gfxdata="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E1Tp7aAAAACwEAAA8AAAAAAAAAAQAg&#10;AAAAIgAAAGRycy9kb3ducmV2LnhtbFBLAQIUABQAAAAIAIdO4kC5q68vDAIAABUEAAAOAAAAAAAA&#10;AAEAIAAAACkBAABkcnMvZTJvRG9jLnhtbFBLBQYAAAAABgAGAFkBAACnBQAAAAA=&#10;">
                <v:fill on="f" focussize="0,0"/>
                <v:stroke weight="1.5pt" color="#BFBFBF [2412]" joinstyle="round" startarrow="diamond" startarrowwidth="narrow" startarrowlength="short" endarrow="diamond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2726055</wp:posOffset>
                </wp:positionV>
                <wp:extent cx="190182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2DA2BF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校园经历  University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2DA2BF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75pt;margin-top:214.65pt;height:26.6pt;width:149.75pt;z-index:251681792;mso-width-relative:page;mso-height-relative:page;" filled="f" stroked="f" coordsize="21600,21600" o:gfxdata="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WFpVdwAAAALAQAADwAAAAAAAAABACAAAAAiAAAA&#10;ZHJzL2Rvd25yZXYueG1sUEsBAhQAFAAAAAgAh07iQP1OKN4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2DA2BF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校园经历  University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2DA2BF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3089910</wp:posOffset>
                </wp:positionV>
                <wp:extent cx="678370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370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4.4pt;margin-top:243.3pt;height:25.2pt;width:534.15pt;z-index:251682816;mso-width-relative:page;mso-height-relative:page;" filled="f" stroked="f" coordsize="21600,21600" o:gfxdata="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NyqfY2gAAAAwBAAAPAAAAAAAAAAEAIAAAACIAAABkcnMvZG93bnJldi54bWxQ&#10;SwECFAAUAAAACACHTuJAp4PJpb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2821940</wp:posOffset>
                </wp:positionV>
                <wp:extent cx="125095" cy="118110"/>
                <wp:effectExtent l="0" t="0" r="8255" b="1524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181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41.45pt;margin-top:222.2pt;height:9.3pt;width:9.85pt;z-index:251684864;v-text-anchor:middle;mso-width-relative:page;mso-height-relative:page;" fillcolor="#FFFFFF [3212]" filled="t" stroked="f" coordsize="608697,568475" o:gfxdata="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86497,100795;121063,100795;125095,104849;125095,106210;121063,110264;86052,110264;67918,117367;65941,118110;65941,109491;67427,106675;86497,100795;4032,100795;38607,100795;57681,106675;59168,109491;59168,118110;57160,117351;38607,110264;4032,110264;0,106210;0,104849;4032,100795;86497,6216;90160,6216;90160,33825;92567,40170;97303,45462;102776,47923;108263,45462;112985,40170;115407,33825;115407,6216;121063,6216;125095,10270;125095,91518;121063,95573;86497,95573;65941,103419;65941,14047;86497,6216;4032,6216;38607,6216;59168,14047;59168,103419;38607,95573;4032,95573;0,91518;0,10270;4032,6216;99541,0;106010,0;110041,4069;110041,6219;110041,33822;108999,36545;104277,41837;102775,42502;101289,41837;96552,36545;95525,33822;95525,6219;95525,4069;99541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1149350</wp:posOffset>
                </wp:positionV>
                <wp:extent cx="163195" cy="104140"/>
                <wp:effectExtent l="0" t="0" r="8255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43pt;margin-top:90.5pt;height:8.2pt;width:12.85pt;z-index:251674624;v-text-anchor:middle;mso-width-relative:page;mso-height-relative:page;" fillcolor="#FFFFFF [3212]" filled="t" stroked="f" coordsize="604718,382112" o:gfxdata="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uyxaO9YAAAALAQAADwAAAAAAAAABACAAAAAiAAAA&#10;ZHJzL2Rvd25yZXYueG1sUEsBAhQAFAAAAAgAh07iQJrdp5DvBgAA4h4AAA4AAAAAAAAAAQAgAAAA&#10;JQEAAGRycy9lMm9Eb2MueG1sUEsFBgAAAAAGAAYAWQEAAIYKAAAAAA=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28214,56777;42148,56777;70609,67828;80676,69499;91806,67486;117038,56777;132458,56777;132458,73996;123708,87403;88875,102566;71416,102566;36923,87403;28214,73996;81223,1;90180,1281;156866,25223;158905,31177;158989,31177;158989,73795;163195,87587;151471,87587;155549,73923;155549,32805;89968,60688;72340,60988;3658,34304;3700,27494;72298,1452;81223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-684530</wp:posOffset>
                </wp:positionH>
                <wp:positionV relativeFrom="paragraph">
                  <wp:posOffset>1734820</wp:posOffset>
                </wp:positionV>
                <wp:extent cx="675005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5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9pt;margin-top:136.6pt;height:79.2pt;width:531.5pt;z-index:251678720;mso-width-relative:page;mso-height-relative:page;" filled="f" stroked="f" coordsize="21600,21600" o:gfxdata="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hZ+NXaAAAADAEAAA8AAAAAAAAAAQAgAAAAIgAAAGRycy9kb3ducmV2LnhtbFBL&#10;AQIUABQAAAAIAIdO4kCbHvAbuwEAAGA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-610235</wp:posOffset>
                </wp:positionH>
                <wp:positionV relativeFrom="paragraph">
                  <wp:posOffset>1068705</wp:posOffset>
                </wp:positionV>
                <wp:extent cx="333375" cy="270510"/>
                <wp:effectExtent l="0" t="0" r="9525" b="15240"/>
                <wp:wrapNone/>
                <wp:docPr id="32" name="五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70510"/>
                        </a:xfrm>
                        <a:prstGeom prst="homePlate">
                          <a:avLst>
                            <a:gd name="adj" fmla="val 30046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48.05pt;margin-top:84.15pt;height:21.3pt;width:26.25pt;z-index:251668480;v-text-anchor:middle;mso-width-relative:page;mso-height-relative:page;" fillcolor="#2DA2BF [3204]" filled="t" stroked="f" coordsize="21600,21600" o:gfxdata="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ATlpU9kAAAALAQAA&#10;DwAAAAAAAAABACAAAAAiAAAAZHJzL2Rvd25yZXYueG1sUEsBAhQAFAAAAAgAh07iQOi6WMMYAgAA&#10;FAQAAA4AAAAAAAAAAQAgAAAAKAEAAGRycy9lMm9Eb2MueG1sUEsFBgAAAAAGAAYAWQEAALIFAAAA&#10;AA==&#10;" adj="1633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1399540</wp:posOffset>
                </wp:positionV>
                <wp:extent cx="684276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4.4pt;margin-top:110.2pt;height:25.2pt;width:538.8pt;z-index:251677696;mso-width-relative:page;mso-height-relative:page;" filled="f" stroked="f" coordsize="21600,21600" o:gfxdata="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lX/j61wAAAAwBAAAPAAAAAAAAAAEAIAAAACIAAABkcnMvZG93bnJldi54bWxQSwEC&#10;FAAUAAAACACHTuJA3sgRNr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1221105</wp:posOffset>
                </wp:positionV>
                <wp:extent cx="4392295" cy="0"/>
                <wp:effectExtent l="25400" t="25400" r="40005" b="317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7150" y="2179320"/>
                          <a:ext cx="43922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headEnd type="diamond" w="sm" len="sm"/>
                          <a:tailEnd type="diamond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2.75pt;margin-top:96.15pt;height:0pt;width:345.85pt;z-index:251688960;mso-width-relative:page;mso-height-relative:page;" filled="f" stroked="t" coordsize="21600,21600" o:gfxdata="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2fRxI2QAAAAsBAAAP&#10;AAAAAAAAAAEAIAAAACIAAABkcnMvZG93bnJldi54bWxQSwECFAAUAAAACACHTuJACAiTdRcCAAAh&#10;BAAADgAAAAAAAAABACAAAAAoAQAAZHJzL2Uyb0RvYy54bWxQSwUGAAAAAAYABgBZAQAAsQUAAAAA&#10;">
                <v:fill on="f" focussize="0,0"/>
                <v:stroke weight="1.5pt" color="#BFBFBF [2412]" joinstyle="round" startarrow="diamond" startarrowwidth="narrow" startarrowlength="short" endarrow="diamond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1039495</wp:posOffset>
                </wp:positionV>
                <wp:extent cx="166941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2DA2BF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2DA2BF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Education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2DA2BF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75pt;margin-top:81.85pt;height:26.6pt;width:131.45pt;z-index:251669504;mso-width-relative:page;mso-height-relative:page;" filled="f" stroked="f" coordsize="21600,21600" o:gfxdata="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yjeMrcAAAACwEAAA8AAAAAAAAAAQAgAAAAIgAA&#10;AGRycy9kb3ducmV2LnhtbFBLAQIUABQAAAAIAIdO4kAsXKBw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2DA2BF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2DA2BF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Education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2DA2BF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87936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BYKAABkcnMvbWVk&#10;aWEvaW1hZ2UxLnBuZ1BLAQIUABQAAAAIAIdO4kDeOhzqs2MAAA9lAAAUAAAAAAAAAAEAIAAAAF0x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F4973A6-1383-4001-927B-8921BC07EC2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1E70837-DA99-4383-AD01-3CD4F771173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883DB34B-0434-47D5-BB76-9D1569EA294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AEE517A3-6D9E-4A17-A123-D540BFF8DD8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6A371073-CBD5-4991-A524-E00EC7F03F6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F2FCA2F8-A2D2-43C1-81BB-183AB5D9218C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5F57FF14-F06A-44C6-B65D-84BD8A0FE025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5BD3F48E-3CAD-4874-9E23-ADAA35C1E8C9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A3023D6F-445C-42EC-BA6E-F3501C67550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FB3F3AFA-6A44-4650-BCE1-5E71E4CA4423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063702A7"/>
    <w:rsid w:val="073741EC"/>
    <w:rsid w:val="08EA45B1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0E56432"/>
    <w:rsid w:val="218D76F1"/>
    <w:rsid w:val="22397A5D"/>
    <w:rsid w:val="25781D74"/>
    <w:rsid w:val="28647AE3"/>
    <w:rsid w:val="29910562"/>
    <w:rsid w:val="2A8320CA"/>
    <w:rsid w:val="2AA9555C"/>
    <w:rsid w:val="2AC72D5E"/>
    <w:rsid w:val="2CC73098"/>
    <w:rsid w:val="2CD63616"/>
    <w:rsid w:val="34DB0BD9"/>
    <w:rsid w:val="388C61E0"/>
    <w:rsid w:val="3AD1467B"/>
    <w:rsid w:val="3BF769C5"/>
    <w:rsid w:val="3FA11776"/>
    <w:rsid w:val="412D2C62"/>
    <w:rsid w:val="4247233B"/>
    <w:rsid w:val="42BD2493"/>
    <w:rsid w:val="45367BAA"/>
    <w:rsid w:val="46EB2AFA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C384C57"/>
    <w:rsid w:val="6E6839AE"/>
    <w:rsid w:val="6EF327D0"/>
    <w:rsid w:val="700B1219"/>
    <w:rsid w:val="70383C45"/>
    <w:rsid w:val="70B0200B"/>
    <w:rsid w:val="717C4ECA"/>
    <w:rsid w:val="748F1B72"/>
    <w:rsid w:val="75C36A6F"/>
    <w:rsid w:val="79C255C7"/>
    <w:rsid w:val="7A264494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bmp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3</TotalTime>
  <ScaleCrop>false</ScaleCrop>
  <LinksUpToDate>false</LinksUpToDate>
  <CharactersWithSpaces>1</CharactersWithSpaces>
  <Application>WPS Office_11.1.0.10723_F1E327BC-269C-435d-A152-05C5408002CA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2021-11-11T02:08:42Z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2052-11.1.0.10723</vt:lpwstr>
  </property>
  <property fmtid="{D5CDD505-2E9C-101B-9397-08002B2CF9AE}" pid="3" name="ICV">
    <vt:lpwstr>DF31E4CD4DB647E7A90D085509AF30C7</vt:lpwstr>
  </property>
  <property fmtid="{D5CDD505-2E9C-101B-9397-08002B2CF9AE}" pid="4" name="KSOTemplateUUID">
    <vt:lpwstr>v1.0_mb_Q7lNhYXVz1wu2NurwJnvtg==</vt:lpwstr>
  </property>
</Properties>
</file>