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obfuscatedFont" PartName="/word/fonts/font10.odttf"/>
  <Override ContentType="application/vnd.openxmlformats-officedocument.obfuscatedFont" PartName="/word/fonts/font2.odttf"/>
  <Override ContentType="application/vnd.openxmlformats-officedocument.obfuscatedFont" PartName="/word/fonts/font3.odttf"/>
  <Override ContentType="application/vnd.openxmlformats-officedocument.obfuscatedFont" PartName="/word/fonts/font4.odttf"/>
  <Override ContentType="application/vnd.openxmlformats-officedocument.obfuscatedFont" PartName="/word/fonts/font5.odttf"/>
  <Override ContentType="application/vnd.openxmlformats-officedocument.obfuscatedFont" PartName="/word/fonts/font6.odttf"/>
  <Override ContentType="application/vnd.openxmlformats-officedocument.obfuscatedFont" PartName="/word/fonts/font7.odttf"/>
  <Override ContentType="application/vnd.openxmlformats-officedocument.obfuscatedFont" PartName="/word/fonts/font8.odttf"/>
  <Override ContentType="application/vnd.openxmlformats-officedocument.obfuscatedFont" PartName="/word/fonts/font9.odttf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48" w:leftChars="-495" w:hanging="991" w:hangingChars="472"/>
        <w:rPr>
          <w:rFonts w:hint="eastAsia"/>
          <w:sz w:val="22"/>
          <w:szCs w:val="24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29845</wp:posOffset>
                </wp:positionV>
                <wp:extent cx="5396230" cy="887730"/>
                <wp:effectExtent l="0" t="0" r="0" b="0"/>
                <wp:wrapNone/>
                <wp:docPr id="2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230" cy="887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22岁 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应届生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历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学士学位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话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188-8888-8888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地    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北京市朝阳区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"mailto:123456@qq.com" </w:instrTex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docer</w:t>
                            </w:r>
                            <w:r>
                              <w:rPr>
                                <w:rStyle w:val="12"/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="0" w:lef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现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广东广州市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" o:spid="_x0000_s1026" o:spt="202" type="#_x0000_t202" style="position:absolute;left:0pt;margin-left:-49.7pt;margin-top:2.35pt;height:69.9pt;width:424.9pt;z-index:251694080;mso-width-relative:page;mso-height-relative:page;" filled="f" stroked="f" coordsize="21600,21600" o:gfxdata="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O23A/bAAAACwEAAA8AAAAAAAAAAQAg&#10;AAAAIgAAAGRycy9kb3ducmV2LnhtbFBLAQIUABQAAAAIAIdO4kA7XB/CRAIAAHU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22岁 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工作经验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应届生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历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学士学位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话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188-8888-8888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地    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北京市朝阳区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箱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"mailto:123456@qq.com" </w:instrTex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docer</w:t>
                      </w:r>
                      <w:r>
                        <w:rPr>
                          <w:rStyle w:val="12"/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@qq.com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="0" w:lef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现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广东广州市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2"/>
          <w:szCs w:val="24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4829175</wp:posOffset>
            </wp:positionH>
            <wp:positionV relativeFrom="paragraph">
              <wp:posOffset>-485140</wp:posOffset>
            </wp:positionV>
            <wp:extent cx="982980" cy="1377315"/>
            <wp:effectExtent l="9525" t="9525" r="17145" b="22860"/>
            <wp:wrapNone/>
            <wp:docPr id="5" name="图片 5" descr="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业男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3773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-387350</wp:posOffset>
                </wp:positionV>
                <wp:extent cx="1887220" cy="308610"/>
                <wp:effectExtent l="0" t="0" r="0" b="0"/>
                <wp:wrapNone/>
                <wp:docPr id="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" o:spid="_x0000_s1026" o:spt="202" type="#_x0000_t202" style="position:absolute;left:0pt;margin-left:65.25pt;margin-top:-30.5pt;height:24.3pt;width:148.6pt;z-index:251693056;mso-width-relative:page;mso-height-relative:page;" filled="f" stroked="f" coordsize="21600,21600" o:gfxdata="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HnQQp7bAAAACwEAAA8AAAAAAAAAAQAgAAAAIgAAAGRy&#10;cy9kb3ducmV2LnhtbFBLAQIUABQAAAAIAIdO4kAVCshY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default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-538480</wp:posOffset>
                </wp:positionV>
                <wp:extent cx="1139190" cy="503555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919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稻小壳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51.35pt;margin-top:-42.4pt;height:39.65pt;width:89.7pt;z-index:251692032;mso-width-relative:page;mso-height-relative:page;" filled="f" stroked="f" coordsize="21600,21600" o:gfxdata="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lUpba2QAAAAoBAAAPAAAAAAAAAAEAIAAAACIAAABkcnMv&#10;ZG93bnJldi54bWxQSwECFAAUAAAACACHTuJAY6yI0DsCAABmBAAADgAAAAAAAAABACAAAAAo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稻小壳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-562610</wp:posOffset>
                </wp:positionV>
                <wp:extent cx="7641590" cy="528320"/>
                <wp:effectExtent l="0" t="0" r="16510" b="5080"/>
                <wp:wrapNone/>
                <wp:docPr id="29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590" cy="528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margin-left:-93.2pt;margin-top:-44.3pt;height:41.6pt;width:601.7pt;z-index:251664384;mso-width-relative:page;mso-height-relative:page;" fillcolor="#F2F2F2 [3052]" filled="t" stroked="f" coordsize="21600,21600" o:gfxdata="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bu/nX3AAAAAwBAAAPAAAA&#10;AAAAAAEAIAAAACIAAABkcnMvZG93bnJldi54bWxQSwECFAAUAAAACACHTuJAlECOHtgBAACSAwAA&#10;DgAAAAAAAAABACAAAAArAQAAZHJzL2Uyb0RvYy54bWxQSwUGAAAAAAYABgBZAQAAd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-1270635</wp:posOffset>
                </wp:positionH>
                <wp:positionV relativeFrom="paragraph">
                  <wp:posOffset>-890270</wp:posOffset>
                </wp:positionV>
                <wp:extent cx="805180" cy="300990"/>
                <wp:effectExtent l="6350" t="6350" r="16510" b="7620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496695" y="671195"/>
                          <a:ext cx="805180" cy="300990"/>
                        </a:xfrm>
                        <a:prstGeom prst="trapezoid">
                          <a:avLst>
                            <a:gd name="adj" fmla="val 41222"/>
                          </a:avLst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100.05pt;margin-top:-70.1pt;height:23.7pt;width:63.4pt;rotation:5898240f;z-index:251695104;v-text-anchor:middle;mso-width-relative:page;mso-height-relative:page;" fillcolor="#4F81BD [3204]" filled="t" stroked="t" coordsize="805180,300990" o:gfxdata="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b6lni9kA&#10;AAANAQAADwAAAAAAAAABACAAAAAiAAAAZHJzL2Rvd25yZXYueG1sUEsBAhQAFAAAAAgAh07iQC8u&#10;gX6QAgAAKQUAAA4AAAAAAAAAAQAgAAAAKAEAAGRycy9lMm9Eb2MueG1sUEsFBgAAAAAGAAYAWQEA&#10;ACoGAAAAAA==&#10;" path="m0,300990l124075,0,681104,0,805180,300990xe">
                <v:path o:connectlocs="402590,0;62037,150495;402590,300990;743142,150495" o:connectangles="247,164,82,0"/>
                <v:fill on="t" focussize="0,0"/>
                <v:stroke weight="1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-1189990</wp:posOffset>
                </wp:positionH>
                <wp:positionV relativeFrom="paragraph">
                  <wp:posOffset>-1069975</wp:posOffset>
                </wp:positionV>
                <wp:extent cx="7654290" cy="299085"/>
                <wp:effectExtent l="0" t="0" r="3810" b="5715"/>
                <wp:wrapNone/>
                <wp:docPr id="3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290" cy="299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margin-left:-93.7pt;margin-top:-84.25pt;height:23.55pt;width:602.7pt;z-index:251665408;mso-width-relative:page;mso-height-relative:page;" fillcolor="#4F81BD [3204]" filled="t" stroked="f" coordsize="21600,21600" o:gfxdata="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cGKRvbAAAADwEAAA8AAAAAAAAAAQAgAAAAIgAAAGRy&#10;cy9kb3ducmV2LnhtbFBLAQIUABQAAAAIAIdO4kDRJf8yyQEAAG8DAAAOAAAAAAAAAAEAIAAAACoB&#10;AABkcnMvZTJvRG9jLnhtbFBLBQYAAAAABgAGAFkBAABl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2"/>
          <w:szCs w:val="24"/>
        </w:rPr>
        <w:t xml:space="preserve"> </w:t>
      </w:r>
    </w:p>
    <w:p>
      <w:pPr>
        <w:ind w:left="-1" w:leftChars="-495" w:hanging="1038" w:hangingChars="472"/>
        <w:rPr>
          <w:rFonts w:hint="eastAsia"/>
          <w:sz w:val="22"/>
          <w:szCs w:val="24"/>
        </w:rPr>
      </w:pP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956945</wp:posOffset>
                </wp:positionV>
                <wp:extent cx="6243955" cy="262890"/>
                <wp:effectExtent l="0" t="0" r="4445" b="381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955" cy="262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55pt;margin-top:75.35pt;height:20.7pt;width:491.65pt;z-index:-251657216;v-text-anchor:middle;mso-width-relative:page;mso-height-relative:page;" fillcolor="#F2F2F2 [3052]" filled="t" stroked="f" coordsize="21600,21600" o:gfxdata="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pE0ky3AAAAAsBAAAPAAAAAAAAAAEAIAAA&#10;ACIAAABkcnMvZG93bnJldi54bWxQSwECFAAUAAAACACHTuJAW0HlPwgCAAADBA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-483870</wp:posOffset>
                </wp:positionH>
                <wp:positionV relativeFrom="paragraph">
                  <wp:posOffset>1033780</wp:posOffset>
                </wp:positionV>
                <wp:extent cx="163195" cy="104140"/>
                <wp:effectExtent l="0" t="0" r="8255" b="1016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0414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6" o:spt="100" style="position:absolute;left:0pt;margin-left:-38.1pt;margin-top:81.4pt;height:8.2pt;width:12.85pt;z-index:251677696;v-text-anchor:middle;mso-width-relative:page;mso-height-relative:page;" fillcolor="#FFFFFF [3212]" filled="t" stroked="f" coordsize="604718,382112" o:gfxdata="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28214,56777;42148,56777;70609,67828;80676,69499;91806,67486;117038,56777;132458,56777;132458,73996;123708,87403;88875,102566;71416,102566;36923,87403;28214,73996;81223,1;90180,1281;156866,25223;158905,31177;158989,31177;158989,73795;163195,87587;151471,87587;155549,73923;155549,32805;89968,60688;72340,60988;3658,34304;3700,27494;72298,1452;81223,1" o:connectangles="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956945</wp:posOffset>
                </wp:positionV>
                <wp:extent cx="139065" cy="262890"/>
                <wp:effectExtent l="0" t="0" r="13335" b="381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2628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7pt;margin-top:75.35pt;height:20.7pt;width:10.95pt;z-index:-251620352;v-text-anchor:middle;mso-width-relative:page;mso-height-relative:page;" fillcolor="#4F81BD [3204]" filled="t" stroked="f" coordsize="21600,21600" o:gfxdata="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wGLZjZAAAACwEAAA8AAAAAAAAAAQAgAAAAIgAAAGRycy9kb3ducmV2&#10;LnhtbFBLAQIUABQAAAAIAIdO4kBmcbpN+wEAAOADAAAOAAAAAAAAAAEAIAAAACg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956945</wp:posOffset>
                </wp:positionV>
                <wp:extent cx="284480" cy="262890"/>
                <wp:effectExtent l="0" t="0" r="1270" b="3810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62890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0.95pt;margin-top:75.35pt;height:20.7pt;width:22.4pt;z-index:251668480;v-text-anchor:middle;mso-width-relative:page;mso-height-relative:page;" fillcolor="#4F81BD [3204]" filled="t" stroked="f" coordsize="284480,262890" o:gfxdata="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u5x/rZAAAADAEAAA8AAAAAAAAAAQAgAAAAIgAAAGRycy9kb3ducmV2&#10;LnhtbFBLAQIUABQAAAAIAIdO4kBm5Uwk+wEAAOMDAAAOAAAAAAAAAAEAIAAAACgBAABkcnMvZTJv&#10;RG9jLnhtbFBLBQYAAAAABgAGAFkBAACVBQAAAAA=&#10;" path="m0,262890l65722,0,218757,0,284480,262890xe">
                <v:path textboxrect="0,0,284480,262890" o:connectlocs="142240,0;32861,131445;142240,262890;251618,13144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1278255</wp:posOffset>
                </wp:positionV>
                <wp:extent cx="660781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781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北京某区某某大学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100.65pt;height:25.2pt;width:520.3pt;z-index:251680768;mso-width-relative:page;mso-height-relative:page;" filled="f" stroked="f" coordsize="21600,21600" o:gfxdata="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ufu0nZAAAACwEAAA8AAAAAAAAAAQAgAAAAIgAAAGRycy9kb3ducmV2LnhtbFBL&#10;AQIUABQAAAAIAIdO4kAuSMvNvAEAAF8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北京某区某某大学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1613535</wp:posOffset>
                </wp:positionV>
                <wp:extent cx="6539865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86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主修课程：高等数学、大学物理、物理实验、线性代数、概率论与数理统计、数据结构、离散数学、操作系统、程序设计语言、编译技术、软件工程概论等。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校内荣誉：连续2年获得校综合奖学金“励志奖”，学习成绩优异，获校三好学生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127.05pt;height:79.2pt;width:514.95pt;z-index:251681792;mso-width-relative:page;mso-height-relative:page;" filled="f" stroked="f" coordsize="21600,21600" o:gfxdata="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J7WGeNkAAAALAQAADwAAAAAAAAABACAAAAAiAAAAZHJzL2Rvd25yZXYueG1s&#10;UEsBAhQAFAAAAAgAh07iQNDf91S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主修课程：高等数学、大学物理、物理实验、线性代数、概率论与数理统计、数据结构、离散数学、操作系统、程序设计语言、编译技术、软件工程概论等。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校内荣誉：连续2年获得校综合奖学金“励志奖”，学习成绩优异，获校三好学生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918210</wp:posOffset>
                </wp:positionV>
                <wp:extent cx="1669415" cy="3378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941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教育背景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Education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05pt;margin-top:72.3pt;height:26.6pt;width:131.45pt;z-index:251669504;mso-width-relative:page;mso-height-relative:page;" filled="f" stroked="f" coordsize="21600,21600" o:gfxdata="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1ghxHcAAAACwEAAA8AAAAAAAAAAQAgAAAAIgAA&#10;AGRycy9kb3ducmV2LnhtbFBLAQIUABQAAAAIAIdO4kAsXKBw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教育背景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Education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2742565</wp:posOffset>
                </wp:positionV>
                <wp:extent cx="125095" cy="118110"/>
                <wp:effectExtent l="0" t="0" r="8255" b="1524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" cy="11811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cience-book_71286" o:spid="_x0000_s1026" o:spt="100" style="position:absolute;left:0pt;margin-left:-37.05pt;margin-top:215.95pt;height:9.3pt;width:9.85pt;z-index:251688960;v-text-anchor:middle;mso-width-relative:page;mso-height-relative:page;" fillcolor="#FFFFFF [3212]" filled="t" stroked="f" coordsize="608697,568475" o:gfxdata="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86497,100795;121063,100795;125095,104849;125095,106210;121063,110264;86052,110264;67918,117367;65941,118110;65941,109491;67427,106675;86497,100795;4032,100795;38607,100795;57681,106675;59168,109491;59168,118110;57160,117351;38607,110264;4032,110264;0,106210;0,104849;4032,100795;86497,6216;90160,6216;90160,33825;92567,40170;97303,45462;102776,47923;108263,45462;112985,40170;115407,33825;115407,6216;121063,6216;125095,10270;125095,91518;121063,95573;86497,95573;65941,103419;65941,14047;86497,6216;4032,6216;38607,6216;59168,14047;59168,103419;38607,95573;4032,95573;0,91518;0,10270;4032,6216;99541,0;106010,0;110041,4069;110041,6219;110041,33822;108999,36545;104277,41837;102775,42502;101289,41837;96552,36545;95525,33822;95525,6219;95525,4069;99541,0" o:connectangles="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2668270</wp:posOffset>
                </wp:positionV>
                <wp:extent cx="139065" cy="262890"/>
                <wp:effectExtent l="0" t="0" r="13335" b="381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2628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7pt;margin-top:210.1pt;height:20.7pt;width:10.95pt;z-index:-251616256;v-text-anchor:middle;mso-width-relative:page;mso-height-relative:page;" fillcolor="#4F81BD [3204]" filled="t" stroked="f" coordsize="21600,21600" o:gfxdata="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AvswLZAAAACwEAAA8AAAAAAAAAAQAgAAAAIgAAAGRycy9kb3ducmV2&#10;LnhtbFBLAQIUABQAAAAIAIdO4kDMTY2Z+wEAAOADAAAOAAAAAAAAAAEAIAAAACg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2668270</wp:posOffset>
                </wp:positionV>
                <wp:extent cx="284480" cy="262890"/>
                <wp:effectExtent l="0" t="0" r="1270" b="3810"/>
                <wp:wrapNone/>
                <wp:docPr id="33" name="梯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62890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0.95pt;margin-top:210.1pt;height:20.7pt;width:22.4pt;z-index:251684864;v-text-anchor:middle;mso-width-relative:page;mso-height-relative:page;" fillcolor="#4F81BD [3204]" filled="t" stroked="f" coordsize="284480,262890" o:gfxdata="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55BZYNoAAAAMAQAADwAAAAAAAAABACAAAAAiAAAAZHJzL2Rvd25y&#10;ZXYueG1sUEsBAhQAFAAAAAgAh07iQM2K8e/8AQAA4wMAAA4AAAAAAAAAAQAgAAAAKQEAAGRycy9l&#10;Mm9Eb2MueG1sUEsFBgAAAAAGAAYAWQEAAJcFAAAAAA==&#10;" path="m0,262890l65722,0,218757,0,284480,262890xe">
                <v:path textboxrect="0,0,284480,262890" o:connectlocs="142240,0;32861,131445;142240,262890;251618,13144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2629535</wp:posOffset>
                </wp:positionV>
                <wp:extent cx="1901825" cy="33782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校园经历  University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05pt;margin-top:207.05pt;height:26.6pt;width:149.75pt;z-index:251685888;mso-width-relative:page;mso-height-relative:page;" filled="f" stroked="f" coordsize="21600,21600" o:gfxdata="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D4ge12wAAAAsBAAAPAAAAAAAAAAEAIAAAACIAAABk&#10;cnMvZG93bnJldi54bWxQSwECFAAUAAAACACHTuJA/U4o3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校园经历  University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2993390</wp:posOffset>
                </wp:positionV>
                <wp:extent cx="655129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129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default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学生会网络信息部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部门干事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235.7pt;height:25.2pt;width:515.85pt;z-index:251686912;mso-width-relative:page;mso-height-relative:page;" filled="f" stroked="f" coordsize="21600,21600" o:gfxdata="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VsgBE2gAAAAsBAAAPAAAAAAAAAAEAIAAAACIAAABkcnMvZG93bnJldi54bWxQ&#10;SwECFAAUAAAACACHTuJAph9E27wBAABf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default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学生会网络信息部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部门干事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3325495</wp:posOffset>
                </wp:positionV>
                <wp:extent cx="6539230" cy="1005840"/>
                <wp:effectExtent l="0" t="0" r="0" b="0"/>
                <wp:wrapNone/>
                <wp:docPr id="3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23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在校期间任学生会网络信息部干事，负责学校官方网站、微信公众号的维护和运营。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负责为学校活动进行技术支持，包括设备后台操作、网络技术、平面设计、视频后期制作等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261.85pt;height:79.2pt;width:514.9pt;z-index:251687936;mso-width-relative:page;mso-height-relative:page;" filled="f" stroked="f" coordsize="21600,21600" o:gfxdata="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Tdg1NkAAAAMAQAADwAAAAAAAAABACAAAAAiAAAAZHJzL2Rvd25yZXYueG1s&#10;UEsBAhQAFAAAAAgAh07iQL7hxQK+AQAAYAMAAA4AAAAAAAAAAQAgAAAAKA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在校期间任学生会网络信息部干事，负责学校官方网站、微信公众号的维护和运营。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负责为学校活动进行技术支持，包括设备后台操作、网络技术、平面设计、视频后期制作等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负责过某互联网产品的校园推广，进行了很好的策划和宣传，吸引了5000+用户注册使用。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2668270</wp:posOffset>
                </wp:positionV>
                <wp:extent cx="6243955" cy="262890"/>
                <wp:effectExtent l="0" t="0" r="4445" b="381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955" cy="262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55pt;margin-top:210.1pt;height:20.7pt;width:491.65pt;z-index:-251653120;v-text-anchor:middle;mso-width-relative:page;mso-height-relative:page;" fillcolor="#F2F2F2 [3052]" filled="t" stroked="f" coordsize="21600,21600" o:gfxdata="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YmR9veAAAACwEAAA8AAAAAAAAAAQAg&#10;AAAAIgAAAGRycy9kb3ducmV2LnhtbFBLAQIUABQAAAAIAIdO4kA8G65XCAIAAAMEAAAOAAAAAAAA&#10;AAEAIAAAAC0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4394200</wp:posOffset>
                </wp:positionV>
                <wp:extent cx="6243955" cy="26289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955" cy="262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55pt;margin-top:346pt;height:20.7pt;width:491.65pt;z-index:-251656192;v-text-anchor:middle;mso-width-relative:page;mso-height-relative:page;" fillcolor="#F2F2F2 [3052]" filled="t" stroked="f" coordsize="21600,21600" o:gfxdata="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zroU90AAAALAQAADwAAAAAAAAABACAA&#10;AAAiAAAAZHJzL2Rvd25yZXYueG1sUEsBAhQAFAAAAAgAh07iQC/AZP0IAgAAAwQAAA4AAAAAAAAA&#10;AQAgAAAALA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-467360</wp:posOffset>
                </wp:positionH>
                <wp:positionV relativeFrom="paragraph">
                  <wp:posOffset>4462780</wp:posOffset>
                </wp:positionV>
                <wp:extent cx="123825" cy="107950"/>
                <wp:effectExtent l="0" t="0" r="9525" b="6350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07950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0000" h="8569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o:spt="100" style="position:absolute;left:0pt;margin-left:-36.8pt;margin-top:351.4pt;height:8.5pt;width:9.75pt;z-index:251676672;v-text-anchor:middle;mso-width-relative:page;mso-height-relative:page;" fillcolor="#FFFFFF [3212]" filled="t" stroked="f" coordsize="10000,8569" o:gfxdata="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" path="m10000,2320l10000,4464,0,4464,0,2320c0,2075,88,1864,261,1690c436,1515,646,1429,891,1429l2855,1429,2855,535c2855,387,2906,260,3011,157c3116,52,3243,0,3390,0l6605,0c6754,0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>
                <v:path o:connectlocs="123825,29226;123825,56236;0,56236;0,29226;3231,21290;11032,18002;35352,18002;35352,6739;37283,1977;41976,0;81786,0;86479,1977;88411,6739;88411,18002;112730,18002;120531,21290;123825,29226;123825,62963;123825,96725;120593,104661;112792,107950;11069,107950;3268,104661;12,96725;12,62963;46434,62963;46434,74225;47746,77387;50867,78723;72970,78723;76078,77387;77390,74225;77390,62963;123825,62963;44242,17964;79607,17964;79607,8969;44242,8969;44242,17964;70765,62963;70765,71970;53059,71970;53059,62963;70765,62963" o:connectangles="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4394200</wp:posOffset>
                </wp:positionV>
                <wp:extent cx="139065" cy="262890"/>
                <wp:effectExtent l="0" t="0" r="13335" b="381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2628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7pt;margin-top:346pt;height:20.7pt;width:10.95pt;z-index:-251619328;v-text-anchor:middle;mso-width-relative:page;mso-height-relative:page;" fillcolor="#4F81BD [3204]" filled="t" stroked="f" coordsize="21600,21600" o:gfxdata="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sr7wmNkAAAALAQAADwAAAAAAAAABACAAAAAiAAAAZHJzL2Rvd25yZXYu&#10;eG1sUEsBAhQAFAAAAAgAh07iQF5X/ub6AQAA4AMAAA4AAAAAAAAAAQAgAAAAK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4394200</wp:posOffset>
                </wp:positionV>
                <wp:extent cx="284480" cy="262890"/>
                <wp:effectExtent l="0" t="0" r="1270" b="3810"/>
                <wp:wrapNone/>
                <wp:docPr id="8" name="梯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62890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0.95pt;margin-top:346pt;height:20.7pt;width:22.4pt;z-index:251670528;v-text-anchor:middle;mso-width-relative:page;mso-height-relative:page;" fillcolor="#4F81BD [3204]" filled="t" stroked="f" coordsize="284480,262890" o:gfxdata="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VARr62QAAAAwBAAAPAAAAAAAAAAEAIAAAACIAAABkcnMvZG93bnJldi54&#10;bWxQSwECFAAUAAAACACHTuJARfExrfkBAADhAwAADgAAAAAAAAABACAAAAAoAQAAZHJzL2Uyb0Rv&#10;Yy54bWxQSwUGAAAAAAYABgBZAQAAkwUAAAAA&#10;" path="m0,262890l65722,0,218757,0,284480,262890xe">
                <v:path textboxrect="0,0,284480,262890" o:connectlocs="142240,0;32861,131445;142240,262890;251618,13144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4355465</wp:posOffset>
                </wp:positionV>
                <wp:extent cx="1901825" cy="3378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实习经历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Experience 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05pt;margin-top:342.95pt;height:26.6pt;width:149.75pt;z-index:251671552;mso-width-relative:page;mso-height-relative:page;" filled="f" stroked="f" coordsize="21600,21600" o:gfxdata="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1K7+h3AAAAAsBAAAPAAAAAAAAAAEAIAAAACIAAABk&#10;cnMvZG93bnJldi54bWxQSwECFAAUAAAACACHTuJA+Bl2oD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实习经历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Experience 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4709160</wp:posOffset>
                </wp:positionV>
                <wp:extent cx="6604000" cy="320040"/>
                <wp:effectExtent l="0" t="0" r="0" b="0"/>
                <wp:wrapNone/>
                <wp:docPr id="1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8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北京某某有限公司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实习工程师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370.8pt;height:25.2pt;width:520pt;z-index:251682816;mso-width-relative:page;mso-height-relative:page;" filled="f" stroked="f" coordsize="21600,21600" o:gfxdata="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aNk3F1wAAAAsBAAAPAAAAAAAAAAEAIAAAACIAAABkcnMvZG93bnJldi54bWxQSwECFAAU&#10;AAAACACHTuJAd83xXbkBAABfAwAADgAAAAAAAAABACAAAAAmAQAAZHJzL2Uyb0RvYy54bWxQSwUG&#10;AAAAAAYABgBZAQAAU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8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20XX.0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-20XX.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北京某某有限公司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　　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 w:val="0"/>
                          <w:color w:val="595959" w:themeColor="text1" w:themeTint="A6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实习工程师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阿里巴巴普惠体" w:hAnsi="阿里巴巴普惠体" w:eastAsia="阿里巴巴普惠体" w:cs="阿里巴巴普惠体"/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5038090</wp:posOffset>
                </wp:positionV>
                <wp:extent cx="6555740" cy="1234440"/>
                <wp:effectExtent l="0" t="0" r="0" b="0"/>
                <wp:wrapNone/>
                <wp:docPr id="14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74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参与项目需求分析，编写概要设计、详细设计文档；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完成项目编码实现、单元测试，协助测试人员完成模块测试，并对模块质量负责；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396.7pt;height:97.2pt;width:516.2pt;z-index:251683840;mso-width-relative:page;mso-height-relative:page;" filled="f" stroked="f" coordsize="21600,21600" o:gfxdata="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psCS9kAAAALAQAADwAAAAAAAAABACAAAAAiAAAAZHJzL2Rvd25yZXYueG1sUEsB&#10;AhQAFAAAAAgAh07iQLXYj1m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参与项目需求分析，编写概要设计、详细设计文档；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完成项目编码实现、单元测试，协助测试人员完成模块测试，并对模块质量负责；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6116320</wp:posOffset>
                </wp:positionV>
                <wp:extent cx="6243955" cy="262890"/>
                <wp:effectExtent l="0" t="0" r="4445" b="3810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955" cy="262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55pt;margin-top:481.6pt;height:20.7pt;width:491.65pt;z-index:-251655168;v-text-anchor:middle;mso-width-relative:page;mso-height-relative:page;" fillcolor="#F2F2F2 [3052]" filled="t" stroked="f" coordsize="21600,21600" o:gfxdata="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0paQF3AAAAAwBAAAPAAAAAAAAAAEAIAAA&#10;ACIAAABkcnMvZG93bnJldi54bWxQSwECFAAUAAAACACHTuJASJovlQgCAAADBAAADgAAAAAAAAAB&#10;ACAAAAArAQAAZHJzL2Uyb0RvYy54bWxQSwUGAAAAAAYABgBZAQAApQ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-465455</wp:posOffset>
                </wp:positionH>
                <wp:positionV relativeFrom="paragraph">
                  <wp:posOffset>6174740</wp:posOffset>
                </wp:positionV>
                <wp:extent cx="126365" cy="138430"/>
                <wp:effectExtent l="0" t="0" r="6985" b="1397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365" cy="1384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26" o:spt="100" style="position:absolute;left:0pt;margin-left:-36.65pt;margin-top:486.2pt;height:10.9pt;width:9.95pt;z-index:251678720;v-text-anchor:middle;mso-width-relative:page;mso-height-relative:page;" fillcolor="#FFFFFF [3212]" filled="t" stroked="f" coordsize="557453,606706" o:gfxdata="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18165,87201;26617,102366;45578,105245;51247,110679;35331,136306;27484,135921;19718,120330;4509,120330;757,113294;107218,85720;125598,113294;121866,120329;106633,120329;98886,135921;91038,136306;74777,110151;79679,105245;98644,102365;107218,85720;62644,34439;80648,52536;62644,70633;44640,52536;62644,34439;62638,25386;35623,52536;62638,79686;89652,52536;62638,25386;62638,0;75247,8698;78072,9631;93364,10036;98469,24534;100224,26947;112349,36294;108254,50670;108254,54401;112349,68778;100224,78125;98469,80558;93364,95036;78072,95441;75247,96374;62638,105072;50029,96374;47204,95441;31911,95036;26807,80538;25072,78125;12927,68778;17264,54036;17264,51036;12927,36294;25072,26947;26807,24534;31911,10036;47204,9631;50029,8718;62638,0" o:connectangles="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6116320</wp:posOffset>
                </wp:positionV>
                <wp:extent cx="139065" cy="262890"/>
                <wp:effectExtent l="0" t="0" r="13335" b="381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2628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7pt;margin-top:481.6pt;height:20.7pt;width:10.95pt;z-index:-251618304;v-text-anchor:middle;mso-width-relative:page;mso-height-relative:page;" fillcolor="#4F81BD [3204]" filled="t" stroked="f" coordsize="21600,21600" o:gfxdata="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RZVuh2QAAAAwBAAAPAAAAAAAAAAEAIAAAACIAAABkcnMvZG93bnJl&#10;di54bWxQSwECFAAUAAAACACHTuJA0F4vzPwBAADgAwAADgAAAAAAAAABACAAAAAo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6116320</wp:posOffset>
                </wp:positionV>
                <wp:extent cx="284480" cy="262890"/>
                <wp:effectExtent l="0" t="0" r="1270" b="3810"/>
                <wp:wrapNone/>
                <wp:docPr id="15" name="梯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62890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0.95pt;margin-top:481.6pt;height:20.7pt;width:22.4pt;z-index:251672576;v-text-anchor:middle;mso-width-relative:page;mso-height-relative:page;" fillcolor="#4F81BD [3204]" filled="t" stroked="f" coordsize="284480,262890" o:gfxdata="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EU6MwTZAAAADQEAAA8AAAAAAAAAAQAgAAAAIgAAAGRycy9kb3ducmV2&#10;LnhtbFBLAQIUABQAAAAIAIdO4kDqb3K4+wEAAOMDAAAOAAAAAAAAAAEAIAAAACgBAABkcnMvZTJv&#10;RG9jLnhtbFBLBQYAAAAABgAGAFkBAACVBQAAAAA=&#10;" path="m0,262890l65722,0,218757,0,284480,262890xe">
                <v:path textboxrect="0,0,284480,262890" o:connectlocs="142240,0;32861,131445;142240,262890;251618,13144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-196215</wp:posOffset>
                </wp:positionH>
                <wp:positionV relativeFrom="paragraph">
                  <wp:posOffset>6079490</wp:posOffset>
                </wp:positionV>
                <wp:extent cx="1901825" cy="3378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个人技能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Expertise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.45pt;margin-top:478.7pt;height:26.6pt;width:149.75pt;z-index:251673600;mso-width-relative:page;mso-height-relative:page;" filled="f" stroked="f" coordsize="21600,21600" o:gfxdata="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ztHe7cAAAADAEAAA8AAAAAAAAAAQAgAAAAIgAA&#10;AGRycy9kb3ducmV2LnhtbFBLAQIUABQAAAAIAIdO4kC4dmCS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个人技能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Expertise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6477635</wp:posOffset>
                </wp:positionV>
                <wp:extent cx="6534785" cy="7772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78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熟悉Spring、SpringMVC、MyBatis、Springboot等开发技术框架；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熟悉MySql、Oracle数据库，能编写较复杂的SQL，具备一定的SQL优化能力；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熟练使用Eclipse + Myeclipse，IDEA等开发工具；熟悉常用的Java设计模式；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425" w:leftChars="0" w:hanging="425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-49.7pt;margin-top:510.05pt;height:61.2pt;width:514.55pt;z-index:251689984;mso-width-relative:page;mso-height-relative:page;" filled="f" stroked="f" coordsize="21600,21600" o:gfxdata="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A1MFHaAAAADgEAAA8AAAAAAAAAAQAgAAAAIgAAAGRycy9kb3ducmV2Lnht&#10;bFBLAQIUABQAAAAIAIdO4kB6lV0e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熟悉Spring、SpringMVC、MyBatis、Springboot等开发技术框架；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熟悉MySql、Oracle数据库，能编写较复杂的SQL，具备一定的SQL优化能力；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熟练使用Eclipse + Myeclipse，IDEA等开发工具；熟悉常用的Java设计模式；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425" w:leftChars="0" w:hanging="425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-426085</wp:posOffset>
                </wp:positionH>
                <wp:positionV relativeFrom="paragraph">
                  <wp:posOffset>7851140</wp:posOffset>
                </wp:positionV>
                <wp:extent cx="6243955" cy="262890"/>
                <wp:effectExtent l="0" t="0" r="4445" b="3810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955" cy="2628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.55pt;margin-top:618.2pt;height:20.7pt;width:491.65pt;z-index:-251654144;v-text-anchor:middle;mso-width-relative:page;mso-height-relative:page;" fillcolor="#F2F2F2 [3052]" filled="t" stroked="f" coordsize="21600,21600" o:gfxdata="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8zq6t0AAAANAQAADwAAAAAAAAABACAA&#10;AAAiAAAAZHJzL2Rvd25yZXYueG1sUEsBAhQAFAAAAAgAh07iQJX1c+8IAgAAAwQAAA4AAAAAAAAA&#10;AQAgAAAALAEAAGRycy9lMm9Eb2MueG1sUEsFBgAAAAAGAAYAWQEAAKY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-471805</wp:posOffset>
                </wp:positionH>
                <wp:positionV relativeFrom="paragraph">
                  <wp:posOffset>7922895</wp:posOffset>
                </wp:positionV>
                <wp:extent cx="132080" cy="111760"/>
                <wp:effectExtent l="0" t="0" r="1270" b="254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" cy="11176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26" o:spt="100" style="position:absolute;left:0pt;margin-left:-37.15pt;margin-top:623.85pt;height:8.8pt;width:10.4pt;z-index:251679744;v-text-anchor:middle;mso-width-relative:page;mso-height-relative:page;" fillcolor="#FFFFFF [3212]" filled="t" stroked="f" coordsize="606768,503202" o:gfxdata="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55464,87687;123567,87687;132080,96361;123567,105036;55464,105036;46951,96361;55464,87687;15662,80963;19492,83349;22003,88597;27664,89421;31111,92371;30047,96839;25919,100916;26855,106338;26983,107422;22727,111760;20727,111239;15662,108506;10597,111239;8597,111760;6129,110892;4426,106685;5405,100916;1277,96839;213,92371;3660,89421;9321,88597;11832,83349;15662,80963;55464,47173;123567,47173;132080,55848;123567,64523;55464,64523;46951,55848;55464,47173;15662,40466;19492,42893;22003,48139;27664,48963;31111,51911;30047,56376;25919,60451;26855,65871;26983,66911;22727,71246;20727,70769;15662,68038;10597,70769;8597,71246;6129,70422;4426,66174;5405,60451;1277,56376;213,51911;3660,48963;9321,48139;11832,42893;15662,40466;55464,6723;123567,6723;132080,15398;123567,24072;55464,24072;46951,15398;55464,6723;15662,0;19492,2427;22003,7630;27664,8497;31111,11445;30047,15867;25919,19942;26855,25404;26983,26445;22727,30780;20727,30260;15662,27572;10597,30260;8597,30780;6129,29956;4426,25708;5405,19942;1277,15867;213,11445;3660,8497;9321,7630;11832,2427;15662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-542290</wp:posOffset>
                </wp:positionH>
                <wp:positionV relativeFrom="paragraph">
                  <wp:posOffset>7851140</wp:posOffset>
                </wp:positionV>
                <wp:extent cx="139065" cy="262890"/>
                <wp:effectExtent l="0" t="0" r="13335" b="381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26289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2.7pt;margin-top:618.2pt;height:20.7pt;width:10.95pt;z-index:-251617280;v-text-anchor:middle;mso-width-relative:page;mso-height-relative:page;" fillcolor="#4F81BD [3204]" filled="t" stroked="f" coordsize="21600,21600" o:gfxdata="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b3Vbn2gAAAA0BAAAPAAAAAAAAAAEAIAAAACIAAABkcnMvZG93bnJl&#10;di54bWxQSwECFAAUAAAACACHTuJAQkRcs/sBAADgAwAADgAAAAAAAAABACAAAAApAQAAZHJzL2Uy&#10;b0RvYy54bWxQSwUGAAAAAAYABgBZAQAAlg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-520065</wp:posOffset>
                </wp:positionH>
                <wp:positionV relativeFrom="paragraph">
                  <wp:posOffset>7851140</wp:posOffset>
                </wp:positionV>
                <wp:extent cx="284480" cy="262890"/>
                <wp:effectExtent l="0" t="0" r="1270" b="3810"/>
                <wp:wrapNone/>
                <wp:docPr id="46" name="梯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262890"/>
                        </a:xfrm>
                        <a:prstGeom prst="trapezoid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汉仪旗黑-55简" w:hAnsi="汉仪旗黑-55简" w:eastAsia="汉仪旗黑-55简" w:cs="汉仪旗黑-55简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40.95pt;margin-top:618.2pt;height:20.7pt;width:22.4pt;z-index:251674624;v-text-anchor:middle;mso-width-relative:page;mso-height-relative:page;" fillcolor="#4F81BD [3204]" filled="t" stroked="f" coordsize="284480,262890" o:gfxdata="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csORe2gAAAA4BAAAPAAAAAAAAAAEAIAAAACIAAABkcnMvZG93bnJl&#10;di54bWxQSwECFAAUAAAACACHTuJAJARFovsBAADjAwAADgAAAAAAAAABACAAAAApAQAAZHJzL2Uy&#10;b0RvYy54bWxQSwUGAAAAAAYABgBZAQAAlgUAAAAA&#10;" path="m0,262890l65722,0,218757,0,284480,262890xe">
                <v:path textboxrect="0,0,284480,262890" o:connectlocs="142240,0;32861,131445;142240,262890;251618,131445" o:connectangles="247,164,82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汉仪旗黑-55简" w:hAnsi="汉仪旗黑-55简" w:eastAsia="汉仪旗黑-55简" w:cs="汉仪旗黑-55简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-203835</wp:posOffset>
                </wp:positionH>
                <wp:positionV relativeFrom="paragraph">
                  <wp:posOffset>7818120</wp:posOffset>
                </wp:positionV>
                <wp:extent cx="1901825" cy="33782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3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自我评价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/>
                                <w:bCs/>
                                <w:color w:val="3891A7" w:themeColor="accent1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Evaluation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color w:val="3891A7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6.05pt;margin-top:615.6pt;height:26.6pt;width:149.75pt;z-index:251675648;mso-width-relative:page;mso-height-relative:page;" filled="f" stroked="f" coordsize="21600,21600" o:gfxdata="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pOmjdAAAADQEAAA8AAAAAAAAAAQAgAAAAIgAA&#10;AGRycy9kb3ducmV2LnhtbFBLAQIUABQAAAAIAIdO4kC66fxZ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自我评价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/>
                          <w:bCs/>
                          <w:color w:val="3891A7" w:themeColor="accent1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Evaluation</w:t>
                      </w:r>
                    </w:p>
                    <w:p>
                      <w:pPr>
                        <w:jc w:val="left"/>
                        <w:rPr>
                          <w:rFonts w:hint="eastAsia" w:ascii="汉仪旗黑-55简" w:hAnsi="汉仪旗黑-55简" w:eastAsia="汉仪旗黑-55简" w:cs="汉仪旗黑-55简"/>
                          <w:color w:val="3891A7" w:themeColor="accent1"/>
                          <w:sz w:val="24"/>
                          <w:szCs w:val="24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8215630</wp:posOffset>
                </wp:positionV>
                <wp:extent cx="6548755" cy="80391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755" cy="803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7pt;margin-top:646.9pt;height:63.3pt;width:515.65pt;z-index:251667456;mso-width-relative:page;mso-height-relative:page;" filled="f" stroked="f" coordsize="21600,21600" o:gfxdata="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0RjgjeAAAADgEAAA8AAAAAAAAAAQAgAAAA&#10;IgAAAGRycy9kb3ducmV2LnhtbFBLAQIUABQAAAAIAIdO4kBSHaQD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-1189990</wp:posOffset>
                </wp:positionH>
                <wp:positionV relativeFrom="paragraph">
                  <wp:posOffset>9466580</wp:posOffset>
                </wp:positionV>
                <wp:extent cx="7654290" cy="299085"/>
                <wp:effectExtent l="0" t="0" r="3810" b="5715"/>
                <wp:wrapNone/>
                <wp:docPr id="26" name="自选图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290" cy="2990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自选图形 23" o:spid="_x0000_s1026" o:spt="1" style="position:absolute;left:0pt;margin-left:-93.7pt;margin-top:745.4pt;height:23.55pt;width:602.7pt;z-index:251701248;mso-width-relative:page;mso-height-relative:page;" fillcolor="#2DA2BF [3204]" filled="t" stroked="f" coordsize="21600,21600" o:gfxdata="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vaFMO3AAAAA8BAAAPAAAAAAAAAAEAIAAAACIAAABk&#10;cnMvZG93bnJldi54bWxQSwECFAAUAAAACACHTuJAKC2BDMkBAABwAwAADgAAAAAAAAABACAAAAAr&#10;AQAAZHJzL2Uyb0RvYy54bWxQSwUGAAAAAAYABgBZAQAAZ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2"/>
          <w:szCs w:val="24"/>
        </w:rPr>
        <w:br w:type="page"/>
      </w:r>
    </w:p>
    <w:p>
      <w:pPr>
        <w:ind w:left="-48" w:leftChars="-495" w:hanging="991" w:hangingChars="472"/>
        <w:rPr>
          <w:rFonts w:hint="eastAsia"/>
          <w:sz w:val="22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-332740</wp:posOffset>
                </wp:positionV>
                <wp:extent cx="6892290" cy="9250680"/>
                <wp:effectExtent l="0" t="0" r="3810" b="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2290" cy="9250680"/>
                          <a:chOff x="13761" y="18320"/>
                          <a:chExt cx="10854" cy="14568"/>
                        </a:xfrm>
                      </wpg:grpSpPr>
                      <wpg:grpSp>
                        <wpg:cNvPr id="38" name="组合 45"/>
                        <wpg:cNvGrpSpPr/>
                        <wpg:grpSpPr>
                          <a:xfrm>
                            <a:off x="13761" y="18320"/>
                            <a:ext cx="10855" cy="14568"/>
                            <a:chOff x="15879" y="18320"/>
                            <a:chExt cx="10855" cy="14568"/>
                          </a:xfrm>
                        </wpg:grpSpPr>
                        <wpg:grpSp>
                          <wpg:cNvPr id="39" name="组合 36"/>
                          <wpg:cNvGrpSpPr/>
                          <wpg:grpSpPr>
                            <a:xfrm rot="0">
                              <a:off x="16852" y="19921"/>
                              <a:ext cx="3135" cy="3274"/>
                              <a:chOff x="10850" y="2841"/>
                              <a:chExt cx="3135" cy="3274"/>
                            </a:xfrm>
                          </wpg:grpSpPr>
                          <wps:wsp>
                            <wps:cNvPr id="40" name="文本框 30"/>
                            <wps:cNvSpPr txBox="1"/>
                            <wps:spPr>
                              <a:xfrm>
                                <a:off x="10887" y="5636"/>
                                <a:ext cx="2288" cy="47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英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4" name="文本框 17"/>
                            <wps:cNvSpPr txBox="1"/>
                            <wps:spPr>
                              <a:xfrm>
                                <a:off x="10892" y="4279"/>
                                <a:ext cx="1702" cy="4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汉仪旗黑-55简" w:hAnsi="汉仪旗黑-55简" w:eastAsia="汉仪旗黑-55简" w:cs="汉仪旗黑-55简"/>
                                      <w:sz w:val="18"/>
                                      <w:szCs w:val="18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中文｜</w:t>
                                  </w:r>
                                  <w:r>
                                    <w:rPr>
                                      <w:rFonts w:hint="eastAsia" w:ascii="汉仪旗黑-55简" w:hAnsi="汉仪旗黑-55简" w:eastAsia="汉仪旗黑-55简" w:cs="汉仪旗黑-55简"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字体名称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g:grpSp>
                            <wpg:cNvPr id="41" name="组合 57"/>
                            <wpg:cNvGrpSpPr/>
                            <wpg:grpSpPr>
                              <a:xfrm rot="0">
                                <a:off x="10850" y="2841"/>
                                <a:ext cx="3135" cy="1462"/>
                                <a:chOff x="1166" y="2173"/>
                                <a:chExt cx="3135" cy="1462"/>
                              </a:xfrm>
                            </wpg:grpSpPr>
                            <wps:wsp>
                              <wps:cNvPr id="97" name="文本框 16"/>
                              <wps:cNvSpPr txBox="1"/>
                              <wps:spPr>
                                <a:xfrm>
                                  <a:off x="1166" y="2173"/>
                                  <a:ext cx="1506" cy="146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98" name="文本框 18"/>
                              <wps:cNvSpPr txBox="1"/>
                              <wps:spPr>
                                <a:xfrm>
                                  <a:off x="2015" y="2524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8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黑体" w:hAnsi="黑体" w:eastAsia="黑体" w:cs="黑体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黑体" w:hAnsi="黑体" w:eastAsia="黑体" w:cs="黑体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42" name="组合 105"/>
                          <wpg:cNvGrpSpPr/>
                          <wpg:grpSpPr>
                            <a:xfrm rot="0">
                              <a:off x="15879" y="18320"/>
                              <a:ext cx="6797" cy="1611"/>
                              <a:chOff x="0" y="731"/>
                              <a:chExt cx="6797" cy="1611"/>
                            </a:xfrm>
                          </wpg:grpSpPr>
                          <wps:wsp>
                            <wps:cNvPr id="1" name="矩形 11"/>
                            <wps:cNvSpPr/>
                            <wps:spPr>
                              <a:xfrm>
                                <a:off x="0" y="861"/>
                                <a:ext cx="170" cy="73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283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107" name="文本框 12"/>
                            <wps:cNvSpPr txBox="1"/>
                            <wps:spPr>
                              <a:xfrm>
                                <a:off x="166" y="731"/>
                                <a:ext cx="6631" cy="10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稻壳儿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  <w:lang w:val="en-US" w:eastAsia="zh-CN"/>
                                    </w:rPr>
                                    <w:t>文字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52"/>
                                      <w:szCs w:val="52"/>
                                    </w:rPr>
                                    <w:t>模板使用说明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8" name="文本框 13"/>
                            <wps:cNvSpPr txBox="1"/>
                            <wps:spPr>
                              <a:xfrm>
                                <a:off x="74" y="1606"/>
                                <a:ext cx="5913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222222"/>
                                      <w:kern w:val="24"/>
                                      <w:sz w:val="24"/>
                                      <w:szCs w:val="24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（本页为说明页，用户使用模板时可删除本页内容）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3" name="组合 89"/>
                          <wpg:cNvGrpSpPr/>
                          <wpg:grpSpPr>
                            <a:xfrm rot="0">
                              <a:off x="16849" y="26550"/>
                              <a:ext cx="3924" cy="1672"/>
                              <a:chOff x="1213" y="2210"/>
                              <a:chExt cx="3924" cy="1672"/>
                            </a:xfrm>
                          </wpg:grpSpPr>
                          <wps:wsp>
                            <wps:cNvPr id="103" name="文本框 90"/>
                            <wps:cNvSpPr txBox="1"/>
                            <wps:spPr>
                              <a:xfrm>
                                <a:off x="1213" y="2210"/>
                                <a:ext cx="1555" cy="16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FF2832"/>
                                      <w:kern w:val="24"/>
                                      <w:sz w:val="76"/>
                                      <w:szCs w:val="76"/>
                                      <w:lang w:val="en-US" w:eastAsia="zh-C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4" name="文本框 91"/>
                            <wps:cNvSpPr txBox="1"/>
                            <wps:spPr>
                              <a:xfrm>
                                <a:off x="2236" y="2569"/>
                                <a:ext cx="2901" cy="1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44"/>
                                      <w:szCs w:val="44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44"/>
                                      <w:szCs w:val="44"/>
                                      <w:lang w:val="en-US" w:eastAsia="zh-CN"/>
                                    </w:rPr>
                                    <w:t>删除页面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2" name="文本框 68"/>
                          <wps:cNvSpPr txBox="1"/>
                          <wps:spPr>
                            <a:xfrm>
                              <a:off x="16874" y="27744"/>
                              <a:ext cx="5297" cy="46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spacing w:line="240" w:lineRule="auto"/>
                                  <w:jc w:val="left"/>
                                  <w:textAlignment w:val="top"/>
                                  <w:rPr>
                                    <w:rFonts w:hint="eastAsia" w:ascii="黑体" w:hAnsi="黑体" w:eastAsia="黑体" w:cs="黑体"/>
                                    <w:b/>
                                    <w:snapToGrid w:val="0"/>
                                    <w:color w:val="222222"/>
                                    <w:spacing w:val="6"/>
                                    <w:kern w:val="0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黑体" w:hAnsi="黑体" w:eastAsia="黑体" w:cs="黑体"/>
                                    <w:color w:val="222222"/>
                                    <w:kern w:val="24"/>
                                    <w:sz w:val="18"/>
                                    <w:szCs w:val="18"/>
                                    <w:lang w:val="en-US" w:eastAsia="zh-CN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使用本套模板中，若要删除多余空白页时，具体操作如下：</w:t>
                                </w:r>
                              </w:p>
                              <w:p>
                                <w:pPr>
                                  <w:rPr>
                                    <w:rFonts w:hint="eastAsia" w:ascii="黑体" w:hAnsi="黑体" w:eastAsia="黑体" w:cs="黑体"/>
                                    <w:sz w:val="18"/>
                                    <w:szCs w:val="18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图片 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56" y="28404"/>
                              <a:ext cx="4366" cy="12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0" name="组合 109"/>
                          <wpg:cNvGrpSpPr/>
                          <wpg:grpSpPr>
                            <a:xfrm rot="0">
                              <a:off x="22013" y="30161"/>
                              <a:ext cx="4644" cy="2727"/>
                              <a:chOff x="13147" y="13730"/>
                              <a:chExt cx="4644" cy="2024"/>
                            </a:xfrm>
                          </wpg:grpSpPr>
                          <wps:wsp>
                            <wps:cNvPr id="47" name="文本框 67"/>
                            <wps:cNvSpPr txBox="1"/>
                            <wps:spPr>
                              <a:xfrm>
                                <a:off x="13147" y="13730"/>
                                <a:ext cx="1287" cy="4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方法二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49" name="文本框 68"/>
                            <wps:cNvSpPr txBox="1"/>
                            <wps:spPr>
                              <a:xfrm>
                                <a:off x="13198" y="15187"/>
                                <a:ext cx="4593" cy="56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3、再次按「Delete」键即可删除空白页。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" name="文本框 68"/>
                            <wps:cNvSpPr txBox="1"/>
                            <wps:spPr>
                              <a:xfrm>
                                <a:off x="13198" y="14727"/>
                                <a:ext cx="4593" cy="3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2、在空白页光标处，按「Shift+Backspace」键。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3" name="文本框 68"/>
                            <wps:cNvSpPr txBox="1"/>
                            <wps:spPr>
                              <a:xfrm>
                                <a:off x="13198" y="14206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0" name="组合 110"/>
                          <wpg:cNvGrpSpPr/>
                          <wpg:grpSpPr>
                            <a:xfrm rot="0">
                              <a:off x="16849" y="28647"/>
                              <a:ext cx="4874" cy="4215"/>
                              <a:chOff x="7983" y="11526"/>
                              <a:chExt cx="4874" cy="4215"/>
                            </a:xfrm>
                          </wpg:grpSpPr>
                          <pic:pic xmlns:pic="http://schemas.openxmlformats.org/drawingml/2006/picture">
                            <pic:nvPicPr>
                              <pic:cNvPr id="51" name="图片 80" descr="WPS图片编辑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056" y="13547"/>
                                <a:ext cx="4614" cy="9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52" name="文本框 68"/>
                            <wps:cNvSpPr txBox="1"/>
                            <wps:spPr>
                              <a:xfrm>
                                <a:off x="7983" y="12790"/>
                                <a:ext cx="4820" cy="7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2、点击「开始」选项卡下的「显示/隐藏编辑标记」按钮。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8" name="文本框 68"/>
                            <wps:cNvSpPr txBox="1"/>
                            <wps:spPr>
                              <a:xfrm>
                                <a:off x="8007" y="14931"/>
                                <a:ext cx="4850" cy="81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4"/>
                                    </w:numPr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在分页符的后面点击光标，然后按「Delete」删除键</w:t>
                                  </w:r>
                                </w:p>
                                <w:p>
                                  <w:pPr>
                                    <w:pStyle w:val="8"/>
                                    <w:numPr>
                                      <w:ilvl w:val="0"/>
                                      <w:numId w:val="0"/>
                                    </w:numPr>
                                    <w:kinsoku/>
                                    <w:spacing w:line="240" w:lineRule="auto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即可。</w:t>
                                  </w:r>
                                </w:p>
                                <w:p>
                                  <w:pPr>
                                    <w:rPr>
                                      <w:rFonts w:hint="eastAsia" w:ascii="黑体" w:hAnsi="黑体" w:eastAsia="黑体" w:cs="黑体"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3" name="文本框 68"/>
                            <wps:cNvSpPr txBox="1"/>
                            <wps:spPr>
                              <a:xfrm>
                                <a:off x="7983" y="12085"/>
                                <a:ext cx="4593" cy="4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spacing w:line="240" w:lineRule="auto"/>
                                    <w:ind w:left="0"/>
                                    <w:jc w:val="left"/>
                                    <w:textAlignment w:val="top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sz w:val="18"/>
                                      <w:szCs w:val="18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222222"/>
                                      <w:kern w:val="24"/>
                                      <w:sz w:val="18"/>
                                      <w:szCs w:val="18"/>
                                      <w:lang w:val="en-US" w:eastAsia="zh-CN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1、删除多余页面的文本内容，成为空白页。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4" name="文本框 67"/>
                            <wps:cNvSpPr txBox="1"/>
                            <wps:spPr>
                              <a:xfrm>
                                <a:off x="7983" y="11526"/>
                                <a:ext cx="1287" cy="73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8"/>
                                    <w:kinsoku/>
                                    <w:ind w:left="0"/>
                                    <w:jc w:val="left"/>
                                    <w:rPr>
                                      <w:rFonts w:hint="eastAsia" w:ascii="黑体" w:hAnsi="黑体" w:eastAsia="黑体" w:cs="黑体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  <w:lang w:val="en-US" w:eastAsia="zh-CN"/>
                                    </w:rPr>
                                    <w:t>方法一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color w:val="222222"/>
                                      <w:kern w:val="24"/>
                                      <w:sz w:val="22"/>
                                      <w:szCs w:val="22"/>
                                    </w:rPr>
                                    <w:t>：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55" name="组合 112"/>
                          <wpg:cNvGrpSpPr/>
                          <wpg:grpSpPr>
                            <a:xfrm rot="0">
                              <a:off x="16914" y="22505"/>
                              <a:ext cx="9820" cy="1355"/>
                              <a:chOff x="8048" y="5734"/>
                              <a:chExt cx="9820" cy="1355"/>
                            </a:xfrm>
                          </wpg:grpSpPr>
                          <wps:wsp>
                            <wps:cNvPr id="30" name="直接连接符 37"/>
                            <wps:cNvCnPr/>
                            <wps:spPr>
                              <a:xfrm>
                                <a:off x="8048" y="7089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" name="直接连接符 24"/>
                            <wps:cNvCnPr/>
                            <wps:spPr>
                              <a:xfrm>
                                <a:off x="8048" y="5734"/>
                                <a:ext cx="982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9" name="文本框 55"/>
                          <wps:cNvSpPr txBox="1"/>
                          <wps:spPr>
                            <a:xfrm>
                              <a:off x="16753" y="25383"/>
                              <a:ext cx="8525" cy="154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insoku/>
                                  <w:spacing w:line="360" w:lineRule="auto"/>
                                  <w:ind w:left="0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【说明】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288" w:lineRule="auto"/>
                                  <w:ind w:left="62"/>
                                  <w:jc w:val="left"/>
                                  <w:textAlignment w:val="top"/>
                                </w:pPr>
                                <w:r>
                                  <w:rPr>
                                    <w:rFonts w:ascii="黑体" w:hAnsi="黑体" w:eastAsia="黑体"/>
                                    <w:color w:val="222222"/>
                                    <w:kern w:val="24"/>
                                    <w:sz w:val="14"/>
                                    <w:szCs w:val="14"/>
                                    <w14:textFill>
                                      <w14:solidFill>
                                        <w14:srgbClr w14:val="222222">
                                          <w14:alpha w14:val="40000"/>
                                        </w14:srgbClr>
                                      </w14:solidFill>
                                    </w14:textFill>
                                  </w:rPr>
                                  <w:t>模板中使用的字体仅限于个人学习、研究或欣赏目的使用，如需商用请您自行向版权方购买、获取商用版权。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93" name="文本框 36"/>
                        <wps:cNvSpPr txBox="1"/>
                        <wps:spPr>
                          <a:xfrm>
                            <a:off x="14741" y="23138"/>
                            <a:ext cx="3098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  <w:p>
                              <w:pPr>
                                <w:rPr>
                                  <w:rFonts w:hint="eastAsia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5" name="文本框 23"/>
                        <wps:cNvSpPr txBox="1"/>
                        <wps:spPr>
                          <a:xfrm>
                            <a:off x="14732" y="21783"/>
                            <a:ext cx="3712" cy="82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ind w:left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汉仪旗黑-55简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9pt;margin-top:-26.2pt;height:728.4pt;width:542.7pt;z-index:251691008;mso-width-relative:page;mso-height-relative:page;" coordorigin="13761,18320" coordsize="10854,14568" o:gfxdata="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">
                <o:lock v:ext="edit" aspectratio="f"/>
                <v:group id="组合 45" o:spid="_x0000_s1026" o:spt="203" style="position:absolute;left:13761;top:18320;height:14568;width:10855;" coordorigin="15879,18320" coordsize="10855,1456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组合 36" o:spid="_x0000_s1026" o:spt="203" style="position:absolute;left:16852;top:19921;height:3274;width:3135;" coordorigin="10850,2841" coordsize="3135,3274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30" o:spid="_x0000_s1026" o:spt="202" type="#_x0000_t202" style="position:absolute;left:10887;top:5636;height:479;width:2288;" filled="f" stroked="f" coordsize="21600,21600" o:gfxdata="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ACp67gAAADbAAAA&#10;DwAAAAAAAAABACAAAAAiAAAAZHJzL2Rvd25yZXYueG1sUEsBAhQAFAAAAAgAh07iQDMvBZ47AAAA&#10;OQAAABAAAAAAAAAAAQAgAAAABwEAAGRycy9zaGFwZXhtbC54bWxQSwUGAAAAAAYABgBbAQAAsQMA&#10;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英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shape id="文本框 17" o:spid="_x0000_s1026" o:spt="202" type="#_x0000_t202" style="position:absolute;left:10892;top:4279;height:463;width:1702;" filled="f" stroked="f" coordsize="21600,21600" o:gfxdata="UEsDBAoAAAAAAIdO4kAAAAAAAAAAAAAAAAAEAAAAZHJzL1BLAwQUAAAACACHTuJAUVuDr7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mZj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VuDr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汉仪旗黑-55简" w:hAnsi="汉仪旗黑-55简" w:eastAsia="汉仪旗黑-55简" w:cs="汉仪旗黑-55简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中文｜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字体名称</w:t>
                            </w:r>
                          </w:p>
                        </w:txbxContent>
                      </v:textbox>
                    </v:shape>
                    <v:group id="组合 57" o:spid="_x0000_s1026" o:spt="203" style="position:absolute;left:10850;top:2841;height:1462;width:3135;" coordorigin="1166,2173" coordsize="3135,1462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    <o:lock v:ext="edit" aspectratio="f"/>
                      <v:shape id="文本框 16" o:spid="_x0000_s1026" o:spt="202" type="#_x0000_t202" style="position:absolute;left:1166;top:2173;height:1462;width:1506;" filled="f" stroked="f" coordsize="21600,21600" o:gfxdata="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iR3Y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4;height:1048;width:2286;" filled="f" stroked="f" coordsize="21600,21600" o:gfxdata="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7a7gAAADb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8"/>
                                <w:kinsoku/>
                                <w:ind w:left="0"/>
                                <w:jc w:val="left"/>
                                <w:rPr>
                                  <w:rFonts w:hint="eastAsia" w:ascii="黑体" w:hAnsi="黑体" w:eastAsia="黑体" w:cs="黑体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组合 105" o:spid="_x0000_s1026" o:spt="203" style="position:absolute;left:15879;top:18320;height:1611;width:6797;" coordorigin="0,731" coordsize="6797,1611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  <o:lock v:ext="edit" aspectratio="f"/>
                    <v:rect id="矩形 11" o:spid="_x0000_s1026" o:spt="1" style="position:absolute;left:0;top:861;height:737;width:170;v-text-anchor:middle;" fillcolor="#FF2832" filled="t" stroked="f" coordsize="21600,21600" o:gfxdata="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TSopsLUAAADaAAAADwAA&#10;AAAAAAABACAAAAAiAAAAZHJzL2Rvd25yZXYueG1sUEsBAhQAFAAAAAgAh07iQDMvBZ47AAAAOQAA&#10;ABAAAAAAAAAAAQAgAAAABAEAAGRycy9zaGFwZXhtbC54bWxQSwUGAAAAAAYABgBbAQAArgMAAAAA&#10;">
                      <v:fill on="t" focussize="0,0"/>
                      <v:stroke on="f" weight="2pt"/>
                      <v:imagedata o:title=""/>
                      <o:lock v:ext="edit" aspectratio="f"/>
                    </v:rect>
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peeAGbkAAADc&#10;AAAADwAAAGRycy9kb3ducmV2LnhtbEVPS4vCMBC+C/sfwix400TxWY0eVhb2pPgEb0MztmWbSWmy&#10;tvvvjSB4m4/vOct1a0txp9oXjjUM+goEcepMwZmG0/G7NwPhA7LB0jFp+CcP69VHZ4mJcQ3v6X4I&#10;mYgh7BPUkIdQJVL6NCeLvu8q4sjdXG0xRFhn0tTYxHBbyqFSE2mx4NiQY0VfOaW/hz+r4by9XS8j&#10;tcs2dlw1rlWS7Vxq3f0cqAWIQG14i1/uHxPnqyk8n4kX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XngBm5AAAA3A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稻壳儿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文字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52"/>
                                <w:szCs w:val="52"/>
                              </w:rPr>
                              <w:t>模板使用说明</w:t>
                            </w:r>
                          </w:p>
                        </w:txbxContent>
                      </v:textbox>
                    </v:shape>
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pvy5crwAAADc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O6XV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8uXK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222222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（本页为说明页，用户使用模板时可删除本页内容）</w:t>
                            </w:r>
                          </w:p>
                        </w:txbxContent>
                      </v:textbox>
                    </v:shape>
                  </v:group>
                  <v:group id="组合 89" o:spid="_x0000_s1026" o:spt="203" style="position:absolute;left:16849;top:26550;height:1672;width:3924;" coordorigin="1213,2210" coordsize="3924,1672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文本框 90" o:spid="_x0000_s1026" o:spt="202" type="#_x0000_t202" style="position:absolute;left:1213;top:2210;height:1672;width:1555;" filled="f" stroked="f" coordsize="21600,21600" o:gfxdata="UEsDBAoAAAAAAIdO4kAAAAAAAAAAAAAAAAAEAAAAZHJzL1BLAwQUAAAACACHTuJAqFgrA7oAAADc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WCsD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76"/>
                                <w:szCs w:val="7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</w:rPr>
                              <w:t>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FF2832"/>
                                <w:kern w:val="24"/>
                                <w:sz w:val="76"/>
                                <w:szCs w:val="76"/>
                                <w:lang w:val="en-US" w:eastAsia="zh-CN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文本框 91" o:spid="_x0000_s1026" o:spt="202" type="#_x0000_t202" style="position:absolute;left:2236;top:2569;height:1048;width:2901;" filled="f" stroked="f" coordsize="21600,21600" o:gfxdata="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nsbN3ugAAANw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44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44"/>
                                <w:szCs w:val="44"/>
                                <w:lang w:val="en-US" w:eastAsia="zh-CN"/>
                              </w:rPr>
                              <w:t>删除页面</w:t>
                            </w:r>
                          </w:p>
                        </w:txbxContent>
                      </v:textbox>
                    </v:shape>
                  </v:group>
                  <v:shape id="文本框 68" o:spid="_x0000_s1026" o:spt="202" type="#_x0000_t202" style="position:absolute;left:16874;top:27744;height:469;width:5297;" filled="f" stroked="f" coordsize="21600,21600" o:gfxdata="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O4Z3u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numPr>
                              <w:ilvl w:val="0"/>
                              <w:numId w:val="0"/>
                            </w:numPr>
                            <w:kinsoku/>
                            <w:spacing w:line="240" w:lineRule="auto"/>
                            <w:jc w:val="left"/>
                            <w:textAlignment w:val="top"/>
                            <w:rPr>
                              <w:rFonts w:hint="eastAsia" w:ascii="黑体" w:hAnsi="黑体" w:eastAsia="黑体" w:cs="黑体"/>
                              <w:b/>
                              <w:snapToGrid w:val="0"/>
                              <w:color w:val="222222"/>
                              <w:spacing w:val="6"/>
                              <w:kern w:val="0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黑体" w:hAnsi="黑体" w:eastAsia="黑体" w:cs="黑体"/>
                              <w:color w:val="222222"/>
                              <w:kern w:val="24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使用本套模板中，若要删除多余空白页时，具体操作如下：</w:t>
                          </w:r>
                        </w:p>
                        <w:p>
                          <w:pPr>
                            <w:rPr>
                              <w:rFonts w:hint="eastAsia" w:ascii="黑体" w:hAnsi="黑体" w:eastAsia="黑体" w:cs="黑体"/>
                              <w:sz w:val="18"/>
                              <w:szCs w:val="18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  <v:shape id="图片 3" o:spid="_x0000_s1026" o:spt="75" type="#_x0000_t75" style="position:absolute;left:22156;top:28404;height:1284;width:4366;" filled="f" o:preferrelative="t" stroked="f" coordsize="21600,21600" o:gfxdata="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yh57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7" o:title=""/>
                    <o:lock v:ext="edit" aspectratio="t"/>
                  </v:shape>
                  <v:group id="组合 109" o:spid="_x0000_s1026" o:spt="203" style="position:absolute;left:22013;top:30161;height:2727;width:4644;" coordorigin="13147,13730" coordsize="4644,202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文本框 67" o:spid="_x0000_s1026" o:spt="202" type="#_x0000_t202" style="position:absolute;left:13147;top:13730;height:456;width:1287;" filled="f" stroked="f" coordsize="21600,21600" o:gfxdata="UEsDBAoAAAAAAIdO4kAAAAAAAAAAAAAAAAAEAAAAZHJzL1BLAwQUAAAACACHTuJA3+kxn7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SMJ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pMZ+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5187;height:567;width:4593;" filled="f" stroked="f" coordsize="21600,21600" o:gfxdata="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oAdr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3、再次按「Delete」键即可删除空白页。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727;height:384;width:4593;" filled="f" stroked="f" coordsize="21600,21600" o:gfxdata="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wtvRq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2、在空白页光标处，按「Shift+Backspace」键。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13198;top:14206;height:491;width:4593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</v:group>
                  <v:group id="组合 110" o:spid="_x0000_s1026" o:spt="203" style="position:absolute;left:16849;top:28647;height:4215;width:4874;" coordorigin="7983,11526" coordsize="4874,42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80" o:spid="_x0000_s1026" o:spt="75" alt="WPS图片编辑1" type="#_x0000_t75" style="position:absolute;left:8056;top:13547;height:978;width:4614;" filled="f" o:preferrelative="t" stroked="f" coordsize="21600,21600" o:gfxdata="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V1h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r:id="rId8" o:title=""/>
                      <o:lock v:ext="edit" aspectratio="t"/>
                    </v:shape>
                    <v:shape id="文本框 68" o:spid="_x0000_s1026" o:spt="202" type="#_x0000_t202" style="position:absolute;left:7983;top:12790;height:735;width:4820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2、点击「开始」选项卡下的「显示/隐藏编辑标记」按钮。</w:t>
                            </w:r>
                          </w:p>
                        </w:txbxContent>
                      </v:textbox>
                    </v:shape>
                    <v:shape id="文本框 68" o:spid="_x0000_s1026" o:spt="202" type="#_x0000_t202" style="position:absolute;left:8007;top:14931;height:810;width:4850;" filled="f" stroked="f" coordsize="21600,21600" o:gfxdata="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Aab1C5AAAA2wAA&#10;AA8AAAAAAAAAAQAgAAAAIgAAAGRycy9kb3ducmV2LnhtbFBLAQIUABQAAAAIAIdO4kAzLwWeOwAA&#10;ADkAAAAQAAAAAAAAAAEAIAAAAAgBAABkcnMvc2hhcGV4bWwueG1sUEsFBgAAAAAGAAYAWwEAALID&#10;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numPr>
                                <w:ilvl w:val="0"/>
                                <w:numId w:val="4"/>
                              </w:numPr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在分页符的后面点击光标，然后按「Delete」删除键</w:t>
                            </w: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kinsoku/>
                              <w:spacing w:line="240" w:lineRule="auto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即可。</w:t>
                            </w:r>
                          </w:p>
                          <w:p>
                            <w:pP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  <v:shape id="文本框 68" o:spid="_x0000_s1026" o:spt="202" type="#_x0000_t202" style="position:absolute;left:7983;top:12085;height:491;width:4593;" filled="f" stroked="f" coordsize="21600,21600" o:gfxdata="UEsDBAoAAAAAAIdO4kAAAAAAAAAAAAAAAAAEAAAAZHJzL1BLAwQUAAAACACHTuJAJQuhQb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IX2E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C6FBvQAA&#10;ANsAAAAPAAAAAAAAAAEAIAAAACIAAABkcnMvZG93bnJldi54bWxQSwECFAAUAAAACACHTuJAMy8F&#10;njsAAAA5AAAAEAAAAAAAAAABACAAAAAMAQAAZHJzL3NoYXBleG1sLnhtbFBLBQYAAAAABgAGAFsB&#10;AAC2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pStyle w:val="8"/>
                              <w:kinsoku/>
                              <w:spacing w:line="240" w:lineRule="auto"/>
                              <w:ind w:left="0"/>
                              <w:jc w:val="left"/>
                              <w:textAlignment w:val="top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222222"/>
                                <w:kern w:val="24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1、删除多余页面的文本内容，成为空白页。</w:t>
                            </w:r>
                          </w:p>
                        </w:txbxContent>
                      </v:textbox>
                    </v:shape>
                    <v:shape id="文本框 67" o:spid="_x0000_s1026" o:spt="202" type="#_x0000_t202" style="position:absolute;left:7983;top:11526;height:736;width:1287;" filled="f" stroked="f" coordsize="21600,21600" o:gfxdata="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Gns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8"/>
                              <w:kinsoku/>
                              <w:ind w:left="0"/>
                              <w:jc w:val="left"/>
                              <w:rPr>
                                <w:rFonts w:hint="eastAsia" w:ascii="黑体" w:hAnsi="黑体" w:eastAsia="黑体" w:cs="黑体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方法一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color w:val="222222"/>
                                <w:kern w:val="24"/>
                                <w:sz w:val="22"/>
                                <w:szCs w:val="22"/>
                              </w:rPr>
                              <w:t>：</w:t>
                            </w:r>
                          </w:p>
                        </w:txbxContent>
                      </v:textbox>
                    </v:shape>
                  </v:group>
                  <v:group id="组合 112" o:spid="_x0000_s1026" o:spt="203" style="position:absolute;left:16914;top:22505;height:1355;width:9820;" coordorigin="8048,5734" coordsize="9820,1355" o:gfxdata="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dBOLTb0AAADbAAAADwAAAAAAAAABACAAAAAiAAAAZHJzL2Rvd25yZXYueG1s&#10;UEsBAhQAFAAAAAgAh07iQDMvBZ47AAAAOQAAABUAAAAAAAAAAQAgAAAADAEAAGRycy9ncm91cHNo&#10;YXBleG1sLnhtbFBLBQYAAAAABgAGAGABAADJAwAAAAA=&#10;">
                    <o:lock v:ext="edit" aspectratio="f"/>
                    <v:line id="直接连接符 37" o:spid="_x0000_s1026" o:spt="20" style="position:absolute;left:8048;top:7089;height:0;width:9820;" filled="f" stroked="t" coordsize="21600,21600" o:gfxdata="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ovQNugAAANsA&#10;AAAPAAAAAAAAAAEAIAAAACIAAABkcnMvZG93bnJldi54bWxQSwECFAAUAAAACACHTuJAMy8FnjsA&#10;AAA5AAAAEAAAAAAAAAABACAAAAAJAQAAZHJzL3NoYXBleG1sLnhtbFBLBQYAAAAABgAGAFsBAACz&#10;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  <v:line id="直接连接符 24" o:spid="_x0000_s1026" o:spt="20" style="position:absolute;left:8048;top:5734;height:0;width:9820;" filled="f" stroked="t" coordsize="21600,21600" o:gfxdata="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2CxCvQAA&#10;ANsAAAAPAAAAAAAAAAEAIAAAACIAAABkcnMvZG93bnJldi54bWxQSwECFAAUAAAACACHTuJAMy8F&#10;njsAAAA5AAAAEAAAAAAAAAABACAAAAAMAQAAZHJzL3NoYXBleG1sLnhtbFBLBQYAAAAABgAGAFsB&#10;AAC2AwAAAAA=&#10;">
                      <v:fill on="f" focussize="0,0"/>
                      <v:stroke color="#222222 [3204]" opacity="5242f" joinstyle="round"/>
                      <v:imagedata o:title=""/>
                      <o:lock v:ext="edit" aspectratio="f"/>
                    </v:line>
                  </v:group>
                  <v:shape id="文本框 55" o:spid="_x0000_s1026" o:spt="202" type="#_x0000_t202" style="position:absolute;left:16753;top:25383;height:1546;width:8525;" filled="f" stroked="f" coordsize="21600,21600" o:gfxdata="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Akar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pStyle w:val="8"/>
                            <w:kinsoku/>
                            <w:spacing w:line="360" w:lineRule="auto"/>
                            <w:ind w:left="0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【说明】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288" w:lineRule="auto"/>
                            <w:ind w:left="62"/>
                            <w:jc w:val="left"/>
                            <w:textAlignment w:val="top"/>
                          </w:pPr>
                          <w:r>
                            <w:rPr>
                              <w:rFonts w:ascii="黑体" w:hAnsi="黑体" w:eastAsia="黑体"/>
                              <w:color w:val="222222"/>
                              <w:kern w:val="24"/>
                              <w:sz w:val="14"/>
                              <w:szCs w:val="14"/>
                              <w14:textFill>
                                <w14:solidFill>
                                  <w14:srgbClr w14:val="222222">
                                    <w14:alpha w14:val="40000"/>
                                  </w14:srgbClr>
                                </w14:solidFill>
                              </w14:textFill>
                            </w:rPr>
                            <w:t>模板中使用的字体仅限于个人学习、研究或欣赏目的使用，如需商用请您自行向版权方购买、获取商用版权。</w:t>
                          </w:r>
                        </w:p>
                      </w:txbxContent>
                    </v:textbox>
                  </v:shape>
                </v:group>
                <v:shape id="文本框 36" o:spid="_x0000_s1026" o:spt="202" type="#_x0000_t202" style="position:absolute;left:14741;top:23138;height:823;width:3098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  <w:p>
                        <w:pPr>
                          <w:rPr>
                            <w:rFonts w:hint="eastAsia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文本框 23" o:spid="_x0000_s1026" o:spt="202" type="#_x0000_t202" style="position:absolute;left:14732;top:21783;height:823;width:3712;" filled="f" stroked="f" coordsize="21600,21600" o:gfxdata="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FyY0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ind w:left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lang w:val="en-US" w:eastAsia="zh-CN"/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color w:val="222222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汉仪旗黑-55简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r:id="rId4" w:type="first"/>
      <w:headerReference r:id="rId3" w:type="default"/>
      <w:pgSz w:w="11906" w:h="16838"/>
      <w:pgMar w:top="1440" w:right="1800" w:bottom="1440" w:left="1800" w:header="0" w:footer="0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A082A46-3D74-47EC-9322-7123FA3A981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2698FB-891F-4462-BA79-A53F2465240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FEE22C3B-30D2-49D9-A77C-BBB235FF07B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6CD3BC9B-88E7-4807-A8AE-2AD871BD9EC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9D1FB24F-574D-4CCE-8FD7-D2D2A4401177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6" w:fontKey="{ACAD5092-BFA0-45DD-8C1B-7D5E92542CFD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7" w:fontKey="{28938068-B450-4D80-95C2-E500CFB02635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8" w:fontKey="{FCE0D463-7B25-42C3-87B7-4386F9E825AA}"/>
  </w:font>
  <w:font w:name="阿里巴巴普惠体">
    <w:panose1 w:val="00020600040101010101"/>
    <w:charset w:val="86"/>
    <w:family w:val="auto"/>
    <w:pitch w:val="default"/>
    <w:sig w:usb0="A00002FF" w:usb1="7ACF7CFB" w:usb2="0000001E" w:usb3="00000000" w:csb0="0004009F" w:csb1="00000000"/>
    <w:embedRegular r:id="rId9" w:fontKey="{78A98206-B5EB-42AF-9BD1-6C55D2486A4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0" w:fontKey="{78B95570-0F66-4F71-823C-C7AC1C90772E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4637F2"/>
    <w:multiLevelType w:val="singleLevel"/>
    <w:tmpl w:val="DC4637F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413A75A"/>
    <w:multiLevelType w:val="singleLevel"/>
    <w:tmpl w:val="E413A75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FBF137"/>
    <w:multiLevelType w:val="singleLevel"/>
    <w:tmpl w:val="EDFBF137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216048E2"/>
    <w:multiLevelType w:val="singleLevel"/>
    <w:tmpl w:val="216048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01D52"/>
    <w:rsid w:val="001C47BD"/>
    <w:rsid w:val="003673AE"/>
    <w:rsid w:val="00592115"/>
    <w:rsid w:val="0060148D"/>
    <w:rsid w:val="0068212C"/>
    <w:rsid w:val="006E7E80"/>
    <w:rsid w:val="007916BC"/>
    <w:rsid w:val="0081325B"/>
    <w:rsid w:val="00833991"/>
    <w:rsid w:val="00937838"/>
    <w:rsid w:val="00BB3973"/>
    <w:rsid w:val="00C1483D"/>
    <w:rsid w:val="00D10703"/>
    <w:rsid w:val="00D77FFC"/>
    <w:rsid w:val="00DB1EB3"/>
    <w:rsid w:val="00E21B0A"/>
    <w:rsid w:val="00E8372E"/>
    <w:rsid w:val="00FA520C"/>
    <w:rsid w:val="00FE2A36"/>
    <w:rsid w:val="0172038E"/>
    <w:rsid w:val="050701C2"/>
    <w:rsid w:val="05925983"/>
    <w:rsid w:val="062E2E51"/>
    <w:rsid w:val="063702A7"/>
    <w:rsid w:val="073741EC"/>
    <w:rsid w:val="0AD322AB"/>
    <w:rsid w:val="0F210251"/>
    <w:rsid w:val="12743C24"/>
    <w:rsid w:val="145C772E"/>
    <w:rsid w:val="18320A4C"/>
    <w:rsid w:val="19B70EAC"/>
    <w:rsid w:val="1B0E795D"/>
    <w:rsid w:val="1B2F6F40"/>
    <w:rsid w:val="1D2B032E"/>
    <w:rsid w:val="1DF0098A"/>
    <w:rsid w:val="1E5B684D"/>
    <w:rsid w:val="1ED325B6"/>
    <w:rsid w:val="218D76F1"/>
    <w:rsid w:val="22397A5D"/>
    <w:rsid w:val="25781D74"/>
    <w:rsid w:val="25894239"/>
    <w:rsid w:val="28647AE3"/>
    <w:rsid w:val="29910562"/>
    <w:rsid w:val="2AA9555C"/>
    <w:rsid w:val="2AC72D5E"/>
    <w:rsid w:val="2CC73098"/>
    <w:rsid w:val="2CD63616"/>
    <w:rsid w:val="34DB0BD9"/>
    <w:rsid w:val="388C61E0"/>
    <w:rsid w:val="3BF769C5"/>
    <w:rsid w:val="3FA11776"/>
    <w:rsid w:val="412D2C62"/>
    <w:rsid w:val="4247233B"/>
    <w:rsid w:val="42BD2493"/>
    <w:rsid w:val="43180F69"/>
    <w:rsid w:val="45367BAA"/>
    <w:rsid w:val="46EB2AFA"/>
    <w:rsid w:val="48B20D13"/>
    <w:rsid w:val="4A27264A"/>
    <w:rsid w:val="4EDB475C"/>
    <w:rsid w:val="52401D52"/>
    <w:rsid w:val="54035D09"/>
    <w:rsid w:val="56430491"/>
    <w:rsid w:val="566B150C"/>
    <w:rsid w:val="588E017E"/>
    <w:rsid w:val="58D534A1"/>
    <w:rsid w:val="5B796339"/>
    <w:rsid w:val="5BD9622F"/>
    <w:rsid w:val="5CA31E75"/>
    <w:rsid w:val="61002342"/>
    <w:rsid w:val="61BF421E"/>
    <w:rsid w:val="64F34A8B"/>
    <w:rsid w:val="65960653"/>
    <w:rsid w:val="669F33CA"/>
    <w:rsid w:val="674B3C18"/>
    <w:rsid w:val="67506E80"/>
    <w:rsid w:val="67914DBB"/>
    <w:rsid w:val="699A1661"/>
    <w:rsid w:val="6AD06270"/>
    <w:rsid w:val="6C384C57"/>
    <w:rsid w:val="6E6839AE"/>
    <w:rsid w:val="6EF327D0"/>
    <w:rsid w:val="70383C45"/>
    <w:rsid w:val="70B0200B"/>
    <w:rsid w:val="717C4ECA"/>
    <w:rsid w:val="748F1B72"/>
    <w:rsid w:val="7514722C"/>
    <w:rsid w:val="75C36A6F"/>
    <w:rsid w:val="79C255C7"/>
    <w:rsid w:val="7A264494"/>
    <w:rsid w:val="7BF22495"/>
    <w:rsid w:val="7E5F55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1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6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Title"/>
    <w:basedOn w:val="1"/>
    <w:next w:val="1"/>
    <w:link w:val="15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Char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1"/>
    <w:link w:val="3"/>
    <w:qFormat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15">
    <w:name w:val="标题 Char"/>
    <w:basedOn w:val="11"/>
    <w:link w:val="9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6">
    <w:name w:val="副标题 Char"/>
    <w:basedOn w:val="11"/>
    <w:link w:val="7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17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8">
    <w:name w:val="页眉 Char"/>
    <w:basedOn w:val="11"/>
    <w:link w:val="6"/>
    <w:semiHidden/>
    <w:qFormat/>
    <w:uiPriority w:val="99"/>
    <w:rPr>
      <w:kern w:val="2"/>
      <w:sz w:val="18"/>
      <w:szCs w:val="18"/>
    </w:rPr>
  </w:style>
  <w:style w:type="character" w:customStyle="1" w:styleId="19">
    <w:name w:val="页脚 Char"/>
    <w:basedOn w:val="11"/>
    <w:link w:val="5"/>
    <w:semiHidden/>
    <w:qFormat/>
    <w:uiPriority w:val="99"/>
    <w:rPr>
      <w:kern w:val="2"/>
      <w:sz w:val="18"/>
      <w:szCs w:val="18"/>
    </w:rPr>
  </w:style>
  <w:style w:type="character" w:customStyle="1" w:styleId="20">
    <w:name w:val="批注框文本 Char"/>
    <w:basedOn w:val="11"/>
    <w:link w:val="4"/>
    <w:semiHidden/>
    <w:qFormat/>
    <w:uiPriority w:val="99"/>
    <w:rPr>
      <w:kern w:val="2"/>
      <w:sz w:val="18"/>
      <w:szCs w:val="18"/>
    </w:rPr>
  </w:style>
  <w:style w:type="paragraph" w:customStyle="1" w:styleId="21">
    <w:name w:val="列出段落1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styleId="22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27491;&#24335;&#31616;&#21382;&#31616;&#32422;&#31616;&#21382;&#21830;&#21153;&#31616;&#21382;&#31616;&#27905;&#31616;&#21382;&#27714;&#32844;&#31616;&#21382;334.docx" TargetMode="External"/></Relationships>
</file>

<file path=word/theme/theme1.xml><?xml version="1.0" encoding="utf-8"?>
<a:theme xmlns:a="http://schemas.openxmlformats.org/drawingml/2006/main" name="Office 主题">
  <a:themeElements>
    <a:clrScheme name="Solstice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简历-正式简历简约简历商务简历简洁简历求职简历334.docx</Template>
  <Pages>1</Pages>
  <Words>0</Words>
  <Characters>0</Characters>
  <Lines>1</Lines>
  <Paragraphs>1</Paragraphs>
  <TotalTime>15</TotalTime>
  <ScaleCrop>false</ScaleCrop>
  <LinksUpToDate>false</LinksUpToDate>
  <CharactersWithSpaces>1</CharactersWithSpaces>
  <Application>WPS Office_11.1.0.10723_F1E327BC-269C-435d-A152-05C5408002CA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2017-07-14T06:19:00Z</dcterms:created>
  <dc:creator>稻壳儿</dc:creator>
  <cp:lastModifiedBy>稻壳儿</cp:lastModifiedBy>
  <dcterms:modified xsi:type="dcterms:W3CDTF">2022-03-04T01:40:59Z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2052-11.1.0.10723</vt:lpwstr>
  </property>
  <property fmtid="{D5CDD505-2E9C-101B-9397-08002B2CF9AE}" pid="3" name="ICV">
    <vt:lpwstr>4A9716E1D13A4265B53E1C5B1DBF8B20</vt:lpwstr>
  </property>
  <property fmtid="{D5CDD505-2E9C-101B-9397-08002B2CF9AE}" pid="4" name="KSOTemplateUUID">
    <vt:lpwstr>v1.0_mb_IAsdATlDak+aPeuzBgicZQ==</vt:lpwstr>
  </property>
</Properties>
</file>