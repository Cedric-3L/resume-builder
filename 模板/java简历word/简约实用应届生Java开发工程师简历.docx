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bookmarkStart w:id="0" w:name="_GoBack"/>
      <w:bookmarkEnd w:id="0"/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4939665</wp:posOffset>
            </wp:positionH>
            <wp:positionV relativeFrom="paragraph">
              <wp:posOffset>-351790</wp:posOffset>
            </wp:positionV>
            <wp:extent cx="952500" cy="1335405"/>
            <wp:effectExtent l="9525" t="9525" r="13335" b="11430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35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-927100</wp:posOffset>
                </wp:positionV>
                <wp:extent cx="4331335" cy="419100"/>
                <wp:effectExtent l="0" t="0" r="0" b="0"/>
                <wp:wrapNone/>
                <wp:docPr id="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33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58.7pt;margin-top:-73pt;height:33pt;width:341.05pt;z-index:251691008;mso-width-relative:page;mso-height-relative:page;" filled="f" stroked="f" coordsize="21600,21600" o:gfxdata="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A6tId0AAAANAQAADwAAAAAAAAABACAAAAAi&#10;AAAAZHJzL2Rvd25yZXYueG1sUEsBAhQAFAAAAAgAh07iQO4nTIg+AgAAZg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1928495</wp:posOffset>
                </wp:positionH>
                <wp:positionV relativeFrom="paragraph">
                  <wp:posOffset>-345440</wp:posOffset>
                </wp:positionV>
                <wp:extent cx="2774950" cy="132207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1322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51.85pt;margin-top:-27.2pt;height:104.1pt;width:218.5pt;z-index:251693056;mso-width-relative:page;mso-height-relative:page;" filled="f" stroked="f" coordsize="21600,21600" o:gfxdata="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FcJdtsAAAALAQAADwAAAAAAAAABACAA&#10;AAAiAAAAZHJzL2Rvd25yZXYueG1sUEsBAhQAFAAAAAgAh07iQBKep2l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-345440</wp:posOffset>
                </wp:positionV>
                <wp:extent cx="2579370" cy="1322070"/>
                <wp:effectExtent l="0" t="0" r="0" b="0"/>
                <wp:wrapNone/>
                <wp:docPr id="6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1322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稻小壳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23岁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6.3pt;margin-top:-27.2pt;height:104.1pt;width:203.1pt;z-index:251692032;mso-width-relative:page;mso-height-relative:page;" filled="f" stroked="f" coordsize="21600,21600" o:gfxdata="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5GHgNwAAAAMAQAADwAAAAAAAAABACAA&#10;AAAiAAAAZHJzL2Rvd25yZXYueG1sUEsBAhQAFAAAAAgAh07iQHZeZvd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稻小壳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23岁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-1428115</wp:posOffset>
                </wp:positionH>
                <wp:positionV relativeFrom="paragraph">
                  <wp:posOffset>-941705</wp:posOffset>
                </wp:positionV>
                <wp:extent cx="5527040" cy="405765"/>
                <wp:effectExtent l="4445" t="4445" r="15875" b="16510"/>
                <wp:wrapNone/>
                <wp:docPr id="3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27040" cy="405765"/>
                        </a:xfrm>
                        <a:prstGeom prst="trapezoid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style="position:absolute;left:0pt;flip:y;margin-left:-112.45pt;margin-top:-74.15pt;height:31.95pt;width:435.2pt;z-index:251664384;mso-width-relative:page;mso-height-relative:page;" fillcolor="#3891A7 [3204]" filled="t" stroked="t" coordsize="5527040,405765" o:gfxdata="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cNU0stkAAAANAQAADwAAAAAAAAABACAAAAAiAAAAZHJzL2Rvd25y&#10;ZXYueG1sUEsBAhQAFAAAAAgAh07iQP1eMLX9AQAA6wMAAA4AAAAAAAAAAQAgAAAAKAEAAGRycy9l&#10;Mm9Eb2MueG1sUEsFBgAAAAAGAAYAWQEAAJcFAAAAAA==&#10;" path="m0,405765l101441,0,5425598,0,5527040,405765xe">
                <v:path textboxrect="0,0,5527040,405765" o:connectlocs="2763520,0;50720,202882;2763520,405765;5476319,202882" o:connectangles="247,164,82,0"/>
                <v:fill on="t" focussize="0,0"/>
                <v:stroke color="#D4EBF1 [660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6217285</wp:posOffset>
                </wp:positionV>
                <wp:extent cx="2159000" cy="271780"/>
                <wp:effectExtent l="0" t="0" r="5080" b="2540"/>
                <wp:wrapNone/>
                <wp:docPr id="15" name="平行四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10.9pt;margin-top:489.55pt;height:21.4pt;width:170pt;z-index:251671552;v-text-anchor:middle;mso-width-relative:page;mso-height-relative:page;" fillcolor="#3891A7 [3204]" filled="t" stroked="f" coordsize="21600,21600" o:gfxdata="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G0RJfaAAAADQEAAA8AAAAAAAAA&#10;AQAgAAAAIgAAAGRycy9kb3ducmV2LnhtbFBLAQIUABQAAAAIAIdO4kBzOCiJDwIAAPMDAAAOAAAA&#10;AAAAAAEAIAAAACkBAABkcnMvZTJvRG9jLnhtbFBLBQYAAAAABgAGAFkBAACqBQAAAAA=&#10;" adj="68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6221730</wp:posOffset>
                </wp:positionV>
                <wp:extent cx="5339080" cy="0"/>
                <wp:effectExtent l="9525" t="9525" r="15875" b="13335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489.9pt;height:0pt;width:420.4pt;z-index:251662336;mso-width-relative:page;mso-height-relative:page;" filled="f" stroked="t" coordsize="21600,21600" o:gfxdata="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y8kOtYAAAAKAQAADwAAAAAAAAABACAAAAAiAAAA&#10;ZHJzL2Rvd25yZXYueG1sUEsBAhQAFAAAAAgAh07iQAUVA5cJAgAADQQAAA4AAAAAAAAAAQAgAAAA&#10;JQEAAGRycy9lMm9Eb2MueG1sUEsFBgAAAAAGAAYAWQEAAKAFAAAAAA==&#10;">
                <v:fill on="f" focussize="0,0"/>
                <v:stroke weight="1.5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6280150</wp:posOffset>
                </wp:positionV>
                <wp:extent cx="126365" cy="138430"/>
                <wp:effectExtent l="0" t="0" r="6985" b="1397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84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9.1pt;margin-top:494.5pt;height:10.9pt;width:9.95pt;z-index:251677696;v-text-anchor:middle;mso-width-relative:page;mso-height-relative:page;" fillcolor="#FFFFFF [3212]" filled="t" stroked="f" coordsize="557453,606706" o:gfxdata="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18165,87201;26617,102366;45578,105245;51247,110679;35331,136306;27484,135921;19718,120330;4509,120330;757,113294;107218,85720;125598,113294;121866,120329;106633,120329;98886,135921;91038,136306;74777,110151;79679,105245;98644,102365;107218,85720;62644,34439;80648,52536;62644,70633;44640,52536;62644,34439;62638,25386;35623,52536;62638,79686;89652,52536;62638,25386;62638,0;75247,8698;78072,9631;93364,10036;98469,24534;100224,26947;112349,36294;108254,50670;108254,54401;112349,68778;100224,78125;98469,80558;93364,95036;78072,95441;75247,96374;62638,105072;50029,96374;47204,95441;31911,95036;26807,80538;25072,78125;12927,68778;17264,54036;17264,51036;12927,36294;25072,26947;26807,24534;31911,10036;47204,9631;50029,8718;6263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-440055</wp:posOffset>
                </wp:positionH>
                <wp:positionV relativeFrom="paragraph">
                  <wp:posOffset>6191885</wp:posOffset>
                </wp:positionV>
                <wp:extent cx="871220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65pt;margin-top:487.55pt;height:26.6pt;width:68.6pt;z-index:251672576;mso-width-relative:page;mso-height-relative:page;" filled="f" stroked="f" coordsize="21600,21600" o:gfxdata="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ybPdX3AAAAAsBAAAPAAAAAAAAAAEAIAAAACIAAABk&#10;cnMvZG93bnJldi54bWxQSwECFAAUAAAACACHTuJAyRDv8T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6583045</wp:posOffset>
                </wp:positionV>
                <wp:extent cx="679767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6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518.35pt;height:61.2pt;width:535.25pt;z-index:251688960;mso-width-relative:page;mso-height-relative:page;" filled="f" stroked="f" coordsize="21600,21600" o:gfxdata="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uv2Tt2gAAAA4BAAAPAAAAAAAAAAEAIAAAACIAAABkcnMvZG93bnJldi54bWxQ&#10;SwECFAAUAAAACACHTuJAZg6x8b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5144770</wp:posOffset>
                </wp:positionV>
                <wp:extent cx="6804660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405.1pt;height:97.2pt;width:535.8pt;z-index:251682816;mso-width-relative:page;mso-height-relative:page;" filled="f" stroked="f" coordsize="21600,21600" o:gfxdata="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3+jENgAAAAMAQAADwAAAAAAAAABACAAAAAiAAAAZHJzL2Rvd25yZXYueG1sUEsB&#10;AhQAFAAAAAgAh07iQFZzWn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4468495</wp:posOffset>
                </wp:positionV>
                <wp:extent cx="871220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351.85pt;height:26.6pt;width:68.6pt;z-index:251670528;mso-width-relative:page;mso-height-relative:page;" filled="f" stroked="f" coordsize="21600,21600" o:gfxdata="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W7bzdsAAAAKAQAADwAAAAAAAAABACAAAAAiAAAAZHJz&#10;L2Rvd25yZXYueG1sUEsBAhQAFAAAAAgAh07iQOWz7D86AgAAZQ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4574540</wp:posOffset>
                </wp:positionV>
                <wp:extent cx="123825" cy="107950"/>
                <wp:effectExtent l="0" t="0" r="9525" b="635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8.85pt;margin-top:360.2pt;height:8.5pt;width:9.75pt;z-index:251675648;v-text-anchor:middle;mso-width-relative:page;mso-height-relative:page;" fillcolor="#FFFFFF [3212]" filled="t" stroked="f" coordsize="10000,8569" o:gfxdata="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DX7cMA2AAAAAsBAAAPAAAAAAAAAAEAIAAAACIAAABkcnMv&#10;ZG93bnJldi54bWxQSwECFAAUAAAACACHTuJANd76jAYIAAAqJQAADgAAAAAAAAABACAAAAAnAQAA&#10;ZHJzL2Uyb0RvYy54bWxQSwUGAAAAAAYABgBZAQAAnw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23825,29226;123825,56236;0,56236;0,29226;3231,21290;11032,18002;35352,18002;35352,6739;37283,1977;41976,0;81786,0;86479,1977;88411,6739;88411,18002;112730,18002;120531,21290;123825,29226;123825,62963;123825,96725;120593,104661;112792,107950;11069,107950;3268,104661;12,96725;12,62963;46434,62963;46434,74225;47746,77387;50867,78723;72970,78723;76078,77387;77390,74225;77390,62963;123825,62963;44242,17964;79607,17964;79607,8969;44242,8969;44242,17964;70765,62963;70765,71970;53059,71970;53059,62963;70765,62963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4815840</wp:posOffset>
                </wp:positionV>
                <wp:extent cx="671830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兼职开发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379.2pt;height:25.2pt;width:529pt;z-index:251681792;mso-width-relative:page;mso-height-relative:page;" filled="f" stroked="f" coordsize="21600,21600" o:gfxdata="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wUhgdoAAAAMAQAADwAAAAAAAAABACAAAAAiAAAAZHJzL2Rvd25yZXYueG1sUEsB&#10;AhQAFAAAAAgAh07iQNPrreK6AQAAXw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兼职开发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4496435</wp:posOffset>
                </wp:positionV>
                <wp:extent cx="2159000" cy="271780"/>
                <wp:effectExtent l="0" t="0" r="5080" b="2540"/>
                <wp:wrapNone/>
                <wp:docPr id="8" name="平行四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10.9pt;margin-top:354.05pt;height:21.4pt;width:170pt;z-index:251669504;v-text-anchor:middle;mso-width-relative:page;mso-height-relative:page;" fillcolor="#3891A7 [3204]" filled="t" stroked="f" coordsize="21600,21600" o:gfxdata="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+D4mj2gAAAAwBAAAPAAAAAAAAAAEA&#10;IAAAACIAAABkcnMvZG93bnJldi54bWxQSwECFAAUAAAACACHTuJA/G+x4w0CAADxAwAADgAAAAAA&#10;AAABACAAAAApAQAAZHJzL2Uyb0RvYy54bWxQSwUGAAAAAAYABgBZAQAAqAUAAAAA&#10;" adj="68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4500880</wp:posOffset>
                </wp:positionV>
                <wp:extent cx="5339080" cy="0"/>
                <wp:effectExtent l="9525" t="9525" r="15875" b="1333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354.4pt;height:0pt;width:420.4pt;z-index:251661312;mso-width-relative:page;mso-height-relative:page;" filled="f" stroked="t" coordsize="21600,21600" o:gfxdata="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YDdt9YAAAAKAQAADwAAAAAAAAABACAAAAAiAAAA&#10;ZHJzL2Rvd25yZXYueG1sUEsBAhQAFAAAAAgAh07iQLfRr0QJAgAADQQAAA4AAAAAAAAAAQAgAAAA&#10;JQEAAGRycy9lMm9Eb2MueG1sUEsFBgAAAAAGAAYAWQEAAKAFAAAAAA==&#10;">
                <v:fill on="f" focussize="0,0"/>
                <v:stroke weight="1.5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7977505</wp:posOffset>
                </wp:positionV>
                <wp:extent cx="132080" cy="111760"/>
                <wp:effectExtent l="0" t="0" r="1270" b="254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9.6pt;margin-top:628.15pt;height:8.8pt;width:10.4pt;z-index:251678720;v-text-anchor:middle;mso-width-relative:page;mso-height-relative:page;" fillcolor="#FFFFFF [3212]" filled="t" stroked="f" coordsize="606768,503202" o:gfxdata="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55464,87687;123567,87687;132080,96361;123567,105036;55464,105036;46951,96361;55464,87687;15662,80963;19492,83349;22003,88597;27664,89421;31111,92371;30047,96839;25919,100916;26855,106338;26983,107422;22727,111760;20727,111239;15662,108506;10597,111239;8597,111760;6129,110892;4426,106685;5405,100916;1277,96839;213,92371;3660,89421;9321,88597;11832,83349;15662,80963;55464,47173;123567,47173;132080,55848;123567,64523;55464,64523;46951,55848;55464,47173;15662,40466;19492,42893;22003,48139;27664,48963;31111,51911;30047,56376;25919,60451;26855,65871;26983,66911;22727,71246;20727,70769;15662,68038;10597,70769;8597,71246;6129,70422;4426,66174;5405,60451;1277,56376;213,51911;3660,48963;9321,48139;11832,42893;15662,40466;55464,6723;123567,6723;132080,15398;123567,24072;55464,24072;46951,15398;55464,6723;15662,0;19492,2427;22003,7630;27664,8497;31111,11445;30047,15867;25919,19942;26855,25404;26983,26445;22727,30780;20727,30260;15662,27572;10597,30260;8597,30780;6129,29956;4426,25708;5405,19942;1277,15867;213,11445;3660,8497;9321,7630;11832,2427;1566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7899400</wp:posOffset>
                </wp:positionV>
                <wp:extent cx="2159000" cy="271780"/>
                <wp:effectExtent l="0" t="0" r="5080" b="2540"/>
                <wp:wrapNone/>
                <wp:docPr id="46" name="平行四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10.9pt;margin-top:622pt;height:21.4pt;width:170pt;z-index:251673600;v-text-anchor:middle;mso-width-relative:page;mso-height-relative:page;" fillcolor="#3891A7 [3204]" filled="t" stroked="f" coordsize="21600,21600" o:gfxdata="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3IOoI2gAAAA4BAAAPAAAAAAAA&#10;AAEAIAAAACIAAABkcnMvZG93bnJldi54bWxQSwECFAAUAAAACACHTuJAzLWbZhACAADzAwAADgAA&#10;AAAAAAABACAAAAApAQAAZHJzL2Uyb0RvYy54bWxQSwUGAAAAAAYABgBZAQAAqwUAAAAA&#10;" adj="68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7909560</wp:posOffset>
                </wp:positionV>
                <wp:extent cx="5339080" cy="0"/>
                <wp:effectExtent l="9525" t="9525" r="15875" b="1333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622.8pt;height:0pt;width:420.4pt;z-index:251663360;mso-width-relative:page;mso-height-relative:page;" filled="f" stroked="t" coordsize="21600,21600" o:gfxdata="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6vfsNYAAAAMAQAADwAAAAAAAAABACAAAAAiAAAA&#10;ZHJzL2Rvd25yZXYueG1sUEsBAhQAFAAAAAgAh07iQORO9g8JAgAADQQAAA4AAAAAAAAAAQAgAAAA&#10;JQEAAGRycy9lMm9Eb2MueG1sUEsFBgAAAAAGAAYAWQEAAKAFAAAAAA==&#10;">
                <v:fill on="f" focussize="0,0"/>
                <v:stroke weight="1.5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7870825</wp:posOffset>
                </wp:positionV>
                <wp:extent cx="871220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619.75pt;height:26.6pt;width:68.6pt;z-index:251674624;mso-width-relative:page;mso-height-relative:page;" filled="f" stroked="f" coordsize="21600,21600" o:gfxdata="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dgn1vcAAAADAEAAA8AAAAAAAAAAQAgAAAAIgAAAGRy&#10;cy9kb3ducmV2LnhtbFBLAQIUABQAAAAIAIdO4kB5nsMM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8268335</wp:posOffset>
                </wp:positionV>
                <wp:extent cx="670496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3pt;margin-top:651.05pt;height:63.3pt;width:527.95pt;z-index:251666432;mso-width-relative:page;mso-height-relative:page;" filled="f" stroked="f" coordsize="21600,21600" o:gfxdata="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LBFRfeAAAADgEAAA8AAAAAAAAAAQAgAAAA&#10;IgAAAGRycy9kb3ducmV2LnhtbFBLAQIUABQAAAAIAIdO4kB6At1Z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2733675</wp:posOffset>
                </wp:positionV>
                <wp:extent cx="871220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215.25pt;height:26.6pt;width:68.6pt;z-index:251684864;mso-width-relative:page;mso-height-relative:page;" filled="f" stroked="f" coordsize="21600,21600" o:gfxdata="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TCiJn2gAAAAoBAAAPAAAAAAAAAAEAIAAAACIAAABkcnMv&#10;ZG93bnJldi54bWxQSwECFAAUAAAACACHTuJA6AvH0DoCAABn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2846705</wp:posOffset>
                </wp:positionV>
                <wp:extent cx="125095" cy="118110"/>
                <wp:effectExtent l="0" t="0" r="8255" b="1524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181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49.1pt;margin-top:224.15pt;height:9.3pt;width:9.85pt;z-index:251687936;v-text-anchor:middle;mso-width-relative:page;mso-height-relative:page;" fillcolor="#FFFFFF [3212]" filled="t" stroked="f" coordsize="608697,568475" o:gfxdata="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86497,100795;121063,100795;125095,104849;125095,106210;121063,110264;86052,110264;67918,117367;65941,118110;65941,109491;67427,106675;86497,100795;4032,100795;38607,100795;57681,106675;59168,109491;59168,118110;57160,117351;38607,110264;4032,110264;0,106210;0,104849;4032,100795;86497,6216;90160,6216;90160,33825;92567,40170;97303,45462;102776,47923;108263,45462;112985,40170;115407,33825;115407,6216;121063,6216;125095,10270;125095,91518;121063,95573;86497,95573;65941,103419;65941,14047;86497,6216;4032,6216;38607,6216;59168,14047;59168,103419;38607,95573;4032,95573;0,91518;0,10270;4032,6216;99541,0;106010,0;110041,4069;110041,6219;110041,33822;108999,36545;104277,41837;102775,42502;101289,41837;96552,36545;95525,33822;95525,6219;95525,4069;99541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3097530</wp:posOffset>
                </wp:positionV>
                <wp:extent cx="67036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6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243.9pt;height:25.2pt;width:527.85pt;z-index:251685888;mso-width-relative:page;mso-height-relative:page;" filled="f" stroked="f" coordsize="21600,21600" o:gfxdata="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Q1r4d2gAAAAwBAAAPAAAAAAAAAAEAIAAAACIAAABkcnMvZG93bnJldi54bWxQ&#10;SwECFAAUAAAACACHTuJA3vQ7D7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3429635</wp:posOffset>
                </wp:positionV>
                <wp:extent cx="674687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270.05pt;height:79.2pt;width:531.25pt;z-index:251686912;mso-width-relative:page;mso-height-relative:page;" filled="f" stroked="f" coordsize="21600,21600" o:gfxdata="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MECL7aAAAADAEAAA8AAAAAAAAAAQAgAAAAIgAAAGRycy9kb3ducmV2Lnht&#10;bFBLAQIUABQAAAAIAIdO4kBNek/O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2767965</wp:posOffset>
                </wp:positionV>
                <wp:extent cx="2159000" cy="271780"/>
                <wp:effectExtent l="0" t="0" r="5080" b="2540"/>
                <wp:wrapNone/>
                <wp:docPr id="33" name="平行四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10.9pt;margin-top:217.95pt;height:21.4pt;width:170pt;z-index:251683840;v-text-anchor:middle;mso-width-relative:page;mso-height-relative:page;" fillcolor="#3891A7 [3204]" filled="t" stroked="f" coordsize="21600,21600" o:gfxdata="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XpVQ9sAAAAMAQAADwAAAAAA&#10;AAABACAAAAAiAAAAZHJzL2Rvd25yZXYueG1sUEsBAhQAFAAAAAgAh07iQKnxrUsQAgAA8wMAAA4A&#10;AAAAAAAAAQAgAAAAKgEAAGRycy9lMm9Eb2MueG1sUEsFBgAAAAAGAAYAWQEAAKwFAAAAAA==&#10;" adj="68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2772410</wp:posOffset>
                </wp:positionV>
                <wp:extent cx="5339080" cy="0"/>
                <wp:effectExtent l="9525" t="9525" r="15875" b="13335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218.3pt;height:0pt;width:420.4pt;z-index:251660288;mso-width-relative:page;mso-height-relative:page;" filled="f" stroked="t" coordsize="21600,21600" o:gfxdata="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Fini9YAAAAKAQAADwAAAAAAAAABACAAAAAiAAAA&#10;ZHJzL2Rvd25yZXYueG1sUEsBAhQAFAAAAAgAh07iQGf/beUJAgAADQQAAA4AAAAAAAAAAQAgAAAA&#10;JQEAAGRycy9lMm9Eb2MueG1sUEsFBgAAAAAGAAYAWQEAAKAFAAAAAA==&#10;">
                <v:fill on="f" focussize="0,0"/>
                <v:stroke weight="1.5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1056005</wp:posOffset>
                </wp:positionV>
                <wp:extent cx="5339080" cy="0"/>
                <wp:effectExtent l="9525" t="9525" r="15875" b="1333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7150" y="2179320"/>
                          <a:ext cx="5339080" cy="0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8pt;margin-top:83.15pt;height:0pt;width:420.4pt;z-index:251659264;mso-width-relative:page;mso-height-relative:page;" filled="f" stroked="t" coordsize="21600,21600" o:gfxdata="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caPsNUAAAAKAQAADwAAAAAAAAAB&#10;ACAAAAAiAAAAZHJzL2Rvd25yZXYueG1sUEsBAhQAFAAAAAgAh07iQPpRAEQTAgAAGQQAAA4AAAAA&#10;AAAAAQAgAAAAJAEAAGRycy9lMm9Eb2MueG1sUEsFBgAAAAAGAAYAWQEAAKkFAAAAAA==&#10;">
                <v:fill on="f" focussize="0,0"/>
                <v:stroke weight="1.5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1705610</wp:posOffset>
                </wp:positionV>
                <wp:extent cx="670306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134.3pt;height:79.2pt;width:527.8pt;z-index:251680768;mso-width-relative:page;mso-height-relative:page;" filled="f" stroked="f" coordsize="21600,21600" o:gfxdata="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hYdOe2gAAAAwBAAAPAAAAAAAAAAEAIAAAACIAAABkcnMvZG93bnJldi54bWxQ&#10;SwECFAAUAAAACACHTuJAkxcPOL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-641985</wp:posOffset>
                </wp:positionH>
                <wp:positionV relativeFrom="paragraph">
                  <wp:posOffset>1132840</wp:posOffset>
                </wp:positionV>
                <wp:extent cx="163195" cy="104140"/>
                <wp:effectExtent l="0" t="0" r="8255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50.55pt;margin-top:89.2pt;height:8.2pt;width:12.85pt;z-index:251676672;v-text-anchor:middle;mso-width-relative:page;mso-height-relative:page;" fillcolor="#FFFFFF [3212]" filled="t" stroked="f" coordsize="604718,382112" o:gfxdata="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cUi/UNYAAAAMAQAADwAAAAAAAAABACAAAAAiAAAA&#10;ZHJzL2Rvd25yZXYueG1sUEsBAhQAFAAAAAgAh07iQJrdp5DvBgAA4h4AAA4AAAAAAAAAAQAgAAAA&#10;JQEAAGRycy9lMm9Eb2MueG1sUEsFBgAAAAAGAAYAWQEAAIYKAAAAAA=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28214,56777;42148,56777;70609,67828;80676,69499;91806,67486;117038,56777;132458,56777;132458,73996;123708,87403;88875,102566;71416,102566;36923,87403;28214,73996;81223,1;90180,1281;156866,25223;158905,31177;158989,31177;158989,73795;163195,87587;151471,87587;155549,73923;155549,32805;89968,60688;72340,60988;3658,34304;3700,27494;72298,1452;81223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1017270</wp:posOffset>
                </wp:positionV>
                <wp:extent cx="80327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80.1pt;height:26.6pt;width:63.25pt;z-index:251668480;mso-width-relative:page;mso-height-relative:page;" filled="f" stroked="f" coordsize="21600,21600" o:gfxdata="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JTQn/bAAAACgEAAA8AAAAAAAAAAQAgAAAAIgAA&#10;AGRycy9kb3ducmV2LnhtbFBLAQIUABQAAAAIAIdO4kAP+OGk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1377315</wp:posOffset>
                </wp:positionV>
                <wp:extent cx="677926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92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6.3pt;margin-top:108.45pt;height:25.2pt;width:533.8pt;z-index:251679744;mso-width-relative:page;mso-height-relative:page;" filled="f" stroked="f" coordsize="21600,21600" o:gfxdata="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WAZwbZAAAADAEAAA8AAAAAAAAAAQAgAAAAIgAAAGRycy9kb3ducmV2LnhtbFBL&#10;AQIUABQAAAAIAIdO4kABE5cU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-1408430</wp:posOffset>
                </wp:positionH>
                <wp:positionV relativeFrom="paragraph">
                  <wp:posOffset>1051560</wp:posOffset>
                </wp:positionV>
                <wp:extent cx="2159000" cy="271780"/>
                <wp:effectExtent l="0" t="0" r="5080" b="2540"/>
                <wp:wrapNone/>
                <wp:docPr id="32" name="平行四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27178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10.9pt;margin-top:82.8pt;height:21.4pt;width:170pt;z-index:251667456;v-text-anchor:middle;mso-width-relative:page;mso-height-relative:page;" fillcolor="#3891A7 [3204]" filled="t" stroked="f" coordsize="21600,21600" o:gfxdata="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O2RY9kAAAAMAQAADwAAAAAAAAAB&#10;ACAAAAAiAAAAZHJzL2Rvd25yZXYueG1sUEsBAhQAFAAAAAgAh07iQN4akC4PAgAA8wMAAA4AAAAA&#10;AAAAAQAgAAAAKAEAAGRycy9lMm9Eb2MueG1sUEsFBgAAAAAGAAYAWQEAAKkFAAAAAA==&#10;" adj="68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汉仪正圆-55简</w:t>
                              </w:r>
                            </w:p>
                            <w:p>
                              <w:pPr>
                                <w:rPr>
                                  <w:rFonts w:hint="eastAsia" w:ascii="汉仪正圆 55简" w:hAnsi="汉仪正圆 55简" w:eastAsia="汉仪正圆 55简" w:cs="汉仪正圆 55简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汉仪正圆-55简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89984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BYKAABkcnMvbWVk&#10;aWEvaW1hZ2UxLnBuZ1BLAQIUABQAAAAIAIdO4kDeOhzqs2MAAA9lAAAUAAAAAAAAAAEAIAAAAF0x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汉仪正圆-55简</w:t>
                        </w:r>
                      </w:p>
                      <w:p>
                        <w:pPr>
                          <w:rPr>
                            <w:rFonts w:hint="eastAsia" w:ascii="汉仪正圆 55简" w:hAnsi="汉仪正圆 55简" w:eastAsia="汉仪正圆 55简" w:cs="汉仪正圆 55简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汉仪正圆-55简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24DEB7C-4408-425D-B889-647BEFCC6F9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D9782C9-6FCC-4C55-BBF7-FEA251F69A3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19AC2BB-D1B7-4550-8479-5301CE2F6FE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FA3AB5AA-1AA1-4773-8FA4-476F91DBFA0E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FFE08F64-579E-4B62-9AA7-5F3D4B6D2E0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CA6E8E93-019E-4B15-9737-F5A7946A783F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0C4A4B60-39FF-4AB8-A3D4-7A38104ADAA9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A269CF02-8BC9-4652-BD2C-121C8E4F0B1B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AF7E5E1D-F988-48ED-9BBC-09D3EEE1F64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10" w:fontKey="{068EA082-6183-4EF3-8986-42EA79D6E4AF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-1015365</wp:posOffset>
              </wp:positionH>
              <wp:positionV relativeFrom="paragraph">
                <wp:posOffset>120015</wp:posOffset>
              </wp:positionV>
              <wp:extent cx="7305040" cy="10453370"/>
              <wp:effectExtent l="0" t="0" r="10160" b="1270"/>
              <wp:wrapNone/>
              <wp:docPr id="61" name="圆角矩形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6385" y="400050"/>
                        <a:ext cx="7305040" cy="1045337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chemeClr val="bg1"/>
                      </a:solidFill>
                      <a:ln w="12700">
                        <a:noFill/>
                        <a:prstDash val="lg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_x0000_s1026" o:spid="_x0000_s1026" o:spt="2" style="position:absolute;left:0pt;margin-left:-79.95pt;margin-top:9.45pt;height:823.1pt;width:575.2pt;z-index:251662336;v-text-anchor:middle;mso-width-relative:page;mso-height-relative:page;" fillcolor="#FFFFFF [3212]" filled="t" stroked="f" coordsize="21600,21600" arcsize="0" o:gfxdata="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7lZLp&#10;2AAAAAwBAAAPAAAAAAAAAAEAIAAAACIAAABkcnMvZG93bnJldi54bWxQSwECFAAUAAAACACHTuJA&#10;ddUxIpMCAAABBQAADgAAAAAAAAABACAAAAAnAQAAZHJzL2Uyb0RvYy54bWxQSwUGAAAAAAYABgBZ&#10;AQAALAYAAAAA&#10;">
              <v:fill on="t" focussize="0,0"/>
              <v:stroke on="f" weight="1pt" dashstyle="longDash"/>
              <v:imagedata o:title=""/>
              <o:lock v:ext="edit" aspectratio="f"/>
              <v:textbox>
                <w:txbxContent>
                  <w:p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>
      <w:rPr>
        <w:sz w:val="2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-1322705</wp:posOffset>
              </wp:positionH>
              <wp:positionV relativeFrom="paragraph">
                <wp:posOffset>-98425</wp:posOffset>
              </wp:positionV>
              <wp:extent cx="7739380" cy="10972165"/>
              <wp:effectExtent l="0" t="0" r="13970" b="635"/>
              <wp:wrapNone/>
              <wp:docPr id="29" name="自选图形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9380" cy="1097216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rect id="自选图形 23" o:spid="_x0000_s1026" o:spt="1" style="position:absolute;left:0pt;margin-left:-104.15pt;margin-top:-7.75pt;height:863.95pt;width:609.4pt;z-index:251661312;mso-width-relative:page;mso-height-relative:page;" fillcolor="#F2F2F2 [3052]" filled="t" stroked="f" coordsize="21600,21600" o:gfxdata="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Z7eSvcAAAA&#10;DgEAAA8AAAAAAAAAAQAgAAAAIgAAAGRycy9kb3ducmV2LnhtbFBLAQIUABQAAAAIAIdO4kAPiT9W&#10;4AEAAJ8DAAAOAAAAAAAAAAEAIAAAACsBAABkcnMvZTJvRG9jLnhtbFBLBQYAAAAABgAGAFkBAAB9&#10;BQAAAAA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1NGMzMTFlMDQyODM1YTM5Njc5OTgyMjhkYmMzZTgi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063702A7"/>
    <w:rsid w:val="073741EC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0BA2247"/>
    <w:rsid w:val="218D76F1"/>
    <w:rsid w:val="22397A5D"/>
    <w:rsid w:val="25781D74"/>
    <w:rsid w:val="28647AE3"/>
    <w:rsid w:val="29910562"/>
    <w:rsid w:val="2AA9555C"/>
    <w:rsid w:val="2AC72D5E"/>
    <w:rsid w:val="2BC83317"/>
    <w:rsid w:val="2CC73098"/>
    <w:rsid w:val="2CD63616"/>
    <w:rsid w:val="34DB0BD9"/>
    <w:rsid w:val="36752647"/>
    <w:rsid w:val="388C61E0"/>
    <w:rsid w:val="3BF769C5"/>
    <w:rsid w:val="3FA11776"/>
    <w:rsid w:val="412D2C62"/>
    <w:rsid w:val="4247233B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C384C57"/>
    <w:rsid w:val="6E6839AE"/>
    <w:rsid w:val="6EF327D0"/>
    <w:rsid w:val="6FCB53B2"/>
    <w:rsid w:val="70383C45"/>
    <w:rsid w:val="70B0200B"/>
    <w:rsid w:val="717C4ECA"/>
    <w:rsid w:val="72E2469F"/>
    <w:rsid w:val="748F1B72"/>
    <w:rsid w:val="75C36A6F"/>
    <w:rsid w:val="79C255C7"/>
    <w:rsid w:val="7A264494"/>
    <w:rsid w:val="7B800EE2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3</TotalTime>
  <ScaleCrop>false</ScaleCrop>
  <LinksUpToDate>false</LinksUpToDate>
  <CharactersWithSpaces>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2022-06-10T02:50:33Z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9347C7C66D8E4DFF87CDD82ABFFBBB87</vt:lpwstr>
  </property>
  <property fmtid="{D5CDD505-2E9C-101B-9397-08002B2CF9AE}" pid="4" name="KSOTemplateUUID">
    <vt:lpwstr>v1.0_mb_2QX6gqaj5BXnDuWVBXw6Vg==</vt:lpwstr>
  </property>
</Properties>
</file>