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48" w:leftChars="-495" w:hanging="991" w:hangingChars="472"/>
        <w:rPr>
          <w:rFonts w:hint="eastAsia"/>
          <w:sz w:val="22"/>
          <w:szCs w:val="24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-554355</wp:posOffset>
                </wp:positionV>
                <wp:extent cx="3536950" cy="308610"/>
                <wp:effectExtent l="0" t="0" r="0" b="0"/>
                <wp:wrapNone/>
                <wp:docPr id="1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5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199.65pt;margin-top:-43.65pt;height:24.3pt;width:278.5pt;z-index:251692032;mso-width-relative:page;mso-height-relative:page;" filled="f" stroked="f" coordsize="21600,21600" o:gfxdata="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RwxbPcAAAACwEAAA8AAAAAAAAAAQAgAAAAIgAA&#10;AGRycy9kb3ducmV2LnhtbFBLAQIUABQAAAAIAIdO4kBrbd7v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-1405255</wp:posOffset>
                </wp:positionH>
                <wp:positionV relativeFrom="paragraph">
                  <wp:posOffset>-560705</wp:posOffset>
                </wp:positionV>
                <wp:extent cx="621665" cy="320040"/>
                <wp:effectExtent l="0" t="0" r="6985" b="3810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14020" y="332105"/>
                          <a:ext cx="621665" cy="3200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flip:x;margin-left:-110.65pt;margin-top:-44.15pt;height:25.2pt;width:48.95pt;z-index:251661312;v-text-anchor:middle;mso-width-relative:page;mso-height-relative:page;" fillcolor="#3891A7 [3204]" filled="t" stroked="f" coordsize="21600,21600" arcsize="0.5" o:gfxdata="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VCUg29oAAAANAQAADwAAAAAAAAABACAAAAAiAAAAZHJzL2Rvd25yZXYueG1sUEsBAhQAFAAA&#10;AAgAh07iQLDykQGYAgAA/gQAAA4AAAAAAAAAAQAgAAAAKQEAAGRycy9lMm9Eb2MueG1sUEsFBgAA&#10;AAAGAAYAWQEAADMGAAAAAA=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2230755</wp:posOffset>
                </wp:positionH>
                <wp:positionV relativeFrom="paragraph">
                  <wp:posOffset>-560705</wp:posOffset>
                </wp:positionV>
                <wp:extent cx="5478145" cy="320040"/>
                <wp:effectExtent l="0" t="0" r="8255" b="3810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145" cy="3200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75.65pt;margin-top:-44.15pt;height:25.2pt;width:431.35pt;z-index:251660288;v-text-anchor:middle;mso-width-relative:page;mso-height-relative:page;" fillcolor="#3891A7 [3204]" filled="t" stroked="f" coordsize="21600,21600" arcsize="0.5" o:gfxdata="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xF3L3NsAAAAMAQAADwAA&#10;AAAAAAABACAAAAAiAAAAZHJzL2Rvd25yZXYueG1sUEsBAhQAFAAAAAgAh07iQPNSW4aFAgAA7QQA&#10;AA4AAAAAAAAAAQAgAAAAKgEAAGRycy9lMm9Eb2MueG1sUEsFBgAAAAAGAAYAWQEAACEGAAAAAA==&#10;">
                <v:fill on="t" focussize="0,0"/>
                <v:stroke on="f" weight="2pt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382905</wp:posOffset>
                </wp:positionH>
                <wp:positionV relativeFrom="paragraph">
                  <wp:posOffset>-518160</wp:posOffset>
                </wp:positionV>
                <wp:extent cx="1887220" cy="30861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0.15pt;margin-top:-40.8pt;height:24.3pt;width:148.6pt;z-index:251683840;mso-width-relative:page;mso-height-relative:page;" filled="f" stroked="f" coordsize="21600,21600" o:gfxdata="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xOBnbbAAAACgEAAA8AAAAAAAAAAQAgAAAAIgAAAGRy&#10;cy9kb3ducmV2LnhtbFBLAQIUABQAAAAIAIdO4kAVCshY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-701675</wp:posOffset>
                </wp:positionH>
                <wp:positionV relativeFrom="paragraph">
                  <wp:posOffset>-615950</wp:posOffset>
                </wp:positionV>
                <wp:extent cx="1139190" cy="400685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90" cy="400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55.25pt;margin-top:-48.5pt;height:31.55pt;width:89.7pt;z-index:251682816;mso-width-relative:page;mso-height-relative:page;" filled="f" stroked="f" coordsize="21600,21600" o:gfxdata="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LyKDXbAAAACwEAAA8AAAAAAAAAAQAgAAAAIgAAAGRy&#10;cy9kb3ducmV2LnhtbFBLAQIUABQAAAAIAIdO4kAxKn/q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65405</wp:posOffset>
                </wp:positionV>
                <wp:extent cx="5568315" cy="88773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315" cy="887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22岁 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应届生/X年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docer</w:t>
                            </w:r>
                            <w:r>
                              <w:rPr>
                                <w:rStyle w:val="12"/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2.6pt;margin-top:5.15pt;height:69.9pt;width:438.45pt;z-index:251684864;mso-width-relative:page;mso-height-relative:page;" filled="f" stroked="f" coordsize="21600,21600" o:gfxdata="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5nW69sAAAALAQAADwAAAAAAAAABACAA&#10;AAAiAAAAZHJzL2Rvd25yZXYueG1sUEsBAhQAFAAAAAgAh07iQF2xqMBDAgAAdQ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22岁 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应届生/X年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docer</w:t>
                      </w:r>
                      <w:r>
                        <w:rPr>
                          <w:rStyle w:val="12"/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-1443355</wp:posOffset>
                </wp:positionH>
                <wp:positionV relativeFrom="paragraph">
                  <wp:posOffset>-62865</wp:posOffset>
                </wp:positionV>
                <wp:extent cx="7958455" cy="1143000"/>
                <wp:effectExtent l="0" t="0" r="4445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8455" cy="1143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3.65pt;margin-top:-4.95pt;height:90pt;width:626.65pt;z-index:251659264;v-text-anchor:middle;mso-width-relative:page;mso-height-relative:page;" fillcolor="#F2F2F2 [3052]" filled="t" stroked="f" coordsize="21600,21600" o:gfxdata="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HNJWkvaAAAADQEAAA8AAAAAAAAAAQAgAAAAIgAAAGRycy9k&#10;b3ducmV2LnhtbFBLAQIUABQAAAAIAIdO4kDj5fO+cgIAANkEAAAOAAAAAAAAAAEAIAAAACkBAABk&#10;cnMvZTJvRG9jLnhtbFBLBQYAAAAABgAGAFkBAAAN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bookmarkEnd w:id="0"/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4936490</wp:posOffset>
            </wp:positionH>
            <wp:positionV relativeFrom="paragraph">
              <wp:posOffset>-135255</wp:posOffset>
            </wp:positionV>
            <wp:extent cx="918845" cy="1288415"/>
            <wp:effectExtent l="9525" t="9525" r="24130" b="16510"/>
            <wp:wrapNone/>
            <wp:docPr id="5" name="图片 5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业男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12884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-1418590</wp:posOffset>
                </wp:positionH>
                <wp:positionV relativeFrom="paragraph">
                  <wp:posOffset>-914400</wp:posOffset>
                </wp:positionV>
                <wp:extent cx="7896860" cy="157480"/>
                <wp:effectExtent l="0" t="0" r="8890" b="13970"/>
                <wp:wrapNone/>
                <wp:docPr id="8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896860" cy="157480"/>
                        </a:xfrm>
                        <a:prstGeom prst="parallelogram">
                          <a:avLst>
                            <a:gd name="adj" fmla="val 40000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349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7" type="#_x0000_t7" style="position:absolute;left:0pt;flip:x y;margin-left:-111.7pt;margin-top:-72pt;height:12.4pt;width:621.8pt;z-index:251691008;mso-width-relative:page;mso-height-relative:page;" fillcolor="#A9D7E2 [1300]" filled="t" stroked="f" coordsize="21600,21600" o:gfxdata="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ngg07bAAAADwEAAA8AAAAAAAAAAQAgAAAA&#10;IgAAAGRycy9kb3ducmV2LnhtbFBLAQIUABQAAAAIAIdO4kDSoMz7CAIAAPIDAAAOAAAAAAAAAAEA&#10;IAAAACoBAABkcnMvZTJvRG9jLnhtbFBLBQYAAAAABgAGAFkBAACkBQAAAAA=&#10;" adj="172">
                <v:fill on="t" focussize="0,0"/>
                <v:stroke on="f" weight="2.75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4815840</wp:posOffset>
                </wp:positionV>
                <wp:extent cx="667385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实习工程师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379.2pt;height:25.2pt;width:525.5pt;z-index:251674624;mso-width-relative:page;mso-height-relative:page;" filled="f" stroked="f" coordsize="21600,21600" o:gfxdata="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LbIBI9kAAAAMAQAADwAAAAAAAAABACAAAAAiAAAAZHJzL2Rvd25yZXYueG1sUEsB&#10;AhQAFAAAAAgAh07iQKBAHc27AQAAX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实习工程师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1404620</wp:posOffset>
                </wp:positionV>
                <wp:extent cx="670242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4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110.6pt;height:25.2pt;width:527.75pt;z-index:251672576;mso-width-relative:page;mso-height-relative:page;" filled="f" stroked="f" coordsize="21600,21600" o:gfxdata="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DX4x/YAAAADAEAAA8AAAAAAAAAAQAgAAAAIgAAAGRycy9kb3ducmV2LnhtbFBL&#10;AQIUABQAAAAIAIdO4kBFH+R5vQEAAF8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8202295</wp:posOffset>
                </wp:positionV>
                <wp:extent cx="6429375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645.85pt;height:0pt;width:506.25pt;z-index:251689984;mso-width-relative:page;mso-height-relative:page;" filled="f" stroked="t" coordsize="21600,21600" o:gfxdata="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CC&#10;gtzXAAAADQEAAA8AAAAAAAAAAQAgAAAAIgAAAGRycy9kb3ducmV2LnhtbFBLAQIUABQAAAAIAIdO&#10;4kANHrZh6wEAAL8DAAAOAAAAAAAAAAEAIAAAACYBAABkcnMvZTJvRG9jLnhtbFBLBQYAAAAABgAG&#10;AFkBAACD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8288655</wp:posOffset>
                </wp:positionV>
                <wp:extent cx="662241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241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6pt;margin-top:652.65pt;height:63.3pt;width:521.45pt;z-index:251663360;mso-width-relative:page;mso-height-relative:page;" filled="f" stroked="f" coordsize="21600,21600" o:gfxdata="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L9+tneAAAADgEAAA8AAAAAAAAAAQAgAAAA&#10;IgAAAGRycy9kb3ducmV2LnhtbFBLAQIUABQAAAAIAIdO4kBJl7IS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7886065</wp:posOffset>
                </wp:positionV>
                <wp:extent cx="1278255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pt;margin-top:620.95pt;height:26.6pt;width:100.65pt;z-index:251667456;mso-width-relative:page;mso-height-relative:page;" filled="f" stroked="f" coordsize="21600,21600" o:gfxdata="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RizZi3AAAAA0BAAAPAAAAAAAAAAEAIAAAACIAAABk&#10;cnMvZG93bnJldi54bWxQSwECFAAUAAAACACHTuJAlC9qJD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7981315</wp:posOffset>
                </wp:positionV>
                <wp:extent cx="175260" cy="148590"/>
                <wp:effectExtent l="0" t="0" r="15240" b="381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859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44.65pt;margin-top:628.45pt;height:11.7pt;width:13.8pt;z-index:251671552;v-text-anchor:middle;mso-width-relative:page;mso-height-relative:page;" fillcolor="#3891A7 [3204]" filled="t" stroked="f" coordsize="606768,503202" o:gfxdata="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73597,116584;163964,116584;175260,128117;163964,139651;73597,139651;62301,128117;73597,116584;20782,107644;25865,110816;29197,117794;36708,118890;41282,122811;39870,128751;34392,134172;35635,141381;35804,142823;30157,148590;27503,147897;20782,144264;14062,147897;11408,148590;8133,147436;5874,141842;7173,134172;1695,128751;283,122811;4857,118890;12368,117794;15700,110816;20782,107644;73597,62719;163964,62719;175260,74253;163964,85786;73597,85786;62301,74253;73597,62719;20782,53801;25865,57029;29197,64003;36708,65099;41282,69018;39870,74955;34392,80373;35635,87578;35804,88961;30157,94725;27503,94091;20782,90460;14062,94091;11408,94725;8133,93630;5874,87981;7173,80373;1695,74955;283,69018;4857,65099;12368,64003;15700,57029;20782,53801;73597,8939;163964,8939;175260,20472;163964,32006;73597,32006;62301,20472;73597,8939;20782,0;25865,3227;29197,10144;36708,11297;41282,15216;39870,21096;34392,26514;35635,33776;35804,35160;30157,40924;27503,40232;20782,36658;14062,40232;11408,40924;8133,39828;5874,34180;7173,26514;1695,21096;283,15216;4857,11297;12368,10144;15700,3227;2078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-563245</wp:posOffset>
                </wp:positionH>
                <wp:positionV relativeFrom="paragraph">
                  <wp:posOffset>6238240</wp:posOffset>
                </wp:positionV>
                <wp:extent cx="167640" cy="184785"/>
                <wp:effectExtent l="0" t="0" r="3810" b="5715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84785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44.35pt;margin-top:491.2pt;height:14.55pt;width:13.2pt;z-index:251670528;v-text-anchor:middle;mso-width-relative:page;mso-height-relative:page;" fillcolor="#3891A7 [3204]" filled="t" stroked="f" coordsize="557453,606706" o:gfxdata="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4098,116401;35311,136645;60466,140488;67986,147741;46871,181950;36462,181436;26159,160624;5982,160624;1004,151233;142240,114424;166623,151232;161671,160623;141464,160623;131186,181436;120774,181950;99201,147037;105706,140487;130865,136644;142240,114424;83106,45971;106990,70129;83106,94286;59222,70129;83106,45971;83098,33887;47259,70128;83098,106370;118936,70128;83098,33887;83098,0;99826,11611;103573,12856;123861,13397;130632,32750;132961,35971;149046,48448;143613,67638;143613,72619;149046,91809;132961,104286;130632,107534;123861,126860;103573,127401;99826,128646;83098,140257;66370,128646;62622,127401;42335,126860;35563,107507;33261,104286;17149,91809;22903,72131;22903,68126;17149,48448;33261,35971;35563,32750;42335,13397;62622,12856;66370,11638;8309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6483985</wp:posOffset>
                </wp:positionV>
                <wp:extent cx="642937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510.55pt;height:0pt;width:506.25pt;z-index:251688960;mso-width-relative:page;mso-height-relative:page;" filled="f" stroked="t" coordsize="21600,21600" o:gfxdata="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7oB7/NgAAAANAQAADwAAAAAAAAABACAAAAAiAAAAZHJzL2Rvd25yZXYueG1sUEsBAhQAFAAAAAgA&#10;h07iQP/dO2fsAQAAvwMAAA4AAAAAAAAAAQAgAAAAJwEAAGRycy9lMm9Eb2MueG1sUEsFBgAAAAAG&#10;AAYAWQEAAIUFAAAAAA=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6563995</wp:posOffset>
                </wp:positionV>
                <wp:extent cx="6591300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516.85pt;height:61.2pt;width:519pt;z-index:251680768;mso-width-relative:page;mso-height-relative:page;" filled="f" stroked="f" coordsize="21600,21600" o:gfxdata="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Dp4/12gAAAA4BAAAPAAAAAAAAAAEAIAAAACIAAABkcnMvZG93bnJldi54bWxQ&#10;SwECFAAUAAAACACHTuJAG5I0iL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-322580</wp:posOffset>
                </wp:positionH>
                <wp:positionV relativeFrom="paragraph">
                  <wp:posOffset>6165850</wp:posOffset>
                </wp:positionV>
                <wp:extent cx="1278255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.4pt;margin-top:485.5pt;height:26.6pt;width:100.65pt;z-index:251666432;mso-width-relative:page;mso-height-relative:page;" filled="f" stroked="f" coordsize="21600,21600" o:gfxdata="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S0Omt3AAAAAwBAAAPAAAAAAAAAAEAIAAAACIAAABk&#10;cnMvZG93bnJldi54bWxQSwECFAAUAAAACACHTuJAlrD27z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4777105</wp:posOffset>
                </wp:positionV>
                <wp:extent cx="6429375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376.15pt;height:0pt;width:506.25pt;z-index:251687936;mso-width-relative:page;mso-height-relative:page;" filled="f" stroked="t" coordsize="21600,21600" o:gfxdata="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eDevnZAAAACwEAAA8AAAAAAAAAAQAgAAAAIgAAAGRycy9kb3ducmV2LnhtbFBLAQIUABQAAAAI&#10;AIdO4kDTsIkq7AEAAL8DAAAOAAAAAAAAAAEAIAAAACgBAABkcnMvZTJvRG9jLnhtbFBLBQYAAAAA&#10;BgAGAFkBAACG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5137785</wp:posOffset>
                </wp:positionV>
                <wp:extent cx="6599555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404.55pt;height:97.2pt;width:519.65pt;z-index:251675648;mso-width-relative:page;mso-height-relative:page;" filled="f" stroked="f" coordsize="21600,21600" o:gfxdata="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Jobkq2QAAAAwBAAAPAAAAAAAAAAEAIAAAACIAAABkcnMvZG93bnJldi54bWxQ&#10;SwECFAAUAAAACACHTuJAOMfMwb0BAABg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-561340</wp:posOffset>
                </wp:positionH>
                <wp:positionV relativeFrom="paragraph">
                  <wp:posOffset>4549140</wp:posOffset>
                </wp:positionV>
                <wp:extent cx="163830" cy="142875"/>
                <wp:effectExtent l="0" t="0" r="7620" b="9525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42875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44.2pt;margin-top:358.2pt;height:11.25pt;width:12.9pt;z-index:251668480;v-text-anchor:middle;mso-width-relative:page;mso-height-relative:page;" fillcolor="#3891A7 [3204]" filled="t" stroked="f" coordsize="10000,8569" o:gfxdata="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63830,38682;163830,74430;0,74430;0,38682;4275,28178;14597,23826;46773,23826;46773,8920;49329,2617;55538,0;108209,0;114418,2617;116974,8920;116974,23826;149150,23826;159472,28178;163830,38682;163830,83334;163830,128018;159554,138523;149232,142875;14646,142875;4325,138523;16,128018;16,83334;61436,83334;61436,98240;63172,102425;67301,104192;96545,104192;100657,102425;102393,98240;102393,83334;163830,83334;58536,23776;105326,23776;105326,11871;58536,11871;58536,23776;93628,83334;93628,95255;70201,95255;70201,83334;93628,83334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4455160</wp:posOffset>
                </wp:positionV>
                <wp:extent cx="1278255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pt;margin-top:350.8pt;height:26.6pt;width:100.65pt;z-index:251665408;mso-width-relative:page;mso-height-relative:page;" filled="f" stroked="f" coordsize="21600,21600" o:gfxdata="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H44RH3QAAAAsBAAAPAAAAAAAAAAEAIAAAACIAAABk&#10;cnMvZG93bnJldi54bWxQSwECFAAUAAAACACHTuJA1t/g3ToCAABm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-562610</wp:posOffset>
                </wp:positionH>
                <wp:positionV relativeFrom="paragraph">
                  <wp:posOffset>2835910</wp:posOffset>
                </wp:positionV>
                <wp:extent cx="166370" cy="157480"/>
                <wp:effectExtent l="0" t="0" r="5080" b="1397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5748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44.3pt;margin-top:223.3pt;height:12.4pt;width:13.1pt;z-index:251679744;v-text-anchor:middle;mso-width-relative:page;mso-height-relative:page;" fillcolor="#3891A7 [3204]" filled="t" stroked="f" coordsize="608697,568475" o:gfxdata="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115036,134393;161008,134393;166370,139799;166370,141614;161008,147019;114445,147019;90328,156489;87698,157480;87698,145988;89675,142233;115036,134393;5363,134393;51346,134393;76713,142233;78691,145988;78691,157480;76020,156469;51346,147019;5363,147019;0,141614;0,139799;5363,134393;115036,8288;119908,8288;119908,45100;123109,53560;129409,60617;136687,63898;143985,60617;150264,53560;153485,45100;153485,8288;161008,8288;166370,13694;166370,122025;161008,127431;115036,127431;87698,137892;87698,18729;115036,8288;5363,8288;51346,8288;78691,18729;78691,137892;51346,127431;5363,127431;0,122025;0,13694;5363,8288;132384,0;140988,0;146350,5425;146350,8293;146350,45096;144963,48727;138684,55783;136686,56670;134709,55783;128409,48727;127043,45096;127043,8293;127043,5425;132384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3065145</wp:posOffset>
                </wp:positionV>
                <wp:extent cx="6429375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241.35pt;height:0pt;width:506.25pt;z-index:251686912;mso-width-relative:page;mso-height-relative:page;" filled="f" stroked="t" coordsize="21600,21600" o:gfxdata="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0d5UDZAAAACwEAAA8AAAAAAAAAAQAgAAAAIgAAAGRycy9kb3ducmV2LnhtbFBLAQIUABQAAAAI&#10;AIdO4kBWtecR7AEAAL8DAAAOAAAAAAAAAAEAIAAAACgBAABkcnMvZTJvRG9jLnhtbFBLBQYAAAAA&#10;BgAGAFkBAACG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3106420</wp:posOffset>
                </wp:positionV>
                <wp:extent cx="662749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244.6pt;height:25.2pt;width:521.85pt;z-index:251677696;mso-width-relative:page;mso-height-relative:page;" filled="f" stroked="f" coordsize="21600,21600" o:gfxdata="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MCf6/ZAAAADAEAAA8AAAAAAAAAAQAgAAAAIgAAAGRycy9kb3ducmV2LnhtbFBL&#10;AQIUABQAAAAIAIdO4kDkGP9YvAEAAF8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3438525</wp:posOffset>
                </wp:positionV>
                <wp:extent cx="6614795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79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270.75pt;height:79.2pt;width:520.85pt;z-index:251678720;mso-width-relative:page;mso-height-relative:page;" filled="f" stroked="f" coordsize="21600,21600" o:gfxdata="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BwB2d/aAAAADAEAAA8AAAAAAAAAAQAgAAAAIgAAAGRycy9kb3ducmV2Lnht&#10;bFBLAQIUABQAAAAIAIdO4kBhpBl7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2747645</wp:posOffset>
                </wp:positionV>
                <wp:extent cx="1278255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pt;margin-top:216.35pt;height:26.6pt;width:100.65pt;z-index:251676672;mso-width-relative:page;mso-height-relative:page;" filled="f" stroked="f" coordsize="21600,21600" o:gfxdata="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QJp9d0AAAALAQAADwAAAAAAAAABACAAAAAiAAAA&#10;ZHJzL2Rvd25yZXYueG1sUEsBAhQAFAAAAAgAh07iQNOIvqM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校园经历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ragraph">
                  <wp:posOffset>1049655</wp:posOffset>
                </wp:positionV>
                <wp:extent cx="112204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4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pt;margin-top:82.65pt;height:26.6pt;width:88.35pt;z-index:251664384;mso-width-relative:page;mso-height-relative:page;" filled="f" stroked="f" coordsize="21600,21600" o:gfxdata="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Y3v0NsAAAALAQAADwAAAAAAAAABACAAAAAiAAAA&#10;ZHJzL2Rvd25yZXYueG1sUEsBAhQAFAAAAAgAh07iQN9kCWA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1364615</wp:posOffset>
                </wp:positionV>
                <wp:extent cx="642937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79755" y="235077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107.45pt;height:0pt;width:506.25pt;z-index:251685888;mso-width-relative:page;mso-height-relative:page;" filled="f" stroked="t" coordsize="21600,21600" o:gfxdata="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BGForjXAAAACwEAAA8AAAAAAAAAAQAgAAAAIgAAAGRycy9kb3ducmV2LnhtbFBL&#10;AQIUABQAAAAIAIdO4kBg+aJO9wEAAMoDAAAOAAAAAAAAAAEAIAAAACYBAABkcnMvZTJvRG9jLnht&#10;bFBLBQYAAAAABgAGAFkBAACP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1739900</wp:posOffset>
                </wp:positionV>
                <wp:extent cx="662051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51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137pt;height:79.2pt;width:521.3pt;z-index:251673600;mso-width-relative:page;mso-height-relative:page;" filled="f" stroked="f" coordsize="21600,21600" o:gfxdata="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7DKmB2gAAAAwBAAAPAAAAAAAAAAEAIAAAACIAAABkcnMvZG93bnJldi54bWxQ&#10;SwECFAAUAAAACACHTuJAP1Re4r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-588645</wp:posOffset>
                </wp:positionH>
                <wp:positionV relativeFrom="paragraph">
                  <wp:posOffset>1142365</wp:posOffset>
                </wp:positionV>
                <wp:extent cx="218440" cy="139700"/>
                <wp:effectExtent l="0" t="0" r="10160" b="1270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13970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46.35pt;margin-top:89.95pt;height:11pt;width:17.2pt;z-index:251669504;v-text-anchor:middle;mso-width-relative:page;mso-height-relative:page;" fillcolor="#3891A7 [3204]" filled="t" stroked="f" coordsize="604718,382112" o:gfxdata="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7766,76165;56416,76165;94511,90989;107987,93230;122884,90530;156659,76165;177298,76165;177298,99263;165586,117248;118961,137588;95592,137588;49422,117248;37766,99263;108719,1;120708,1718;209968,33836;212697,41823;212811,41823;212811,98993;218440,117494;202748,117494;208206,99165;208206,44007;120424,81411;96829,81813;4896,46018;4953,36882;96772,1948;108719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</w:p>
    <w:p>
      <w:pPr>
        <w:ind w:left="-48" w:leftChars="-495" w:hanging="991" w:hangingChars="472"/>
        <w:rPr>
          <w:rFonts w:hint="eastAsia"/>
          <w:sz w:val="22"/>
          <w:szCs w:val="24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13761" y="18320"/>
                          <a:chExt cx="10854" cy="14568"/>
                        </a:xfrm>
                      </wpg:grpSpPr>
                      <wpg:grpSp>
                        <wpg:cNvPr id="38" name="组合 45"/>
                        <wpg:cNvGrpSpPr/>
                        <wpg:grpSpPr>
                          <a:xfrm>
                            <a:off x="13761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39" name="组合 36"/>
                          <wpg:cNvGrpSpPr/>
                          <wpg:grpSpPr>
                            <a:xfrm rot="0">
                              <a:off x="16852" y="19921"/>
                              <a:ext cx="3135" cy="3274"/>
                              <a:chOff x="10850" y="2841"/>
                              <a:chExt cx="3135" cy="3274"/>
                            </a:xfrm>
                          </wpg:grpSpPr>
                          <wps:wsp>
                            <wps:cNvPr id="40" name="文本框 30"/>
                            <wps:cNvSpPr txBox="1"/>
                            <wps:spPr>
                              <a:xfrm>
                                <a:off x="10887" y="5636"/>
                                <a:ext cx="2288" cy="47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英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4" name="文本框 17"/>
                            <wps:cNvSpPr txBox="1"/>
                            <wps:spPr>
                              <a:xfrm>
                                <a:off x="10892" y="4279"/>
                                <a:ext cx="170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41" name="组合 57"/>
                            <wpg:cNvGrpSpPr/>
                            <wpg:grpSpPr>
                              <a:xfrm rot="0">
                                <a:off x="10850" y="2841"/>
                                <a:ext cx="3135" cy="1462"/>
                                <a:chOff x="1166" y="2173"/>
                                <a:chExt cx="3135" cy="1462"/>
                              </a:xfrm>
                            </wpg:grpSpPr>
                            <wps:wsp>
                              <wps:cNvPr id="97" name="文本框 16"/>
                              <wps:cNvSpPr txBox="1"/>
                              <wps:spPr>
                                <a:xfrm>
                                  <a:off x="1166" y="2173"/>
                                  <a:ext cx="1506" cy="146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42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1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3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103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0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47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9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50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51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2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8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4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3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4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5" name="组合 112"/>
                          <wpg:cNvGrpSpPr/>
                          <wpg:grpSpPr>
                            <a:xfrm rot="0">
                              <a:off x="16914" y="22505"/>
                              <a:ext cx="9820" cy="1355"/>
                              <a:chOff x="8048" y="5734"/>
                              <a:chExt cx="9820" cy="1355"/>
                            </a:xfrm>
                          </wpg:grpSpPr>
                          <wps:wsp>
                            <wps:cNvPr id="30" name="直接连接符 37"/>
                            <wps:cNvCnPr/>
                            <wps:spPr>
                              <a:xfrm>
                                <a:off x="8048" y="7089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直接连接符 24"/>
                            <wps:cNvCnPr/>
                            <wps:spPr>
                              <a:xfrm>
                                <a:off x="8048" y="5734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" name="文本框 55"/>
                          <wps:cNvSpPr txBox="1"/>
                          <wps:spPr>
                            <a:xfrm>
                              <a:off x="16753" y="25383"/>
                              <a:ext cx="8525" cy="15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kinsoku/>
                                  <w:spacing w:line="360" w:lineRule="auto"/>
                                  <w:ind w:left="0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88" w:lineRule="auto"/>
                                  <w:ind w:left="62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93" name="文本框 36"/>
                        <wps:cNvSpPr txBox="1"/>
                        <wps:spPr>
                          <a:xfrm>
                            <a:off x="14741" y="23138"/>
                            <a:ext cx="3098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文本框 23"/>
                        <wps:cNvSpPr txBox="1"/>
                        <wps:spPr>
                          <a:xfrm>
                            <a:off x="14732" y="21783"/>
                            <a:ext cx="3712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81792;mso-width-relative:page;mso-height-relative:page;" coordorigin="13761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">
                <o:lock v:ext="edit" aspectratio="f"/>
                <v:group id="组合 45" o:spid="_x0000_s1026" o:spt="203" style="position:absolute;left:13761;top:18320;height:14568;width:10855;" coordorigin="15879,18320" coordsize="10855,1456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36" o:spid="_x0000_s1026" o:spt="203" style="position:absolute;left:16852;top:19921;height:3274;width:3135;" coordorigin="10850,2841" coordsize="3135,327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30" o:spid="_x0000_s1026" o:spt="202" type="#_x0000_t202" style="position:absolute;left:10887;top:5636;height:479;width:2288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462;width:3135;" coordorigin="1166,2173" coordsize="3135,1462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文本框 16" o:spid="_x0000_s1026" o:spt="202" type="#_x0000_t202" style="position:absolute;left:1166;top:2173;height:1462;width:1506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TSopsLUAAADa&#10;AAAADwAAAGRycy9kb3ducmV2LnhtbEVPvQrCMBDeBd8hnOCmqQ4i1SgoCNJF1A6OZ3O2xeZSm2jr&#10;2xtBcDo+vt9brjtTiRc1rrSsYDKOQBBnVpecK0jPu9EchPPIGivLpOBNDtarfm+JsbYtH+l18rkI&#10;IexiVFB4X8dSuqwgg25sa+LA3Wxj0AfY5FI32IZwU8lpFM2kwZJDQ4E1bQvK7qenUXCwbZeQfDvc&#10;4PWQPm7JJd0mSg0Hk2gBwlPn/+Kfe6/DfPi+8r1y9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SopsLUAAADa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2pt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c7hne7wAAADa&#10;AAAADwAAAGRycy9kb3ducmV2LnhtbEWPQWvCQBSE70L/w/IKvZndSCs1uvFQEXqqmLaCt0f2mYRm&#10;34bsNkn/vVsQPA4z8w2z2U62FQP1vnGsIU0UCOLSmYYrDV+f+/krCB+QDbaOScMfedjmD7MNZsaN&#10;fKShCJWIEPYZaqhD6DIpfVmTRZ+4jjh6F9dbDFH2lTQ9jhFuW7lQaiktNhwXauzorabyp/i1Gr4/&#10;LufTszpUO/vSjW5Sku1Kav30mKo1iEBTuIdv7XejYQH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4Z3u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Gbyh574AAADb&#10;AAAADwAAAGRycy9kb3ducmV2LnhtbEWPzW7CMBCE75V4B2uReitOaFRBwHBoVTUXDgUeYImXJEq8&#10;DrHJD09fV6rU42hmvtFs96NpRE+dqywriBcRCOLc6ooLBefT58sKhPPIGhvLpGAiB/vd7GmLqbYD&#10;f1N/9IUIEHYpKii9b1MpXV6SQbewLXHwrrYz6IPsCqk7HALcNHIZRW/SYMVhocSW3kvK6+PdKLg8&#10;HrYvMqzr23o6JPH19ePgv5R6nsfRBoSn0f+H/9qZVpAk8Psl/A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yh5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7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wToAd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sYz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oAd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K0VdYb0AAADb&#10;AAAADwAAAGRycy9kb3ducmV2LnhtbEWPT2vCQBTE7wW/w/IEb3UTwSLRVSRY7bH1D16f2WcSzL5N&#10;d1eTfvtuoeBxmJnfMItVbxrxIOdrywrScQKCuLC65lLB8fD+OgPhA7LGxjIp+CEPq+XgZYGZth1/&#10;0WMfShEh7DNUUIXQZlL6oiKDfmxb4uhdrTMYonSl1A67CDeNnCTJmzRYc1yosKW8ouK2vxsF3+su&#10;P9Hl8DnbbPtut83PzdHtlBoN02QOIlAfnuH/9odWME3h70v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V1h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oGns7sAAADb&#10;AAAADwAAAGRycy9kb3ducmV2LnhtbEWPzWrDMBCE74W+g9hCb43k0IbgRAmhP5BDL0nd+2JtLBNr&#10;ZaxN7Lx9VSj0OMzMN8x6O4VOXWlIbWQLxcyAIq6ja7mxUH19PC1BJUF22EUmCzdKsN3c362xdHHk&#10;A12P0qgM4VSiBS/Sl1qn2lPANIs9cfZOcQgoWQ6NdgOOGR46PTdmoQO2nBc89vTqqT4fL8GCiNsV&#10;t+o9pP339Pk2elO/YGXt40NhVqCEJvkP/7X3zsLyGX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Gns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112" o:spid="_x0000_s1026" o:spt="203" style="position:absolute;left:16914;top:22505;height:1355;width:9820;" coordorigin="8048,5734" coordsize="9820,135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37" o:spid="_x0000_s1026" o:spt="20" style="position:absolute;left:8048;top:7089;height:0;width:9820;" filled="f" stroked="t" coordsize="21600,21600" o:gfxdata="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ovQN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  <v:line id="直接连接符 24" o:spid="_x0000_s1026" o:spt="20" style="position:absolute;left:8048;top:5734;height:0;width:9820;" filled="f" stroked="t" coordsize="21600,21600" o:gfxdata="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2CxC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</v:group>
                  <v:shape id="文本框 55" o:spid="_x0000_s1026" o:spt="202" type="#_x0000_t202" style="position:absolute;left:16753;top:25383;height:1546;width:8525;" filled="f" stroked="f" coordsize="21600,21600" o:gfxdata="UEsDBAoAAAAAAIdO4kAAAAAAAAAAAAAAAAAEAAAAZHJzL1BLAwQUAAAACACHTuJA0uAkar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Aka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8"/>
                            <w:kinsoku/>
                            <w:spacing w:line="360" w:lineRule="auto"/>
                            <w:ind w:left="0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88" w:lineRule="auto"/>
                            <w:ind w:left="62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36" o:spid="_x0000_s1026" o:spt="202" type="#_x0000_t202" style="position:absolute;left:14741;top:23138;height:823;width:3098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3" o:spid="_x0000_s1026" o:spt="202" type="#_x0000_t202" style="position:absolute;left:14732;top:21783;height:823;width:3712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718E6086-2B2C-45A2-82B3-3DF652F57A5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89D087D3-EE8D-449B-BD04-14BCA19961B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0B3AD5DC-08CD-4DF7-88D4-B811FCD1CA0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527C744C-32A0-497F-A39E-1E75D10D302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E5596E7D-F428-4D60-98F0-68481DF6D92F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E4DD0E6D-83B8-4CB4-A44A-8F05539A38D4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92E001CE-2BFB-4643-8B42-2A6F3931D01C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8" w:fontKey="{520B2F39-17C2-4C1D-BC9E-E0427C71C45A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9" w:fontKey="{623B322B-189F-407A-8A79-7FA8CC5087F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0" w:fontKey="{48C240A0-B6B9-4BC5-B26B-701FDECB7029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172038E"/>
    <w:rsid w:val="032C1488"/>
    <w:rsid w:val="050701C2"/>
    <w:rsid w:val="05925983"/>
    <w:rsid w:val="062E2E51"/>
    <w:rsid w:val="063702A7"/>
    <w:rsid w:val="073741EC"/>
    <w:rsid w:val="0AD322AB"/>
    <w:rsid w:val="0B0E5366"/>
    <w:rsid w:val="0F210251"/>
    <w:rsid w:val="12743C24"/>
    <w:rsid w:val="145C772E"/>
    <w:rsid w:val="18320A4C"/>
    <w:rsid w:val="19B70EAC"/>
    <w:rsid w:val="1B0E795D"/>
    <w:rsid w:val="1B2F6F40"/>
    <w:rsid w:val="1D2B032E"/>
    <w:rsid w:val="1DF0098A"/>
    <w:rsid w:val="1E5B684D"/>
    <w:rsid w:val="1ED325B6"/>
    <w:rsid w:val="2045206E"/>
    <w:rsid w:val="218D76F1"/>
    <w:rsid w:val="22397A5D"/>
    <w:rsid w:val="25781D74"/>
    <w:rsid w:val="25894239"/>
    <w:rsid w:val="25BC79B0"/>
    <w:rsid w:val="28647AE3"/>
    <w:rsid w:val="29910562"/>
    <w:rsid w:val="2AA9555C"/>
    <w:rsid w:val="2AC72D5E"/>
    <w:rsid w:val="2CC73098"/>
    <w:rsid w:val="2CD63616"/>
    <w:rsid w:val="34DB0BD9"/>
    <w:rsid w:val="388C61E0"/>
    <w:rsid w:val="3BF769C5"/>
    <w:rsid w:val="3D1F4FCF"/>
    <w:rsid w:val="3FA11776"/>
    <w:rsid w:val="412D2C62"/>
    <w:rsid w:val="4247233B"/>
    <w:rsid w:val="42BD2493"/>
    <w:rsid w:val="4317417B"/>
    <w:rsid w:val="43180F69"/>
    <w:rsid w:val="45367BAA"/>
    <w:rsid w:val="46EB2AFA"/>
    <w:rsid w:val="48B20D13"/>
    <w:rsid w:val="4A27264A"/>
    <w:rsid w:val="4EDB475C"/>
    <w:rsid w:val="52401D52"/>
    <w:rsid w:val="54035D09"/>
    <w:rsid w:val="54AA01B0"/>
    <w:rsid w:val="551C2364"/>
    <w:rsid w:val="56430491"/>
    <w:rsid w:val="566B150C"/>
    <w:rsid w:val="588E017E"/>
    <w:rsid w:val="58D534A1"/>
    <w:rsid w:val="5B796339"/>
    <w:rsid w:val="5BD9622F"/>
    <w:rsid w:val="5CA31E75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565914"/>
    <w:rsid w:val="6A947A25"/>
    <w:rsid w:val="6AD06270"/>
    <w:rsid w:val="6C384C57"/>
    <w:rsid w:val="6E6839AE"/>
    <w:rsid w:val="6E9C77B7"/>
    <w:rsid w:val="6EB103F2"/>
    <w:rsid w:val="6EF327D0"/>
    <w:rsid w:val="70383C45"/>
    <w:rsid w:val="70B0200B"/>
    <w:rsid w:val="717C4ECA"/>
    <w:rsid w:val="748F1B72"/>
    <w:rsid w:val="7514722C"/>
    <w:rsid w:val="75C36A6F"/>
    <w:rsid w:val="79C255C7"/>
    <w:rsid w:val="7A264494"/>
    <w:rsid w:val="7A64780F"/>
    <w:rsid w:val="7BF22495"/>
    <w:rsid w:val="7E5F555C"/>
    <w:rsid w:val="7EE575D4"/>
    <w:rsid w:val="7FB01F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Solstice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13</TotalTime>
  <ScaleCrop>false</ScaleCrop>
  <LinksUpToDate>false</LinksUpToDate>
  <CharactersWithSpaces>1</CharactersWithSpaces>
  <Application>WPS Office_11.1.0.10723_F1E327BC-269C-435d-A152-05C5408002CA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2022-05-12T05:21:47Z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2052-11.1.0.10723</vt:lpwstr>
  </property>
  <property fmtid="{D5CDD505-2E9C-101B-9397-08002B2CF9AE}" pid="3" name="ICV">
    <vt:lpwstr>9685A48D13F54ED7925EA4B6561FB59F</vt:lpwstr>
  </property>
  <property fmtid="{D5CDD505-2E9C-101B-9397-08002B2CF9AE}" pid="4" name="KSOTemplateUUID">
    <vt:lpwstr>v1.0_mb_gmPovdjBJLQ8xOcLBejR3A==</vt:lpwstr>
  </property>
</Properties>
</file>