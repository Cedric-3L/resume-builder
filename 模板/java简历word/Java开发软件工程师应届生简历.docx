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-1320165</wp:posOffset>
                </wp:positionH>
                <wp:positionV relativeFrom="paragraph">
                  <wp:posOffset>-574675</wp:posOffset>
                </wp:positionV>
                <wp:extent cx="488315" cy="303530"/>
                <wp:effectExtent l="0" t="0" r="14605" b="127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8315" cy="3035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103.95pt;margin-top:-45.25pt;height:23.9pt;width:38.45pt;z-index:251694080;v-text-anchor:middle;mso-width-relative:page;mso-height-relative:page;" fillcolor="#D4EBF1 [660]" filled="t" stroked="f" coordsize="21600,21600" o:gfxdata="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PTrfvbAAAADQEAAA8AAAAA&#10;AAAAAQAgAAAAIgAAAGRycy9kb3ducmV2LnhtbFBLAQIUABQAAAAIAIdO4kD39po7gwIAAAMFAAAO&#10;AAAAAAAAAAEAIAAAACoBAABkcnMvZTJvRG9jLnhtbFBLBQYAAAAABgAGAFkBAAAf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-549275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0.15pt;margin-top:-43.25pt;height:24.3pt;width:148.6pt;z-index:251682816;mso-width-relative:page;mso-height-relative:page;" filled="f" stroked="f" coordsize="21600,21600" o:gfxdata="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cL+CnbAAAACgEAAA8AAAAAAAAAAQAgAAAAIgAAAGRy&#10;cy9kb3ducmV2LnhtbFBLAQIUABQAAAAIAIdO4kAVCshY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79375</wp:posOffset>
                </wp:positionV>
                <wp:extent cx="5568315" cy="88773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315" cy="887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应届生/X年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2.6pt;margin-top:6.25pt;height:69.9pt;width:438.45pt;z-index:251683840;mso-width-relative:page;mso-height-relative:page;" filled="f" stroked="f" coordsize="21600,21600" o:gfxdata="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wGNktsAAAALAQAADwAAAAAAAAABACAA&#10;AAAiAAAAZHJzL2Rvd25yZXYueG1sUEsBAhQAFAAAAAgAh07iQF2xqMBDAgAAdQ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应届生/X年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-1443355</wp:posOffset>
                </wp:positionH>
                <wp:positionV relativeFrom="paragraph">
                  <wp:posOffset>-48895</wp:posOffset>
                </wp:positionV>
                <wp:extent cx="7958455" cy="1143000"/>
                <wp:effectExtent l="0" t="0" r="4445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8455" cy="1143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3.65pt;margin-top:-3.85pt;height:90pt;width:626.65pt;z-index:251659264;v-text-anchor:middle;mso-width-relative:page;mso-height-relative:page;" fillcolor="#F2F2F2 [3052]" filled="t" stroked="f" coordsize="21600,21600" o:gfxdata="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hAaEA2QAAAAwBAAAPAAAAAAAAAAEAIAAAACIAAABk&#10;cnMvZG93bnJldi54bWxQSwECFAAUAAAACACHTuJAPTyICHcCAADkBAAADgAAAAAAAAABACAAAAAo&#10;AQAAZHJzL2Uyb0RvYy54bWxQSwUGAAAAAAYABgBZAQAAEQ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4936490</wp:posOffset>
            </wp:positionH>
            <wp:positionV relativeFrom="paragraph">
              <wp:posOffset>-121285</wp:posOffset>
            </wp:positionV>
            <wp:extent cx="918845" cy="1288415"/>
            <wp:effectExtent l="9525" t="9525" r="24130" b="16510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12884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2472055</wp:posOffset>
                </wp:positionH>
                <wp:positionV relativeFrom="paragraph">
                  <wp:posOffset>-574675</wp:posOffset>
                </wp:positionV>
                <wp:extent cx="4256405" cy="303530"/>
                <wp:effectExtent l="0" t="0" r="10795" b="12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256405" cy="3035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194.65pt;margin-top:-45.25pt;height:23.9pt;width:335.15pt;z-index:251692032;v-text-anchor:middle;mso-width-relative:page;mso-height-relative:page;" fillcolor="#D4EBF1 [660]" filled="t" stroked="f" coordsize="21600,21600" o:gfxdata="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GBEO72gAAAAwBAAAP&#10;AAAAAAAAAAEAIAAAACIAAABkcnMvZG93bnJldi54bWxQSwECFAAUAAAACACHTuJABt3+44gCAAAC&#10;BQAADgAAAAAAAAABACAAAAApAQAAZHJzL2Uyb0RvYy54bWxQSwUGAAAAAAYABgBZAQAAIw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-927735</wp:posOffset>
                </wp:positionH>
                <wp:positionV relativeFrom="paragraph">
                  <wp:posOffset>-655955</wp:posOffset>
                </wp:positionV>
                <wp:extent cx="3492500" cy="466090"/>
                <wp:effectExtent l="0" t="0" r="12700" b="63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14020" y="332105"/>
                          <a:ext cx="3492500" cy="4660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正圆 55简" w:hAnsi="汉仪正圆 55简" w:eastAsia="汉仪正圆 55简" w:cs="汉仪正圆 55简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73.05pt;margin-top:-51.65pt;height:36.7pt;width:275pt;z-index:251660288;v-text-anchor:middle;mso-width-relative:page;mso-height-relative:page;" fillcolor="#3891A7 [3204]" filled="t" stroked="f" coordsize="21600,21600" o:gfxdata="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EcFxjbAAAADQEAAA8AAAAAAAAAAQAgAAAA&#10;IgAAAGRycy9kb3ducmV2LnhtbFBLAQIUABQAAAAIAIdO4kC08dtQegIAANMEAAAOAAAAAAAAAAEA&#10;IAAAACoBAABkcnMvZTJvRG9jLnhtbFBLBQYAAAAABgAGAFkBAAAW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正圆 55简" w:hAnsi="汉仪正圆 55简" w:eastAsia="汉仪正圆 55简" w:cs="汉仪正圆 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2535555</wp:posOffset>
                </wp:positionH>
                <wp:positionV relativeFrom="paragraph">
                  <wp:posOffset>-576580</wp:posOffset>
                </wp:positionV>
                <wp:extent cx="3536950" cy="308610"/>
                <wp:effectExtent l="0" t="0" r="0" b="0"/>
                <wp:wrapNone/>
                <wp:docPr id="1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199.65pt;margin-top:-45.4pt;height:24.3pt;width:278.5pt;z-index:251691008;mso-width-relative:page;mso-height-relative:page;" filled="f" stroked="f" coordsize="21600,21600" o:gfxdata="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qJAZW2wAAAAsBAAAPAAAAAAAAAAEAIAAAACIAAABk&#10;cnMvZG93bnJldi54bWxQSwECFAAUAAAACACHTuJAkEkfuD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-701675</wp:posOffset>
                </wp:positionH>
                <wp:positionV relativeFrom="paragraph">
                  <wp:posOffset>-638175</wp:posOffset>
                </wp:positionV>
                <wp:extent cx="1139190" cy="40068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5.25pt;margin-top:-50.25pt;height:31.55pt;width:89.7pt;z-index:251681792;mso-width-relative:page;mso-height-relative:page;" filled="f" stroked="f" coordsize="21600,21600" o:gfxdata="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hqjUL3AAAAAwBAAAPAAAAAAAAAAEAIAAAACIAAABk&#10;cnMvZG93bnJldi54bWxQSwECFAAUAAAACACHTuJAMSp/6j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-1418590</wp:posOffset>
                </wp:positionH>
                <wp:positionV relativeFrom="paragraph">
                  <wp:posOffset>-914400</wp:posOffset>
                </wp:positionV>
                <wp:extent cx="7896860" cy="128270"/>
                <wp:effectExtent l="0" t="0" r="12700" b="8890"/>
                <wp:wrapNone/>
                <wp:docPr id="8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896860" cy="128270"/>
                        </a:xfrm>
                        <a:prstGeom prst="parallelogram">
                          <a:avLst>
                            <a:gd name="adj" fmla="val 40000"/>
                          </a:avLst>
                        </a:prstGeom>
                        <a:solidFill>
                          <a:schemeClr val="accent1"/>
                        </a:solidFill>
                        <a:ln w="349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x y;margin-left:-111.7pt;margin-top:-72pt;height:10.1pt;width:621.8pt;z-index:251689984;mso-width-relative:page;mso-height-relative:page;" fillcolor="#3891A7 [3204]" filled="t" stroked="f" coordsize="21600,21600" o:gfxdata="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pPWIPcAAAADwEAAA8AAAAAAAAAAQAgAAAAIgAAAGRycy9kb3ducmV2Lnht&#10;bFBLAQIUABQAAAAIAIdO4kDrR03g9QEAAMQDAAAOAAAAAAAAAAEAIAAAACsBAABkcnMvZTJvRG9j&#10;LnhtbFBLBQYAAAAABgAGAFkBAACSBQAAAAA=&#10;" adj="140">
                <v:fill on="t" focussize="0,0"/>
                <v:stroke on="f" weight="2.7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-1418590</wp:posOffset>
                </wp:positionH>
                <wp:positionV relativeFrom="paragraph">
                  <wp:posOffset>9479915</wp:posOffset>
                </wp:positionV>
                <wp:extent cx="7896860" cy="102870"/>
                <wp:effectExtent l="0" t="0" r="12700" b="3810"/>
                <wp:wrapNone/>
                <wp:docPr id="20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896860" cy="102870"/>
                        </a:xfrm>
                        <a:prstGeom prst="parallelogram">
                          <a:avLst>
                            <a:gd name="adj" fmla="val 40000"/>
                          </a:avLst>
                        </a:prstGeom>
                        <a:solidFill>
                          <a:schemeClr val="accent1"/>
                        </a:solidFill>
                        <a:ln w="349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x y;margin-left:-111.7pt;margin-top:746.45pt;height:8.1pt;width:621.8pt;z-index:251693056;mso-width-relative:page;mso-height-relative:page;" fillcolor="#3891A7 [3204]" filled="t" stroked="f" coordsize="21600,21600" o:gfxdata="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pVHIY3AAAAA8BAAAPAAAAAAAAAAEAIAAAACIAAABkcnMvZG93bnJldi54&#10;bWxQSwECFAAUAAAACACHTuJABxzM+vYBAADFAwAADgAAAAAAAAABACAAAAArAQAAZHJzL2Uyb0Rv&#10;Yy54bWxQSwUGAAAAAAYABgBZAQAAkwUAAAAA&#10;" adj="113">
                <v:fill on="t" focussize="0,0"/>
                <v:stroke on="f" weight="2.7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7880985</wp:posOffset>
                </wp:positionV>
                <wp:extent cx="160020" cy="135890"/>
                <wp:effectExtent l="0" t="0" r="7620" b="127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3589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445.35pt;margin-top:620.55pt;height:10.7pt;width:12.6pt;z-index:251670528;v-text-anchor:middle;mso-width-relative:page;mso-height-relative:page;" fillcolor="#3891A7 [3204]" filled="t" stroked="f" coordsize="606768,503202" o:gfxdata="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67197,106619;149706,106619;160020,117167;149706,127715;67197,127715;56883,117167;67197,106619;18975,98444;23616,101345;26658,107726;33516,108728;37692,112315;36403,117747;31402,122705;32536,129297;32691,130615;27535,135890;25111,135257;18975,131934;12839,135257;10416,135890;7425,134835;5363,129719;6549,122705;1547,117747;258,112315;4435,108728;11292,107726;14335,101345;18975,98444;67197,57359;149706,57359;160020,67906;149706,78454;67197,78454;56883,67906;67197,57359;18975,49203;23616,52155;26658,58533;33516,59535;37692,63119;36403,68548;31402,73503;32536,80093;32691,81358;27535,86629;25111,86049;18975,82728;12839,86049;10416,86629;7425,85627;5363,80462;6549,73503;1547,68548;258,63119;4435,59535;11292,58533;14335,52155;18975,49203;67197,8175;149706,8175;160020,18722;149706,29270;67197,29270;56883,18722;67197,8175;18975,0;23616,2951;26658,9277;33516,10331;37692,13916;36403,19292;31402,24248;32536,30890;32691,32154;27535,37426;25111,36793;18975,33525;12839,36793;10416,37426;7425,36424;5363,31258;6549,24248;1547,19292;258,13916;4435,10331;11292,9277;14335,2951;18975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5660390</wp:posOffset>
                </wp:positionH>
                <wp:positionV relativeFrom="paragraph">
                  <wp:posOffset>6167120</wp:posOffset>
                </wp:positionV>
                <wp:extent cx="151765" cy="167640"/>
                <wp:effectExtent l="0" t="0" r="635" b="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6764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445.7pt;margin-top:485.6pt;height:13.2pt;width:11.95pt;z-index:251669504;v-text-anchor:middle;mso-width-relative:page;mso-height-relative:page;" fillcolor="#3891A7 [3204]" filled="t" stroked="f" coordsize="557453,606706" o:gfxdata="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1816,105601;31967,123967;54740,127453;61548,134033;42433,165068;33009,164601;23682,145721;5415,145721;909,137201;128770,103807;150844,137200;146361,145720;128067,145720;118763,164601;109337,165068;89807,133394;95695,127452;118472,123966;128770,103807;75236,41706;96858,63622;75236,85538;53613,63622;75236,41706;75228,30742;42784,63622;75228,96501;107673,63622;75228,30742;75228,0;90372,10534;93765,11663;112131,12154;118261,29711;120370,32633;134932,43953;130013,61363;130013,65881;134932,83290;120370,94610;118261,97557;112131,115089;93765,115580;90372,116710;75228,127244;60085,116710;56692,115580;38326,115089;32195,97532;30112,94610;15525,83290;20734,65439;20734,61805;15525,43953;30112,32633;32195,29711;38326,12154;56692,11663;60085,10558;7522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5662295</wp:posOffset>
                </wp:positionH>
                <wp:positionV relativeFrom="paragraph">
                  <wp:posOffset>4502785</wp:posOffset>
                </wp:positionV>
                <wp:extent cx="147955" cy="129540"/>
                <wp:effectExtent l="0" t="0" r="4445" b="762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12954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445.85pt;margin-top:354.55pt;height:10.2pt;width:11.65pt;z-index:251667456;v-text-anchor:middle;mso-width-relative:page;mso-height-relative:page;" fillcolor="#3891A7 [3204]" filled="t" stroked="f" coordsize="10000,8569" o:gfxdata="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47955,35072;147955,67483;0,67483;0,35072;3861,25548;13182,21602;42241,21602;42241,8087;44549,2373;50156,0;97724,0;103331,2373;105639,8087;105639,21602;134698,21602;144019,25548;147955,35072;147955,75556;147955,116070;144093,125594;134772,129540;13227,129540;3906,125594;14,116070;14,75556;55483,75556;55483,89071;57051,92865;60779,94467;87189,94467;90903,92865;92471,89071;92471,75556;147955,75556;52864,21557;95120,21557;95120,10763;52864,10763;52864,21557;84556,75556;84556,86365;63398,86365;63398,75556;84556,75556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5660390</wp:posOffset>
                </wp:positionH>
                <wp:positionV relativeFrom="paragraph">
                  <wp:posOffset>2816225</wp:posOffset>
                </wp:positionV>
                <wp:extent cx="151130" cy="143510"/>
                <wp:effectExtent l="0" t="0" r="1270" b="889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" cy="1435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445.7pt;margin-top:221.75pt;height:11.3pt;width:11.9pt;z-index:251678720;v-text-anchor:middle;mso-width-relative:page;mso-height-relative:page;" fillcolor="#3891A7 [3204]" filled="t" stroked="f" coordsize="608697,568475" o:gfxdata="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04498,122471;146259,122471;151130,127397;151130,129051;146259,133977;103961,133977;82053,142607;79664,143510;79664,133037;81461,129616;104498,122471;4871,122471;46642,122471;69685,129616;71482,133037;71482,143510;69056,142588;46642,133977;4871,133977;0,129051;0,127397;4871,122471;104498,7553;108924,7553;108924,41099;111832,48808;117554,55239;124166,58229;130796,55239;136499,48808;139425,41099;139425,7553;146259,7553;151130,12479;151130,111200;146259,116126;104498,116126;79664,125660;79664,17067;104498,7553;4871,7553;46642,7553;71482,17067;71482,125660;46642,116126;4871,116126;0,111200;0,12479;4871,7553;120258,0;128073,0;132943,4944;132943,7557;132943,41096;131684,44404;125980,50834;124165,51642;122369,50834;116646,44404;115406,41096;115406,7557;115406,4944;120258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5636895</wp:posOffset>
                </wp:positionH>
                <wp:positionV relativeFrom="paragraph">
                  <wp:posOffset>1148715</wp:posOffset>
                </wp:positionV>
                <wp:extent cx="198120" cy="127000"/>
                <wp:effectExtent l="0" t="0" r="0" b="1016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12700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443.85pt;margin-top:90.45pt;height:10pt;width:15.6pt;z-index:251668480;v-text-anchor:middle;mso-width-relative:page;mso-height-relative:page;" fillcolor="#3891A7 [3204]" filled="t" stroked="f" coordsize="604718,382112" o:gfxdata="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NMmFAdcAAAALAQAADwAAAAAAAAABACAAAAAiAAAA&#10;ZHJzL2Rvd25yZXYueG1sUEsBAhQAFAAAAAgAh07iQLYNNRPuBgAA4h4AAA4AAAAAAAAAAQAgAAAA&#10;JgEAAGRycy9lMm9Eb2MueG1sUEsFBgAAAAAGAAYAWQEAAIYKAAAAAA=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4253,69241;51168,69241;85720,82717;97942,84754;111453,82300;142086,69241;160805,69241;160805,90239;150182,106589;107895,125080;86699,125080;44825,106589;34253,90239;98605,1;109479,1562;190436,30760;192912,38021;193014,38021;193014,89994;198120,106813;183888,106813;188838,90150;188838,40006;109221,74010;87822,74376;4441,41834;4493,33529;87770,1771;98605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1160145</wp:posOffset>
                </wp:positionV>
                <wp:extent cx="109220" cy="109220"/>
                <wp:effectExtent l="0" t="0" r="12700" b="1270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945" y="226314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91.35pt;height:8.6pt;width:8.6pt;z-index:251695104;v-text-anchor:middle;mso-width-relative:page;mso-height-relative:page;" fillcolor="#3891A7 [3204]" filled="t" stroked="f" coordsize="21600,21600" o:gfxdata="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6qt6rbAAAACwEAAA8AAAAAAAAAAQAgAAAAIgAAAGRycy9kb3du&#10;cmV2LnhtbFBLAQIUABQAAAAIAIdO4kDlUIG4bgIAAMsEAAAOAAAAAAAAAAEAIAAAACoBAABkcnMv&#10;ZTJvRG9jLnhtbFBLBQYAAAAABgAGAFkBAAAKBg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2832100</wp:posOffset>
                </wp:positionV>
                <wp:extent cx="109220" cy="109220"/>
                <wp:effectExtent l="0" t="0" r="12700" b="1270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223pt;height:8.6pt;width:8.6pt;z-index:251696128;v-text-anchor:middle;mso-width-relative:page;mso-height-relative:page;" fillcolor="#3891A7 [3204]" filled="t" stroked="f" coordsize="21600,21600" o:gfxdata="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g0wC43AAAAAsBAAAPAAAAAAAAAAEAIAAAACIAAABkcnMvZG93bnJldi54bWxQSwEC&#10;FAAUAAAACACHTuJAc+HxxWICAADABAAADgAAAAAAAAABACAAAAArAQAAZHJzL2Uyb0RvYy54bWxQ&#10;SwUGAAAAAAYABgBZAQAA/wU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7779385</wp:posOffset>
                </wp:positionV>
                <wp:extent cx="127825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pt;margin-top:612.55pt;height:26.6pt;width:100.65pt;z-index:251666432;mso-width-relative:page;mso-height-relative:page;" filled="f" stroked="f" coordsize="21600,21600" o:gfxdata="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V5uKs3AAAAA0BAAAPAAAAAAAAAAEAIAAAACIAAABk&#10;cnMvZG93bnJldi54bWxQSwECFAAUAAAACACHTuJAlC9qJ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-448310</wp:posOffset>
                </wp:positionH>
                <wp:positionV relativeFrom="paragraph">
                  <wp:posOffset>6085840</wp:posOffset>
                </wp:positionV>
                <wp:extent cx="127825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pt;margin-top:479.2pt;height:26.6pt;width:100.65pt;z-index:251665408;mso-width-relative:page;mso-height-relative:page;" filled="f" stroked="f" coordsize="21600,21600" o:gfxdata="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Bg6YN0AAAAMAQAADwAAAAAAAAABACAAAAAiAAAA&#10;ZHJzL2Rvd25yZXYueG1sUEsBAhQAFAAAAAgAh07iQJaw9u8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4401820</wp:posOffset>
                </wp:positionV>
                <wp:extent cx="127825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pt;margin-top:346.6pt;height:26.6pt;width:100.65pt;z-index:251664384;mso-width-relative:page;mso-height-relative:page;" filled="f" stroked="f" coordsize="21600,21600" o:gfxdata="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IhdHt3QAAAAsBAAAPAAAAAAAAAAEAIAAAACIAAABk&#10;cnMvZG93bnJldi54bWxQSwECFAAUAAAACACHTuJA1t/g3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2720975</wp:posOffset>
                </wp:positionV>
                <wp:extent cx="127825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pt;margin-top:214.25pt;height:26.6pt;width:100.65pt;z-index:251675648;mso-width-relative:page;mso-height-relative:page;" filled="f" stroked="f" coordsize="21600,21600" o:gfxdata="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7/syDbAAAACwEAAA8AAAAAAAAAAQAgAAAAIgAAAGRy&#10;cy9kb3ducmV2LnhtbFBLAQIUABQAAAAIAIdO4kDTiL6j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校园经历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1049655</wp:posOffset>
                </wp:positionV>
                <wp:extent cx="112204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正圆 55简" w:hAnsi="汉仪正圆 55简" w:eastAsia="汉仪正圆 55简" w:cs="汉仪正圆 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pt;margin-top:82.65pt;height:26.6pt;width:88.35pt;z-index:251663360;mso-width-relative:page;mso-height-relative:page;" filled="f" stroked="f" coordsize="21600,21600" o:gfxdata="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h1lxtsAAAALAQAADwAAAAAAAAABACAAAAAiAAAA&#10;ZHJzL2Rvd25yZXYueG1sUEsBAhQAFAAAAAgAh07iQN9kCW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正圆 55简" w:hAnsi="汉仪正圆 55简" w:eastAsia="汉仪正圆 55简" w:cs="汉仪正圆 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7891780</wp:posOffset>
                </wp:positionV>
                <wp:extent cx="109220" cy="109220"/>
                <wp:effectExtent l="0" t="0" r="1270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621.4pt;height:8.6pt;width:8.6pt;z-index:251699200;v-text-anchor:middle;mso-width-relative:page;mso-height-relative:page;" fillcolor="#3891A7 [3204]" filled="t" stroked="f" coordsize="21600,21600" o:gfxdata="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2FvbNdwAAAANAQAADwAAAAAAAAABACAAAAAiAAAAZHJzL2Rvd25yZXYueG1sUEsB&#10;AhQAFAAAAAgAh07iQIKOqCxjAgAAwAQAAA4AAAAAAAAAAQAgAAAAKwEAAGRycy9lMm9Eb2MueG1s&#10;UEsFBgAAAAAGAAYAWQEAAAA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6198870</wp:posOffset>
                </wp:positionV>
                <wp:extent cx="109220" cy="109220"/>
                <wp:effectExtent l="0" t="0" r="12700" b="1270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488.1pt;height:8.6pt;width:8.6pt;z-index:251698176;v-text-anchor:middle;mso-width-relative:page;mso-height-relative:page;" fillcolor="#3891A7 [3204]" filled="t" stroked="f" coordsize="21600,21600" o:gfxdata="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vuK/l90AAAALAQAADwAAAAAAAAABACAAAAAiAAAAZHJzL2Rvd25yZXYueG1sUEsB&#10;AhQAFAAAAAgAh07iQJWCQqdiAgAAwAQAAA4AAAAAAAAAAQAgAAAALAEAAGRycy9lMm9Eb2MueG1s&#10;UEsFBgAAAAAGAAYAWQEAAAA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4514850</wp:posOffset>
                </wp:positionV>
                <wp:extent cx="109220" cy="109220"/>
                <wp:effectExtent l="0" t="0" r="12700" b="1270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4.65pt;margin-top:355.5pt;height:8.6pt;width:8.6pt;z-index:251697152;v-text-anchor:middle;mso-width-relative:page;mso-height-relative:page;" fillcolor="#3891A7 [3204]" filled="t" stroked="f" coordsize="21600,21600" o:gfxdata="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uPyzLbAAAACwEAAA8AAAAAAAAAAQAgAAAAIgAAAGRycy9kb3ducmV2LnhtbFBLAQIU&#10;ABQAAAAIAIdO4kAvVYzWYgIAAMAEAAAOAAAAAAAAAAEAIAAAACoBAABkcnMvZTJvRG9jLnhtbFBL&#10;BQYAAAAABgAGAFkBAAD+BQAAAAA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4770120</wp:posOffset>
                </wp:positionV>
                <wp:extent cx="667385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375.6pt;height:25.2pt;width:525.5pt;z-index:251673600;mso-width-relative:page;mso-height-relative:page;" filled="f" stroked="f" coordsize="21600,21600" o:gfxdata="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oVdg+2AAAAAwBAAAPAAAAAAAAAAEAIAAAACIAAABkcnMvZG93bnJldi54bWxQSwEC&#10;FAAUAAAACACHTuJAoEAdzb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3087370</wp:posOffset>
                </wp:positionV>
                <wp:extent cx="66274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243.1pt;height:25.2pt;width:521.85pt;z-index:251676672;mso-width-relative:page;mso-height-relative:page;" filled="f" stroked="f" coordsize="21600,21600" o:gfxdata="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Vr/H52gAAAAwBAAAPAAAAAAAAAAEAIAAAACIAAABkcnMvZG93bnJldi54bWxQ&#10;SwECFAAUAAAACACHTuJA5Bj/WL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1412240</wp:posOffset>
                </wp:positionV>
                <wp:extent cx="670242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111.2pt;height:25.2pt;width:527.75pt;z-index:251671552;mso-width-relative:page;mso-height-relative:page;" filled="f" stroked="f" coordsize="21600,21600" o:gfxdata="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/S6FI2QAAAAwBAAAPAAAAAAAAAAEAIAAAACIAAABkcnMvZG93bnJldi54bWxQ&#10;SwECFAAUAAAACACHTuJARR/keb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正圆 55简" w:hAnsi="汉仪正圆 55简" w:eastAsia="汉仪正圆 55简" w:cs="汉仪正圆 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8181975</wp:posOffset>
                </wp:positionV>
                <wp:extent cx="662241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41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6pt;margin-top:644.25pt;height:63.3pt;width:521.45pt;z-index:251662336;mso-width-relative:page;mso-height-relative:page;" filled="f" stroked="f" coordsize="21600,21600" o:gfxdata="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szbK3eAAAADgEAAA8AAAAAAAAAAQAgAAAA&#10;IgAAAGRycy9kb3ducmV2LnhtbFBLAQIUABQAAAAIAIdO4kBJl7IS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8095615</wp:posOffset>
                </wp:positionV>
                <wp:extent cx="6429375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637.45pt;height:0pt;width:506.25pt;z-index:251688960;mso-width-relative:page;mso-height-relative:page;" filled="f" stroked="t" coordsize="21600,21600" o:gfxdata="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+Vz9NkAAAANAQAADwAAAAAAAAABACAAAAAiAAAAZHJzL2Rvd25yZXYueG1sUEsBAhQAFAAAAAgA&#10;h07iQA0etmHrAQAAvwMAAA4AAAAAAAAAAQAgAAAAKAEAAGRycy9lMm9Eb2MueG1sUEsFBgAAAAAG&#10;AAYAWQEAAIU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6403975</wp:posOffset>
                </wp:positionV>
                <wp:extent cx="642937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504.25pt;height:0pt;width:506.25pt;z-index:251687936;mso-width-relative:page;mso-height-relative:page;" filled="f" stroked="t" coordsize="21600,21600" o:gfxdata="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8&#10;Kwdl1wAAAA0BAAAPAAAAAAAAAAEAIAAAACIAAABkcnMvZG93bnJldi54bWxQSwECFAAUAAAACACH&#10;TuJA/907Z+wBAAC/AwAADgAAAAAAAAABACAAAAAmAQAAZHJzL2Uyb0RvYy54bWxQSwUGAAAAAAYA&#10;BgBZAQAAhAUAAAAA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6483985</wp:posOffset>
                </wp:positionV>
                <wp:extent cx="659130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510.55pt;height:61.2pt;width:519pt;z-index:251679744;mso-width-relative:page;mso-height-relative:page;" filled="f" stroked="f" coordsize="21600,21600" o:gfxdata="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uRqmnZAAAADgEAAA8AAAAAAAAAAQAgAAAAIgAAAGRycy9kb3ducmV2LnhtbFBL&#10;AQIUABQAAAAIAIdO4kAbkjS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4723765</wp:posOffset>
                </wp:positionV>
                <wp:extent cx="6429375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371.95pt;height:0pt;width:506.25pt;z-index:251686912;mso-width-relative:page;mso-height-relative:page;" filled="f" stroked="t" coordsize="21600,21600" o:gfxdata="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uyFR7ZAAAACwEAAA8AAAAAAAAAAQAgAAAAIgAAAGRycy9kb3ducmV2LnhtbFBLAQIUABQAAAAI&#10;AIdO4kDTsIkq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5084445</wp:posOffset>
                </wp:positionV>
                <wp:extent cx="659955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400.35pt;height:97.2pt;width:519.65pt;z-index:251674624;mso-width-relative:page;mso-height-relative:page;" filled="f" stroked="f" coordsize="21600,21600" o:gfxdata="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dU40B2QAAAAwBAAAPAAAAAAAAAAEAIAAAACIAAABkcnMvZG93bnJldi54bWxQ&#10;SwECFAAUAAAACACHTuJAOMfMwb0BAAB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3038475</wp:posOffset>
                </wp:positionV>
                <wp:extent cx="642937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239.25pt;height:0pt;width:506.25pt;z-index:251685888;mso-width-relative:page;mso-height-relative:page;" filled="f" stroked="t" coordsize="21600,21600" o:gfxdata="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S7kz/ZAAAACwEAAA8AAAAAAAAAAQAgAAAAIgAAAGRycy9kb3ducmV2LnhtbFBLAQIUABQAAAAI&#10;AIdO4kBWtecR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3411855</wp:posOffset>
                </wp:positionV>
                <wp:extent cx="661479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268.65pt;height:79.2pt;width:520.85pt;z-index:251677696;mso-width-relative:page;mso-height-relative:page;" filled="f" stroked="f" coordsize="21600,21600" o:gfxdata="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3hNS7aAAAADAEAAA8AAAAAAAAAAQAgAAAAIgAAAGRycy9kb3ducmV2Lnht&#10;bFBLAQIUABQAAAAIAIdO4kBhpBl7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1364615</wp:posOffset>
                </wp:positionV>
                <wp:extent cx="642937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9755" y="235077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6pt;margin-top:107.45pt;height:0pt;width:506.25pt;z-index:251684864;mso-width-relative:page;mso-height-relative:page;" filled="f" stroked="t" coordsize="21600,21600" o:gfxdata="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Wu6/9kAAAALAQAADwAAAAAAAAABACAAAAAiAAAAZHJzL2Rvd25yZXYueG1s&#10;UEsBAhQAFAAAAAgAh07iQGD5ok73AQAAygMAAA4AAAAAAAAAAQAgAAAAKAEAAGRycy9lMm9Eb2Mu&#10;eG1sUEsFBgAAAAAGAAYAWQEAAJE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-668020</wp:posOffset>
                </wp:positionH>
                <wp:positionV relativeFrom="paragraph">
                  <wp:posOffset>1739900</wp:posOffset>
                </wp:positionV>
                <wp:extent cx="66205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5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正圆 55简" w:hAnsi="汉仪正圆 55简" w:eastAsia="汉仪正圆 55简" w:cs="汉仪正圆 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2.6pt;margin-top:137pt;height:79.2pt;width:521.3pt;z-index:251672576;mso-width-relative:page;mso-height-relative:page;" filled="f" stroked="f" coordsize="21600,21600" o:gfxdata="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AwBLt2gAAAAwBAAAPAAAAAAAAAAEAIAAAACIAAABkcnMvZG93bnJldi54bWxQ&#10;SwECFAAUAAAACACHTuJAP1Re4r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正圆 55简" w:hAnsi="汉仪正圆 55简" w:eastAsia="汉仪正圆 55简" w:cs="汉仪正圆 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汉仪正圆-55简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汉仪正圆-55简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80768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BYKAABkcnMvbWVk&#10;aWEvaW1hZ2UxLnBuZ1BLAQIUABQAAAAIAIdO4kDeOhzqs2MAAA9lAAAUAAAAAAAAAAEAIAAAAF0x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汉仪正圆-55简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汉仪正圆-55简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1688833-3678-4A2F-86E7-0284FEF804C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32C26AA-7F57-455C-8DEB-E91969B5629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D0F1EC8A-C254-450D-8237-AC3D3081A3D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4176C37D-F3AA-4622-85D8-B0FDC25E47A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FBD7AB78-BF3B-439D-9791-AB8518155A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C1FEDD58-1DEE-428D-8E84-CA56A84715AD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BECD3AB9-B1EC-4235-9540-77C046B4CC5F}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  <w:embedRegular r:id="rId8" w:fontKey="{3F8B883B-4579-48DD-834E-2B319A21D108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C8AD2B5C-B4B7-4770-AF68-B422F336DC5B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10" w:fontKey="{5CE78BBD-EA41-453B-A904-E4365CF37D85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1NGMzMTFlMDQyODM1YTM5Njc5OTgyMjhkYmMzZTgifQ=="/>
  </w:docVars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32C1488"/>
    <w:rsid w:val="050701C2"/>
    <w:rsid w:val="05925983"/>
    <w:rsid w:val="062E2E51"/>
    <w:rsid w:val="063702A7"/>
    <w:rsid w:val="073741EC"/>
    <w:rsid w:val="0AD322AB"/>
    <w:rsid w:val="0B0E5366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045206E"/>
    <w:rsid w:val="218D76F1"/>
    <w:rsid w:val="22397A5D"/>
    <w:rsid w:val="25781D74"/>
    <w:rsid w:val="25894239"/>
    <w:rsid w:val="25BC79B0"/>
    <w:rsid w:val="28647AE3"/>
    <w:rsid w:val="28D71C8A"/>
    <w:rsid w:val="29910562"/>
    <w:rsid w:val="2AA9555C"/>
    <w:rsid w:val="2AC72D5E"/>
    <w:rsid w:val="2CC73098"/>
    <w:rsid w:val="2CD63616"/>
    <w:rsid w:val="34DB0BD9"/>
    <w:rsid w:val="388C61E0"/>
    <w:rsid w:val="3BF769C5"/>
    <w:rsid w:val="3D1F4FCF"/>
    <w:rsid w:val="3FA11776"/>
    <w:rsid w:val="412D2C62"/>
    <w:rsid w:val="4247233B"/>
    <w:rsid w:val="42BD2493"/>
    <w:rsid w:val="4317417B"/>
    <w:rsid w:val="43180F69"/>
    <w:rsid w:val="45367BAA"/>
    <w:rsid w:val="46EB2AFA"/>
    <w:rsid w:val="48B20D13"/>
    <w:rsid w:val="4A27264A"/>
    <w:rsid w:val="4EDB475C"/>
    <w:rsid w:val="52401D52"/>
    <w:rsid w:val="54035D09"/>
    <w:rsid w:val="54AA01B0"/>
    <w:rsid w:val="551C2364"/>
    <w:rsid w:val="56430491"/>
    <w:rsid w:val="566B150C"/>
    <w:rsid w:val="588E017E"/>
    <w:rsid w:val="58D534A1"/>
    <w:rsid w:val="5B796339"/>
    <w:rsid w:val="5BD9622F"/>
    <w:rsid w:val="5CA31E75"/>
    <w:rsid w:val="61002342"/>
    <w:rsid w:val="611503E6"/>
    <w:rsid w:val="61BF421E"/>
    <w:rsid w:val="64F34A8B"/>
    <w:rsid w:val="65960653"/>
    <w:rsid w:val="669F33CA"/>
    <w:rsid w:val="674B3C18"/>
    <w:rsid w:val="67506E80"/>
    <w:rsid w:val="67914DBB"/>
    <w:rsid w:val="699A1661"/>
    <w:rsid w:val="6A565914"/>
    <w:rsid w:val="6A947A25"/>
    <w:rsid w:val="6AD06270"/>
    <w:rsid w:val="6C384C57"/>
    <w:rsid w:val="6E6839AE"/>
    <w:rsid w:val="6E9C77B7"/>
    <w:rsid w:val="6EB103F2"/>
    <w:rsid w:val="6EF327D0"/>
    <w:rsid w:val="70383C45"/>
    <w:rsid w:val="70B0200B"/>
    <w:rsid w:val="717C4ECA"/>
    <w:rsid w:val="748F1B72"/>
    <w:rsid w:val="7514722C"/>
    <w:rsid w:val="75C36A6F"/>
    <w:rsid w:val="79C255C7"/>
    <w:rsid w:val="7A264494"/>
    <w:rsid w:val="7A64780F"/>
    <w:rsid w:val="7BF22495"/>
    <w:rsid w:val="7E5F555C"/>
    <w:rsid w:val="7EE575D4"/>
    <w:rsid w:val="7FB01F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2</TotalTime>
  <ScaleCrop>false</ScaleCrop>
  <LinksUpToDate>false</LinksUpToDate>
  <CharactersWithSpaces>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2022-05-31T03:26:50Z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D6B080F956514E0AB10AB60510C4A910</vt:lpwstr>
  </property>
  <property fmtid="{D5CDD505-2E9C-101B-9397-08002B2CF9AE}" pid="4" name="KSOTemplateUUID">
    <vt:lpwstr>v1.0_mb_Zk/2lGjfVR/aUJpvIjpg5A==</vt:lpwstr>
  </property>
</Properties>
</file>