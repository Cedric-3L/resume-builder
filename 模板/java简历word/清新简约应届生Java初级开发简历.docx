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" w:leftChars="-495" w:hanging="1038" w:hangingChars="472"/>
        <w:rPr>
          <w:rFonts w:hint="eastAsia"/>
          <w:sz w:val="22"/>
          <w:szCs w:val="24"/>
        </w:rPr>
      </w:pPr>
      <w:bookmarkStart w:id="0" w:name="_GoBack"/>
      <w:bookmarkEnd w:id="0"/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4164965</wp:posOffset>
                </wp:positionH>
                <wp:positionV relativeFrom="paragraph">
                  <wp:posOffset>-734060</wp:posOffset>
                </wp:positionV>
                <wp:extent cx="1875155" cy="213360"/>
                <wp:effectExtent l="0" t="0" r="14605" b="0"/>
                <wp:wrapNone/>
                <wp:docPr id="29" name="平行四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155" cy="213360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327.95pt;margin-top:-57.8pt;height:16.8pt;width:147.65pt;z-index:251669504;v-text-anchor:middle;mso-width-relative:page;mso-height-relative:page;" fillcolor="#D4EBF1 [660]" filled="t" stroked="f" coordsize="21600,21600" o:gfxdata="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W2YztkAAAAMAQAADwAAAAAAAAABACAAAAAiAAAAZHJzL2Rvd25yZXYueG1sUEsBAhQAFAAA&#10;AAgAh07iQO6Ym8snAgAALAQAAA4AAAAAAAAAAQAgAAAAKAEAAGRycy9lMm9Eb2MueG1sUEsFBgAA&#10;AAAGAAYAWQEAAMEFAAAAAA==&#10;" adj="614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4288155</wp:posOffset>
                </wp:positionH>
                <wp:positionV relativeFrom="paragraph">
                  <wp:posOffset>-762000</wp:posOffset>
                </wp:positionV>
                <wp:extent cx="1667510" cy="241935"/>
                <wp:effectExtent l="0" t="0" r="0" b="0"/>
                <wp:wrapNone/>
                <wp:docPr id="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37.65pt;margin-top:-60pt;height:19.05pt;width:131.3pt;z-index:251703296;mso-width-relative:page;mso-height-relative:page;" filled="f" stroked="f" coordsize="21600,21600" o:gfxdata="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OWCHw3AAAAAwBAAAPAAAAAAAAAAEAIAAAACIAAABk&#10;cnMvZG93bnJldi54bWxQSwECFAAUAAAACACHTuJA4PfXeD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-1192530</wp:posOffset>
                </wp:positionH>
                <wp:positionV relativeFrom="paragraph">
                  <wp:posOffset>-974725</wp:posOffset>
                </wp:positionV>
                <wp:extent cx="185420" cy="10833735"/>
                <wp:effectExtent l="0" t="0" r="12700" b="190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10833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9pt;margin-top:-76.75pt;height:853.05pt;width:14.6pt;z-index:251695104;v-text-anchor:middle;mso-width-relative:page;mso-height-relative:page;" fillcolor="#7EC3D4 [1940]" filled="t" stroked="f" coordsize="21600,21600" o:gfxdata="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9DUHNwAAAAPAQAADwAAAAAAAAABACAA&#10;AAAiAAAAZHJzL2Rvd25yZXYueG1sUEsBAhQAFAAAAAgAh07iQC424Bl7AgAA8AQAAA4AAAAAAAAA&#10;AQAgAAAAKwEAAGRycy9lMm9Eb2MueG1sUEsFBgAAAAAGAAYAWQEAABg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-1546225</wp:posOffset>
                </wp:positionH>
                <wp:positionV relativeFrom="paragraph">
                  <wp:posOffset>-450850</wp:posOffset>
                </wp:positionV>
                <wp:extent cx="771525" cy="347980"/>
                <wp:effectExtent l="16510" t="12700" r="19685" b="20320"/>
                <wp:wrapNone/>
                <wp:docPr id="27" name="平行四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4798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21.75pt;margin-top:-35.5pt;height:27.4pt;width:60.75pt;z-index:251696128;v-text-anchor:middle;mso-width-relative:page;mso-height-relative:page;" fillcolor="#3891A7 [3204]" filled="t" stroked="t" coordsize="21600,21600" o:gfxdata="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h2TPzZAAAADQEAAA8A&#10;AAAAAAAAAQAgAAAAIgAAAGRycy9kb3ducmV2LnhtbFBLAQIUABQAAAAIAIdO4kCtS8kvFgIAABsE&#10;AAAOAAAAAAAAAAEAIAAAACgBAABkcnMvZTJvRG9jLnhtbFBLBQYAAAAABgAGAFkBAACwBQAAAAA=&#10;" adj="2435">
                <v:fill on="t" focussize="0,0"/>
                <v:stroke weight="2pt"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4951095</wp:posOffset>
            </wp:positionH>
            <wp:positionV relativeFrom="paragraph">
              <wp:posOffset>-327025</wp:posOffset>
            </wp:positionV>
            <wp:extent cx="990600" cy="1388745"/>
            <wp:effectExtent l="9525" t="9525" r="20955" b="19050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887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-374015</wp:posOffset>
                </wp:positionV>
                <wp:extent cx="1887220" cy="30861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45.35pt;margin-top:-29.45pt;height:24.3pt;width:148.6pt;z-index:251698176;mso-width-relative:page;mso-height-relative:page;" filled="f" stroked="f" coordsize="21600,21600" o:gfxdata="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4hfyXbAAAACgEAAA8AAAAAAAAAAQAgAAAAIgAAAGRy&#10;cy9kb3ducmV2LnhtbFBLAQIUABQAAAAIAIdO4kAVCshY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-697865</wp:posOffset>
                </wp:positionH>
                <wp:positionV relativeFrom="paragraph">
                  <wp:posOffset>-523875</wp:posOffset>
                </wp:positionV>
                <wp:extent cx="1139190" cy="452755"/>
                <wp:effectExtent l="0" t="0" r="0" b="0"/>
                <wp:wrapNone/>
                <wp:docPr id="3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4.95pt;margin-top:-41.25pt;height:35.65pt;width:89.7pt;z-index:251697152;mso-width-relative:page;mso-height-relative:page;" filled="f" stroked="f" coordsize="21600,21600" o:gfxdata="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ojcQdsAAAALAQAADwAAAAAAAAABACAAAAAiAAAA&#10;ZHJzL2Rvd25yZXYueG1sUEsBAhQAFAAAAAgAh07iQE6StwU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62865</wp:posOffset>
                </wp:positionV>
                <wp:extent cx="5396230" cy="104521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230" cy="1045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5000/月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2.1pt;margin-top:4.95pt;height:82.3pt;width:424.9pt;z-index:251699200;mso-width-relative:page;mso-height-relative:page;" filled="f" stroked="f" coordsize="21600,21600" o:gfxdata="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rBlYB2wAAAAoBAAAPAAAAAAAAAAEA&#10;IAAAACIAAABkcnMvZG93bnJldi54bWxQSwECFAAUAAAACACHTuJAamYq60UCAAB2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22岁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5000/月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6212205</wp:posOffset>
                </wp:positionV>
                <wp:extent cx="931545" cy="215900"/>
                <wp:effectExtent l="0" t="0" r="13335" b="12700"/>
                <wp:wrapNone/>
                <wp:docPr id="9" name="平行四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3.6pt;margin-top:489.15pt;height:17pt;width:73.35pt;z-index:251666432;v-text-anchor:middle;mso-width-relative:page;mso-height-relative:page;" fillcolor="#3891A7 [3204]" filled="t" stroked="f" coordsize="21600,21600" o:gfxdata="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MiDSNoAAAALAQAADwAAAAAAAAAB&#10;ACAAAAAiAAAAZHJzL2Rvd25yZXYueG1sUEsBAhQAFAAAAAgAh07iQAnl5n0OAgAA8AMAAA4AAAAA&#10;AAAAAQAgAAAAKQEAAGRycy9lMm9Eb2MueG1sUEsFBgAAAAAGAAYAWQEAAKkFAAAAAA==&#10;" adj="1252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7848600</wp:posOffset>
                </wp:positionV>
                <wp:extent cx="931545" cy="215900"/>
                <wp:effectExtent l="0" t="0" r="13335" b="12700"/>
                <wp:wrapNone/>
                <wp:docPr id="10" name="平行四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3.6pt;margin-top:618pt;height:17pt;width:73.35pt;z-index:251667456;v-text-anchor:middle;mso-width-relative:page;mso-height-relative:page;" fillcolor="#3891A7 [3204]" filled="t" stroked="f" coordsize="21600,21600" o:gfxdata="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jQeI2doAAAAMAQAADwAAAAAAAAAB&#10;ACAAAAAiAAAAZHJzL2Rvd25yZXYueG1sUEsBAhQAFAAAAAgAh07iQPWUkhEOAgAA8gMAAA4AAAAA&#10;AAAAAQAgAAAAKQEAAGRycy9lMm9Eb2MueG1sUEsFBgAAAAAGAAYAWQEAAKkFAAAAAA==&#10;" adj="1252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1183640</wp:posOffset>
                </wp:positionV>
                <wp:extent cx="931545" cy="215900"/>
                <wp:effectExtent l="0" t="0" r="13335" b="12700"/>
                <wp:wrapNone/>
                <wp:docPr id="2" name="平行四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3.6pt;margin-top:93.2pt;height:17pt;width:73.35pt;z-index:251664384;v-text-anchor:middle;mso-width-relative:page;mso-height-relative:page;" fillcolor="#3891A7 [3204]" filled="t" stroked="f" coordsize="21600,21600" o:gfxdata="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3mpeHZAAAACgEAAA8AAAAAAAAAAQAg&#10;AAAAIgAAAGRycy9kb3ducmV2LnhtbFBLAQIUABQAAAAIAIdO4kBE8EpFDQIAAPADAAAOAAAAAAAA&#10;AAEAIAAAACgBAABkcnMvZTJvRG9jLnhtbFBLBQYAAAAABgAGAFkBAACnBQAAAAA=&#10;" adj="1252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-289560</wp:posOffset>
                </wp:positionH>
                <wp:positionV relativeFrom="paragraph">
                  <wp:posOffset>1121410</wp:posOffset>
                </wp:positionV>
                <wp:extent cx="80327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27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8pt;margin-top:88.3pt;height:26.6pt;width:63.25pt;z-index:251673600;mso-width-relative:page;mso-height-relative:page;" filled="f" stroked="f" coordsize="21600,21600" o:gfxdata="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I5G4nbAAAACgEAAA8AAAAAAAAAAQAgAAAAIgAA&#10;AGRycy9kb3ducmV2LnhtbFBLAQIUABQAAAAIAIdO4kAP+OGk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1236980</wp:posOffset>
                </wp:positionV>
                <wp:extent cx="163195" cy="104140"/>
                <wp:effectExtent l="0" t="0" r="8255" b="1016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35.65pt;margin-top:97.4pt;height:8.2pt;width:12.85pt;z-index:251681792;v-text-anchor:middle;mso-width-relative:page;mso-height-relative:page;" fillcolor="#FFFFFF [3212]" filled="t" stroked="f" coordsize="604718,382112" o:gfxdata="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yAeTnNYAAAALAQAADwAAAAAAAAABACAAAAAiAAAA&#10;ZHJzL2Rvd25yZXYueG1sUEsBAhQAFAAAAAgAh07iQJrdp5DvBgAA4h4AAA4AAAAAAAAAAQAgAAAA&#10;JQEAAGRycy9lMm9Eb2MueG1sUEsFBgAAAAAGAAYAWQEAAIYKAAAAAA=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28214,56777;42148,56777;70609,67828;80676,69499;91806,67486;117038,56777;132458,56777;132458,73996;123708,87403;88875,102566;71416,102566;36923,87403;28214,73996;81223,1;90180,1281;156866,25223;158905,31177;158989,31177;158989,73795;163195,87587;151471,87587;155549,73923;155549,32805;89968,60688;72340,60988;3658,34304;3700,27494;72298,1452;81223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2905125</wp:posOffset>
                </wp:positionV>
                <wp:extent cx="125095" cy="118110"/>
                <wp:effectExtent l="0" t="0" r="8255" b="1524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" cy="11811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34.2pt;margin-top:228.75pt;height:9.3pt;width:9.85pt;z-index:251693056;v-text-anchor:middle;mso-width-relative:page;mso-height-relative:page;" fillcolor="#FFFFFF [3212]" filled="t" stroked="f" coordsize="608697,568475" o:gfxdata="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86497,100795;121063,100795;125095,104849;125095,106210;121063,110264;86052,110264;67918,117367;65941,118110;65941,109491;67427,106675;86497,100795;4032,100795;38607,100795;57681,106675;59168,109491;59168,118110;57160,117351;38607,110264;4032,110264;0,106210;0,104849;4032,100795;86497,6216;90160,6216;90160,33825;92567,40170;97303,45462;102776,47923;108263,45462;112985,40170;115407,33825;115407,6216;121063,6216;125095,10270;125095,91518;121063,95573;86497,95573;65941,103419;65941,14047;86497,6216;4032,6216;38607,6216;59168,14047;59168,103419;38607,95573;4032,95573;0,91518;0,10270;4032,6216;99541,0;106010,0;110041,4069;110041,6219;110041,33822;108999,36545;104277,41837;102775,42502;101289,41837;96552,36545;95525,33822;95525,6219;95525,4069;99541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-289560</wp:posOffset>
                </wp:positionH>
                <wp:positionV relativeFrom="paragraph">
                  <wp:posOffset>2797175</wp:posOffset>
                </wp:positionV>
                <wp:extent cx="871220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8pt;margin-top:220.25pt;height:26.6pt;width:68.6pt;z-index:251689984;mso-width-relative:page;mso-height-relative:page;" filled="f" stroked="f" coordsize="21600,21600" o:gfxdata="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Hq5HNsAAAAKAQAADwAAAAAAAAABACAAAAAiAAAAZHJz&#10;L2Rvd25yZXYueG1sUEsBAhQAFAAAAAgAh07iQOgLx9A6AgAAZw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-289560</wp:posOffset>
                </wp:positionH>
                <wp:positionV relativeFrom="paragraph">
                  <wp:posOffset>4476115</wp:posOffset>
                </wp:positionV>
                <wp:extent cx="871220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实践经历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8pt;margin-top:352.45pt;height:26.6pt;width:68.6pt;z-index:251675648;mso-width-relative:page;mso-height-relative:page;" filled="f" stroked="f" coordsize="21600,21600" o:gfxdata="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Z2mlTNsAAAAKAQAADwAAAAAAAAABACAAAAAiAAAAZHJz&#10;L2Rvd25yZXYueG1sUEsBAhQAFAAAAAgAh07iQOWz7D86AgAAZQ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实践经历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4592320</wp:posOffset>
                </wp:positionV>
                <wp:extent cx="123825" cy="107950"/>
                <wp:effectExtent l="0" t="0" r="9525" b="635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0795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33.95pt;margin-top:361.6pt;height:8.5pt;width:9.75pt;z-index:251680768;v-text-anchor:middle;mso-width-relative:page;mso-height-relative:page;" fillcolor="#FFFFFF [3212]" filled="t" stroked="f" coordsize="10000,8569" o:gfxdata="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23825,29226;123825,56236;0,56236;0,29226;3231,21290;11032,18002;35352,18002;35352,6739;37283,1977;41976,0;81786,0;86479,1977;88411,6739;88411,18002;112730,18002;120531,21290;123825,29226;123825,62963;123825,96725;120593,104661;112792,107950;11069,107950;3268,104661;12,96725;12,62963;46434,62963;46434,74225;47746,77387;50867,78723;72970,78723;76078,77387;77390,74225;77390,62963;123825,62963;44242,17964;79607,17964;79607,8969;44242,8969;44242,17964;70765,62963;70765,71970;53059,71970;53059,62963;70765,62963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1183640</wp:posOffset>
                </wp:positionV>
                <wp:extent cx="744220" cy="215900"/>
                <wp:effectExtent l="0" t="0" r="254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95pt;margin-top:93.2pt;height:17pt;width:58.6pt;z-index:251672576;v-text-anchor:middle;mso-width-relative:page;mso-height-relative:page;" fillcolor="#3891A7 [3204]" filled="t" stroked="f" coordsize="21600,21600" o:gfxdata="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j8gcfaAAAACgEAAA8AAAAAAAAAAQAgAAAAIgAAAGRycy9kb3ducmV2&#10;LnhtbFBLAQIUABQAAAAIAIdO4kCq9tva+gEAAOADAAAOAAAAAAAAAAEAIAAAACkBAABkcnMvZTJv&#10;RG9jLnhtbFBLBQYAAAAABgAGAFkBAACV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1288415</wp:posOffset>
                </wp:positionV>
                <wp:extent cx="648970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7150" y="217932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65pt;margin-top:101.45pt;height:0pt;width:511pt;z-index:251659264;mso-width-relative:page;mso-height-relative:page;" filled="f" stroked="t" coordsize="21600,21600" o:gfxdata="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0vLmj9gA&#10;AAALAQAADwAAAAAAAAABACAAAAAiAAAAZHJzL2Rvd25yZXYueG1sUEsBAhQAFAAAAAgAh07iQCzK&#10;3CsfAgAAMAQAAA4AAAAAAAAAAQAgAAAAJwEAAGRycy9lMm9Eb2MueG1sUEsFBgAAAAAGAAYAWQEA&#10;ALgFAAAAAA==&#10;">
                <v:fill on="f" focussize="0,0"/>
                <v:stroke weight="1pt" color="#7EC3D4 [1940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1481455</wp:posOffset>
                </wp:positionV>
                <wp:extent cx="677926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926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8pt;margin-top:116.65pt;height:25.2pt;width:533.8pt;z-index:251684864;mso-width-relative:page;mso-height-relative:page;" filled="f" stroked="f" coordsize="21600,21600" o:gfxdata="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NwukTZAAAADAEAAA8AAAAAAAAAAQAgAAAAIgAAAGRycy9kb3ducmV2LnhtbFBL&#10;AQIUABQAAAAIAIdO4kABE5cUvAEAAF8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1809750</wp:posOffset>
                </wp:positionV>
                <wp:extent cx="669671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7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142.5pt;height:79.2pt;width:527.3pt;z-index:251685888;mso-width-relative:page;mso-height-relative:page;" filled="f" stroked="f" coordsize="21600,21600" o:gfxdata="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LaUtZ2gAAAAwBAAAPAAAAAAAAAAEAIAAAACIAAABkcnMvZG93bnJldi54bWxQ&#10;SwECFAAUAAAACACHTuJAV/Nv0L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2854325</wp:posOffset>
                </wp:positionV>
                <wp:extent cx="744220" cy="215900"/>
                <wp:effectExtent l="0" t="0" r="2540" b="1270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95pt;margin-top:224.75pt;height:17pt;width:58.6pt;z-index:251688960;v-text-anchor:middle;mso-width-relative:page;mso-height-relative:page;" fillcolor="#3891A7 [3204]" filled="t" stroked="f" coordsize="21600,21600" o:gfxdata="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1rBGA2wAAAAoBAAAPAAAAAAAAAAEAIAAAACIAAABkcnMvZG93bnJl&#10;di54bWxQSwECFAAUAAAACACHTuJAJP8K8PoBAADgAwAADgAAAAAAAAABACAAAAAqAQAAZHJzL2Uy&#10;b0RvYy54bWxQSwUGAAAAAAYABgBZAQAAlg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2959100</wp:posOffset>
                </wp:positionV>
                <wp:extent cx="6489700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65pt;margin-top:233pt;height:0pt;width:511pt;z-index:251660288;mso-width-relative:page;mso-height-relative:page;" filled="f" stroked="t" coordsize="21600,21600" o:gfxdata="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ymWz92AAAAAsBAAAPAAAAAAAA&#10;AAEAIAAAACIAAABkcnMvZG93bnJldi54bWxQSwECFAAUAAAACACHTuJA9hT+aRICAAAkBAAADgAA&#10;AAAAAAABACAAAAAnAQAAZHJzL2Uyb0RvYy54bWxQSwUGAAAAAAYABgBZAQAAqwUAAAAA&#10;">
                <v:fill on="f" focussize="0,0"/>
                <v:stroke weight="1pt" color="#7EC3D4 [1940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3155950</wp:posOffset>
                </wp:positionV>
                <wp:extent cx="67036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36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248.5pt;height:25.2pt;width:527.85pt;z-index:251691008;mso-width-relative:page;mso-height-relative:page;" filled="f" stroked="f" coordsize="21600,21600" o:gfxdata="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zaa9j1wAAAAwBAAAPAAAAAAAAAAEAIAAAACIAAABkcnMvZG93bnJldi54bWxQSwEC&#10;FAAUAAAACACHTuJA3vQ7D7wBAABf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3488055</wp:posOffset>
                </wp:positionV>
                <wp:extent cx="674687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87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274.65pt;height:79.2pt;width:531.25pt;z-index:251692032;mso-width-relative:page;mso-height-relative:page;" filled="f" stroked="f" coordsize="21600,21600" o:gfxdata="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iXcI/aAAAADAEAAA8AAAAAAAAAAQAgAAAAIgAAAGRycy9kb3ducmV2Lnht&#10;bFBLAQIUABQAAAAIAIdO4kBNek/O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4537075</wp:posOffset>
                </wp:positionV>
                <wp:extent cx="744220" cy="215900"/>
                <wp:effectExtent l="0" t="0" r="2540" b="1270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95pt;margin-top:357.25pt;height:17pt;width:58.6pt;z-index:251674624;v-text-anchor:middle;mso-width-relative:page;mso-height-relative:page;" fillcolor="#3891A7 [3204]" filled="t" stroked="f" coordsize="21600,21600" o:gfxdata="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XLN402gAAAAoBAAAPAAAAAAAAAAEAIAAAACIAAABkcnMvZG93bnJldi54&#10;bWxQSwECFAAUAAAACACHTuJAdertavgBAADeAwAADgAAAAAAAAABACAAAAApAQAAZHJzL2Uyb0Rv&#10;Yy54bWxQSwUGAAAAAAYABgBZAQAAk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5157470</wp:posOffset>
                </wp:positionV>
                <wp:extent cx="6804660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406.1pt;height:97.2pt;width:535.8pt;z-index:251687936;mso-width-relative:page;mso-height-relative:page;" filled="f" stroked="f" coordsize="21600,21600" o:gfxdata="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WkX03ZAAAADQEAAA8AAAAAAAAAAQAgAAAAIgAAAGRycy9kb3ducmV2LnhtbFBL&#10;AQIUABQAAAAIAIdO4kBWc1p9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4828540</wp:posOffset>
                </wp:positionV>
                <wp:extent cx="671830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兼职开发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380.2pt;height:25.2pt;width:529pt;z-index:251686912;mso-width-relative:page;mso-height-relative:page;" filled="f" stroked="f" coordsize="21600,21600" o:gfxdata="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pUS73doAAAAMAQAADwAAAAAAAAABACAAAAAiAAAAZHJzL2Rvd25yZXYueG1sUEsB&#10;AhQAFAAAAAgAh07iQNPrreK6AQAAXw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兼职开发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4641850</wp:posOffset>
                </wp:positionV>
                <wp:extent cx="648970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65pt;margin-top:365.5pt;height:0pt;width:511pt;z-index:251661312;mso-width-relative:page;mso-height-relative:page;" filled="f" stroked="t" coordsize="21600,21600" o:gfxdata="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ni24NkAAAALAQAADwAAAAAA&#10;AAABACAAAAAiAAAAZHJzL2Rvd25yZXYueG1sUEsBAhQAFAAAAAgAh07iQOetAxMSAgAAJAQAAA4A&#10;AAAAAAAAAQAgAAAAKAEAAGRycy9lMm9Eb2MueG1sUEsFBgAAAAAGAAYAWQEAAKwFAAAAAA==&#10;">
                <v:fill on="f" focussize="0,0"/>
                <v:stroke weight="1pt" color="#7EC3D4 [1940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6212205</wp:posOffset>
                </wp:positionV>
                <wp:extent cx="744220" cy="215900"/>
                <wp:effectExtent l="0" t="0" r="2540" b="127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95pt;margin-top:489.15pt;height:17pt;width:58.6pt;z-index:251676672;v-text-anchor:middle;mso-width-relative:page;mso-height-relative:page;" fillcolor="#3891A7 [3204]" filled="t" stroked="f" coordsize="21600,21600" o:gfxdata="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dSaRT2wAAAAsBAAAPAAAAAAAAAAEAIAAAACIAAABkcnMvZG93bnJl&#10;di54bWxQSwECFAAUAAAACACHTuJAXDS4GvoBAADgAwAADgAAAAAAAAABACAAAAAqAQAAZHJzL2Uy&#10;b0RvYy54bWxQSwUGAAAAAAYABgBZAQAAlg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6316980</wp:posOffset>
                </wp:positionV>
                <wp:extent cx="6489700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65pt;margin-top:497.4pt;height:0pt;width:511pt;z-index:251662336;mso-width-relative:page;mso-height-relative:page;" filled="f" stroked="t" coordsize="21600,21600" o:gfxdata="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XuDPQ2AAAAAsBAAAPAAAAAAAA&#10;AAEAIAAAACIAAABkcnMvZG93bnJldi54bWxQSwECFAAUAAAACACHTuJA0YSCrBICAAAkBAAADgAA&#10;AAAAAAABACAAAAAnAQAAZHJzL2Uyb0RvYy54bWxQSwUGAAAAAAYABgBZAQAAqwUAAAAA&#10;">
                <v:fill on="f" focussize="0,0"/>
                <v:stroke weight="1pt" color="#7EC3D4 [1940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6550025</wp:posOffset>
                </wp:positionV>
                <wp:extent cx="6797675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67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515.75pt;height:61.2pt;width:535.25pt;z-index:251694080;mso-width-relative:page;mso-height-relative:page;" filled="f" stroked="f" coordsize="21600,21600" o:gfxdata="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LeNy42gAAAA4BAAAPAAAAAAAAAAEAIAAAACIAAABkcnMvZG93bnJldi54bWxQ&#10;SwECFAAUAAAACACHTuJAZg6x8b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7848600</wp:posOffset>
                </wp:positionV>
                <wp:extent cx="744220" cy="215900"/>
                <wp:effectExtent l="0" t="0" r="2540" b="1270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95pt;margin-top:618pt;height:17pt;width:58.6pt;z-index:251678720;v-text-anchor:middle;mso-width-relative:page;mso-height-relative:page;" fillcolor="#3891A7 [3204]" filled="t" stroked="f" coordsize="21600,21600" o:gfxdata="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kyEJV2wAAAAwBAAAPAAAAAAAAAAEAIAAAACIAAABkcnMvZG93bnJl&#10;di54bWxQSwECFAAUAAAACACHTuJAWK1IR/oBAADgAwAADgAAAAAAAAABACAAAAAqAQAAZHJzL2Uy&#10;b0RvYy54bWxQSwUGAAAAAAYABgBZAQAAlg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8189595</wp:posOffset>
                </wp:positionV>
                <wp:extent cx="670496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496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1pt;margin-top:644.85pt;height:63.3pt;width:527.95pt;z-index:251671552;mso-width-relative:page;mso-height-relative:page;" filled="f" stroked="f" coordsize="21600,21600" o:gfxdata="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qlD73eAAAADgEAAA8AAAAAAAAAAQAgAAAA&#10;IgAAAGRycy9kb3ducmV2LnhtbFBLAQIUABQAAAAIAIdO4kB6At1Z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7959090</wp:posOffset>
                </wp:positionV>
                <wp:extent cx="6489700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65pt;margin-top:626.7pt;height:0pt;width:511pt;z-index:251663360;mso-width-relative:page;mso-height-relative:page;" filled="f" stroked="t" coordsize="21600,21600" o:gfxdata="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T9ysIdkAAAANAQAADwAAAAAA&#10;AAABACAAAAAiAAAAZHJzL2Rvd25yZXYueG1sUEsBAhQAFAAAAAgAh07iQPP2eVkSAgAAJAQAAA4A&#10;AAAAAAAAAQAgAAAAKAEAAGRycy9lMm9Eb2MueG1sUEsFBgAAAAAGAAYAWQEAAKwFAAAAAA==&#10;">
                <v:fill on="f" focussize="0,0"/>
                <v:stroke weight="1pt" color="#7EC3D4 [1940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6252210</wp:posOffset>
                </wp:positionV>
                <wp:extent cx="126365" cy="138430"/>
                <wp:effectExtent l="0" t="0" r="6985" b="1397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384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34.2pt;margin-top:492.3pt;height:10.9pt;width:9.95pt;z-index:251682816;v-text-anchor:middle;mso-width-relative:page;mso-height-relative:page;" fillcolor="#FFFFFF [3212]" filled="t" stroked="f" coordsize="557453,606706" o:gfxdata="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18165,87201;26617,102366;45578,105245;51247,110679;35331,136306;27484,135921;19718,120330;4509,120330;757,113294;107218,85720;125598,113294;121866,120329;106633,120329;98886,135921;91038,136306;74777,110151;79679,105245;98644,102365;107218,85720;62644,34439;80648,52536;62644,70633;44640,52536;62644,34439;62638,25386;35623,52536;62638,79686;89652,52536;62638,25386;62638,0;75247,8698;78072,9631;93364,10036;98469,24534;100224,26947;112349,36294;108254,50670;108254,54401;112349,68778;100224,78125;98469,80558;93364,95036;78072,95441;75247,96374;62638,105072;50029,96374;47204,95441;31911,95036;26807,80538;25072,78125;12927,68778;17264,54036;17264,51036;12927,36294;25072,26947;26807,24534;31911,10036;47204,9631;50029,8718;6263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6153785</wp:posOffset>
                </wp:positionV>
                <wp:extent cx="871220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2pt;margin-top:484.55pt;height:26.6pt;width:68.6pt;z-index:251677696;mso-width-relative:page;mso-height-relative:page;" filled="f" stroked="f" coordsize="21600,21600" o:gfxdata="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yIVwc3AAAAAsBAAAPAAAAAAAAAAEAIAAAACIAAABk&#10;cnMvZG93bnJldi54bWxQSwECFAAUAAAACACHTuJAyRDv8T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7787005</wp:posOffset>
                </wp:positionV>
                <wp:extent cx="871220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2pt;margin-top:613.15pt;height:26.6pt;width:68.6pt;z-index:251679744;mso-width-relative:page;mso-height-relative:page;" filled="f" stroked="f" coordsize="21600,21600" o:gfxdata="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aTzLDcAAAADAEAAA8AAAAAAAAAAQAgAAAAIgAAAGRy&#10;cy9kb3ducmV2LnhtbFBLAQIUABQAAAAIAIdO4kB5nsMMOgIAAGc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-436880</wp:posOffset>
                </wp:positionH>
                <wp:positionV relativeFrom="paragraph">
                  <wp:posOffset>7898765</wp:posOffset>
                </wp:positionV>
                <wp:extent cx="132080" cy="111760"/>
                <wp:effectExtent l="0" t="0" r="1270" b="254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1176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34.4pt;margin-top:621.95pt;height:8.8pt;width:10.4pt;z-index:251683840;v-text-anchor:middle;mso-width-relative:page;mso-height-relative:page;" fillcolor="#FFFFFF [3212]" filled="t" stroked="f" coordsize="606768,503202" o:gfxdata="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55464,87687;123567,87687;132080,96361;123567,105036;55464,105036;46951,96361;55464,87687;15662,80963;19492,83349;22003,88597;27664,89421;31111,92371;30047,96839;25919,100916;26855,106338;26983,107422;22727,111760;20727,111239;15662,108506;10597,111239;8597,111760;6129,110892;4426,106685;5405,100916;1277,96839;213,92371;3660,89421;9321,88597;11832,83349;15662,80963;55464,47173;123567,47173;132080,55848;123567,64523;55464,64523;46951,55848;55464,47173;15662,40466;19492,42893;22003,48139;27664,48963;31111,51911;30047,56376;25919,60451;26855,65871;26983,66911;22727,71246;20727,70769;15662,68038;10597,70769;8597,71246;6129,70422;4426,66174;5405,60451;1277,56376;213,51911;3660,48963;9321,48139;11832,42893;15662,40466;55464,6723;123567,6723;132080,15398;123567,24072;55464,24072;46951,15398;55464,6723;15662,0;19492,2427;22003,7630;27664,8497;31111,11445;30047,15867;25919,19942;26855,25404;26983,26445;22727,30780;20727,30260;15662,27572;10597,30260;8597,30780;6129,29956;4426,25708;5405,19942;1277,15867;213,11445;3660,8497;9321,7630;11832,2427;1566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2854325</wp:posOffset>
                </wp:positionV>
                <wp:extent cx="931545" cy="215900"/>
                <wp:effectExtent l="0" t="0" r="13335" b="12700"/>
                <wp:wrapNone/>
                <wp:docPr id="3" name="平行四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3.6pt;margin-top:224.75pt;height:17pt;width:73.35pt;z-index:251668480;v-text-anchor:middle;mso-width-relative:page;mso-height-relative:page;" fillcolor="#3891A7 [3204]" filled="t" stroked="f" coordsize="21600,21600" o:gfxdata="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LY1ptoAAAAKAQAADwAAAAAAAAAB&#10;ACAAAAAiAAAAZHJzL2Rvd25yZXYueG1sUEsBAhQAFAAAAAgAh07iQFKCItQOAgAA8AMAAA4AAAAA&#10;AAAAAQAgAAAAKQEAAGRycy9lMm9Eb2MueG1sUEsFBgAAAAAGAAYAWQEAAKkFAAAAAA==&#10;" adj="1252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4537075</wp:posOffset>
                </wp:positionV>
                <wp:extent cx="931545" cy="215900"/>
                <wp:effectExtent l="0" t="0" r="13335" b="12700"/>
                <wp:wrapNone/>
                <wp:docPr id="6" name="平行四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3.6pt;margin-top:357.25pt;height:17pt;width:73.35pt;z-index:251665408;v-text-anchor:middle;mso-width-relative:page;mso-height-relative:page;" fillcolor="#3891A7 [3204]" filled="t" stroked="f" coordsize="21600,21600" o:gfxdata="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CNvoS2QAAAAoBAAAPAAAAAAAAAAEA&#10;IAAAACIAAABkcnMvZG93bnJldi54bWxQSwECFAAUAAAACACHTuJA3zJ4bQ4CAADwAwAADgAAAAAA&#10;AAABACAAAAAoAQAAZHJzL2Uyb0RvYy54bWxQSwUGAAAAAAYABgBZAQAAqAUAAAAA&#10;" adj="1252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稻壳儿文字模板使用说明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0" w:line="36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>（本页为说明页，用户使用模板时可删除本页内容）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8"/>
          <w:szCs w:val="48"/>
          <w:lang w:val="en-US" w:eastAsia="zh-CN" w:bidi="ar"/>
        </w:rPr>
        <w:t>01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字体说明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40" w:firstLineChars="100"/>
        <w:jc w:val="both"/>
        <w:textAlignment w:val="auto"/>
        <w:rPr>
          <w:rFonts w:hint="default" w:ascii="黑体" w:hAnsi="宋体" w:eastAsia="黑体" w:cs="黑体"/>
          <w:color w:val="D9D9D9" w:themeColor="background1" w:themeShade="D9"/>
          <w:kern w:val="2"/>
          <w:sz w:val="24"/>
          <w:szCs w:val="24"/>
          <w:u w:val="single"/>
          <w:lang w:val="en-US"/>
        </w:rPr>
      </w:pPr>
      <w:r>
        <w:rPr>
          <w:rFonts w:hint="eastAsia" w:ascii="黑体" w:hAnsi="宋体" w:eastAsia="黑体" w:cs="黑体"/>
          <w:kern w:val="2"/>
          <w:sz w:val="24"/>
          <w:szCs w:val="24"/>
          <w:lang w:val="en-US" w:eastAsia="zh-CN" w:bidi="ar"/>
        </w:rPr>
        <w:t>中文字体：</w:t>
      </w:r>
      <w:r>
        <w:rPr>
          <w:rFonts w:hint="eastAsia" w:ascii="黑体" w:hAnsi="宋体" w:eastAsia="黑体" w:cs="黑体"/>
          <w:color w:val="000000" w:themeColor="text1"/>
          <w:kern w:val="2"/>
          <w:sz w:val="24"/>
          <w:szCs w:val="24"/>
          <w:u w:val="single" w:color="BEBEBE" w:themeColor="background1" w:themeShade="BF"/>
          <w:lang w:val="en-US" w:eastAsia="zh-CN" w:bidi="ar"/>
          <w14:textFill>
            <w14:solidFill>
              <w14:schemeClr w14:val="tx1"/>
            </w14:solidFill>
          </w14:textFill>
        </w:rPr>
        <w:t xml:space="preserve">汉仪旗黑55简  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40" w:firstLineChars="100"/>
        <w:jc w:val="both"/>
        <w:textAlignment w:val="auto"/>
        <w:rPr>
          <w:rFonts w:hint="eastAsia" w:ascii="黑体" w:hAnsi="宋体" w:eastAsia="黑体" w:cs="黑体"/>
          <w:kern w:val="2"/>
          <w:sz w:val="24"/>
          <w:szCs w:val="24"/>
        </w:rPr>
      </w:pPr>
      <w:r>
        <w:rPr>
          <w:rFonts w:hint="eastAsia" w:ascii="黑体" w:hAnsi="宋体" w:eastAsia="黑体" w:cs="黑体"/>
          <w:kern w:val="2"/>
          <w:sz w:val="24"/>
          <w:szCs w:val="24"/>
          <w:lang w:val="en-US" w:eastAsia="zh-CN" w:bidi="ar"/>
        </w:rPr>
        <w:t>英文字体：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2"/>
          <w:sz w:val="24"/>
          <w:szCs w:val="24"/>
          <w:u w:val="single" w:color="BEBEBE" w:themeColor="background1" w:themeShade="BF"/>
          <w:lang w:val="en-US" w:eastAsia="zh-CN" w:bidi="ar"/>
          <w14:textFill>
            <w14:solidFill>
              <w14:schemeClr w14:val="tx1"/>
            </w14:solidFill>
          </w14:textFill>
        </w:rPr>
        <w:t>汉仪旗黑55简</w:t>
      </w:r>
      <w:r>
        <w:rPr>
          <w:rFonts w:hint="eastAsia" w:ascii="黑体" w:hAnsi="宋体" w:eastAsia="黑体" w:cs="黑体"/>
          <w:color w:val="000000" w:themeColor="text1"/>
          <w:kern w:val="2"/>
          <w:sz w:val="24"/>
          <w:szCs w:val="24"/>
          <w:u w:val="single" w:color="BEBEBE" w:themeColor="background1" w:themeShade="BF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pStyle w:val="8"/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 w:rightChars="0" w:firstLine="16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"/>
          <w:sz w:val="16"/>
          <w:szCs w:val="16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6"/>
          <w:szCs w:val="16"/>
          <w:lang w:val="en-US" w:eastAsia="zh-CN" w:bidi="ar"/>
        </w:rPr>
        <w:t>【说明】</w:t>
      </w:r>
    </w:p>
    <w:p>
      <w:pPr>
        <w:pStyle w:val="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288" w:lineRule="auto"/>
        <w:ind w:left="62" w:right="0" w:rightChars="0" w:firstLine="15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模板中使用的字体仅限于个人学习、研究或欣赏目的使用，如需商用请您自行向版权方购买、获取商用版权。</w:t>
      </w:r>
    </w:p>
    <w:p>
      <w:pPr>
        <w:pStyle w:val="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62" w:right="0" w:rightChars="0" w:firstLine="0" w:firstLineChars="0"/>
        <w:jc w:val="left"/>
        <w:textAlignment w:val="top"/>
        <w:rPr>
          <w:rFonts w:hint="eastAsia" w:ascii="黑体" w:hAnsi="宋体" w:eastAsia="黑体" w:cs="黑体"/>
          <w:color w:val="222222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8"/>
          <w:szCs w:val="48"/>
          <w:lang w:val="en-US" w:eastAsia="zh-CN" w:bidi="ar"/>
        </w:rPr>
        <w:t>02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素材说明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11" w:firstLineChars="10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kern w:val="2"/>
          <w:sz w:val="21"/>
          <w:szCs w:val="21"/>
          <w:lang w:val="en-US" w:eastAsia="zh-CN" w:bidi="ar"/>
        </w:rPr>
        <w:t>图片：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150" w:firstLineChars="100"/>
        <w:jc w:val="both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无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20" w:afterAutospacing="0"/>
        <w:ind w:left="0" w:right="0" w:firstLine="211" w:firstLineChars="10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kern w:val="2"/>
          <w:sz w:val="21"/>
          <w:szCs w:val="21"/>
          <w:lang w:val="en-US" w:eastAsia="zh-CN" w:bidi="ar"/>
        </w:rPr>
        <w:t>素材：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150" w:firstLineChars="10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无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0"/>
          <w:szCs w:val="40"/>
          <w:lang w:val="en-US" w:eastAsia="zh-CN" w:bidi="ar"/>
        </w:rPr>
        <w:t>03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尾页删除方法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方法一：                                方法二：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80"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点击「章节」-「章节导航」                     1、删除多于页面的文本内容，成为空白页。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40" w:line="240" w:lineRule="auto"/>
        <w:ind w:firstLine="4400" w:firstLineChars="220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1905</wp:posOffset>
            </wp:positionV>
            <wp:extent cx="2329180" cy="344170"/>
            <wp:effectExtent l="9525" t="9525" r="23495" b="12065"/>
            <wp:wrapNone/>
            <wp:docPr id="63" name="图片 63" descr="Snipaste_2022-08-31_15-1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Snipaste_2022-08-31_15-16-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344170"/>
                    </a:xfrm>
                    <a:prstGeom prst="rect">
                      <a:avLst/>
                    </a:prstGeom>
                    <a:ln w="6350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2、点击「开始」-「显示/隐藏编辑标记」按钮。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2790825</wp:posOffset>
            </wp:positionH>
            <wp:positionV relativeFrom="paragraph">
              <wp:posOffset>38100</wp:posOffset>
            </wp:positionV>
            <wp:extent cx="2663190" cy="584835"/>
            <wp:effectExtent l="9525" t="9525" r="9525" b="15240"/>
            <wp:wrapNone/>
            <wp:docPr id="130" name="图片 130" descr="Snipaste_2022-08-31_15-35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Snipaste_2022-08-31_15-35-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58483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2、点击「尾页所在章节」-「删除本节」即可。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2331720" cy="2000250"/>
            <wp:effectExtent l="9525" t="9525" r="20955" b="17145"/>
            <wp:wrapNone/>
            <wp:docPr id="131" name="图片 131" descr="Snipaste_2022-08-31_15-25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Snipaste_2022-08-31_15-25-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0002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 xml:space="preserve">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0" w:line="240" w:lineRule="auto"/>
        <w:ind w:firstLine="4410" w:firstLineChars="245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3、在分页符的后面点击光标，按「Delete」即可。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51435</wp:posOffset>
            </wp:positionV>
            <wp:extent cx="2678430" cy="1077595"/>
            <wp:effectExtent l="0" t="0" r="3810" b="4445"/>
            <wp:wrapNone/>
            <wp:docPr id="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 xml:space="preserve">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rPr>
          <w:sz w:val="21"/>
        </w:rPr>
      </w:pPr>
    </w:p>
    <w:p>
      <w:pPr>
        <w:rPr>
          <w:rFonts w:hint="eastAsia"/>
          <w:sz w:val="21"/>
          <w:lang w:val="en-US" w:eastAsia="zh-CN"/>
        </w:rPr>
      </w:pPr>
    </w:p>
    <w:p>
      <w:pPr>
        <w:ind w:left="-1" w:leftChars="-495" w:hanging="1038" w:hangingChars="472"/>
        <w:rPr>
          <w:rFonts w:hint="eastAsia"/>
          <w:sz w:val="22"/>
          <w:szCs w:val="24"/>
          <w:lang w:eastAsia="zh-CN"/>
        </w:rPr>
      </w:pP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F9B0B15-0734-4567-AFA2-7A6016457D1D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46D87D2-2BBB-4FB4-B11D-E55ADBFEB7F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B47B28E-64D1-4D70-BD2B-74E87E9A8CC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AFB2A0ED-8FD1-4A31-8FD4-7487325D391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9B81442F-D48A-4DC9-AB00-3288AC788CCD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C0A6FC39-0BB8-456E-8EEF-B488E074B986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C5FC3B3F-3072-4F4B-9BCA-7A7BD2261C8C}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8" w:fontKey="{6ADC2D88-887B-4A1C-B84F-149367777788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EC5E5D41-0FB6-4017-9BB4-428337EE4491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C2A6F4F"/>
    <w:multiLevelType w:val="singleLevel"/>
    <w:tmpl w:val="5C2A6F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1NGMzMTFlMDQyODM1YTM5Njc5OTgyMjhkYmMzZTgifQ=="/>
  </w:docVars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063702A7"/>
    <w:rsid w:val="073741EC"/>
    <w:rsid w:val="086C0CDC"/>
    <w:rsid w:val="0AD322AB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0BA2247"/>
    <w:rsid w:val="218D76F1"/>
    <w:rsid w:val="22397A5D"/>
    <w:rsid w:val="25781D74"/>
    <w:rsid w:val="28647AE3"/>
    <w:rsid w:val="29910562"/>
    <w:rsid w:val="2AA9555C"/>
    <w:rsid w:val="2AC72D5E"/>
    <w:rsid w:val="2BC83317"/>
    <w:rsid w:val="2CC73098"/>
    <w:rsid w:val="2CD63616"/>
    <w:rsid w:val="30F878AC"/>
    <w:rsid w:val="34DB0BD9"/>
    <w:rsid w:val="35DF397D"/>
    <w:rsid w:val="36752647"/>
    <w:rsid w:val="388C61E0"/>
    <w:rsid w:val="3BF769C5"/>
    <w:rsid w:val="3FA11776"/>
    <w:rsid w:val="412D2C62"/>
    <w:rsid w:val="4247233B"/>
    <w:rsid w:val="428B4A24"/>
    <w:rsid w:val="42BD2493"/>
    <w:rsid w:val="43180F69"/>
    <w:rsid w:val="45367BAA"/>
    <w:rsid w:val="46EB2AFA"/>
    <w:rsid w:val="48B20D13"/>
    <w:rsid w:val="4A27264A"/>
    <w:rsid w:val="4EDB475C"/>
    <w:rsid w:val="52401D52"/>
    <w:rsid w:val="54035D09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D06270"/>
    <w:rsid w:val="6C384C57"/>
    <w:rsid w:val="6E6839AE"/>
    <w:rsid w:val="6EF327D0"/>
    <w:rsid w:val="6FCB53B2"/>
    <w:rsid w:val="70383C45"/>
    <w:rsid w:val="70B0200B"/>
    <w:rsid w:val="717C4ECA"/>
    <w:rsid w:val="72E2469F"/>
    <w:rsid w:val="748F1B72"/>
    <w:rsid w:val="75C36A6F"/>
    <w:rsid w:val="76300A38"/>
    <w:rsid w:val="79C255C7"/>
    <w:rsid w:val="7A264494"/>
    <w:rsid w:val="7B800EE2"/>
    <w:rsid w:val="7BF22495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5</TotalTime>
  <ScaleCrop>false</ScaleCrop>
  <LinksUpToDate>false</LinksUpToDate>
  <CharactersWithSpaces>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2022-11-22T14:17:39Z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46DE4EF0A42E446885F9215ABBF3B98A</vt:lpwstr>
  </property>
  <property fmtid="{D5CDD505-2E9C-101B-9397-08002B2CF9AE}" pid="4" name="KSOTemplateUUID">
    <vt:lpwstr>v1.0_mb_MhLhTjw55fpI07zFXLscOQ==</vt:lpwstr>
  </property>
</Properties>
</file>