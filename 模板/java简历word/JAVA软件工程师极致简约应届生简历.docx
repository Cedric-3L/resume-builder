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bookmarkStart w:id="0" w:name="_GoBack"/>
      <w:bookmarkEnd w:id="0"/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-769620</wp:posOffset>
                </wp:positionV>
                <wp:extent cx="3853180" cy="237490"/>
                <wp:effectExtent l="4445" t="5080" r="9525" b="5080"/>
                <wp:wrapNone/>
                <wp:docPr id="66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180" cy="23749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23" o:spid="_x0000_s1026" o:spt="2" style="position:absolute;left:0pt;margin-left:55.95pt;margin-top:-60.6pt;height:18.7pt;width:303.4pt;z-index:251661312;mso-width-relative:page;mso-height-relative:page;" fillcolor="#7EC3D4 [1940]" filled="t" stroked="t" coordsize="21600,21600" arcsize="0" o:gfxdata="UEsDBAoAAAAAAIdO4kAAAAAAAAAAAAAAAAAEAAAAZHJzL1BLAwQUAAAACACHTuJAm1itGNgAAAAM&#10;AQAADwAAAGRycy9kb3ducmV2LnhtbE2PQU7DMBBF90jcwZpK7FrHQUpDiNMFFUiIDYQcwImH2Gps&#10;R7HblNszrGD5Z57+vKkPVzexCy7RBi9B7DJg6IegrR8ldJ/P2xJYTMprNQWPEr4xwqG5valVpcPq&#10;P/DSppFRiY+VkmBSmivO42DQqbgLM3rafYXFqURxGble1ErlbuJ5lhXcKevpglEzPhkcTu3ZSbDz&#10;23vhjrk7vvYvXWeK1bZilfJuI7JHYAmv6Q+GX31Sh4ac+nD2OrKJshAPhErYilzkwAjZi3IPrKdR&#10;eV8Cb2r+/4nmB1BLAwQUAAAACACHTuJAQ1V4FBECAAA4BAAADgAAAGRycy9lMm9Eb2MueG1srVPN&#10;bhMxEL4j8Q6W72STbJKmUTaV6DZc+KlaeADH9maN/CfbySY3bohn4MaRd4C3qVTegrF3k5YWpB7Y&#10;g3c8Y38z3zfj+dlOSbTlzgujCzzo9THimhom9LrAH94vX0wx8oFoRqTRvMB77vHZ4vmzeWNnfGhq&#10;Ixl3CEC0nzW2wHUIdpZlntZcEd8zlmsIVsYpEmDr1hlzpAF0JbNhvz/JGuOYdYZy78FbtkHcIbqn&#10;AJqqEpSXhm4U16FFdVySAJR8LazHi1RtVXEa3lWV5wHJAgPTkFZIAvYqrtliTmZrR2wtaFcCeUoJ&#10;DzgpIjQkPUKVJBC0ceIRlBLUGW+q0KNGZS2RpAiwGPQfaHNdE8sTF5Da26Po/v/B0rfbS4cEK/Bk&#10;gpEmCjp++/n7r09fbr7+vPnxDQ3zqFFj/QyOXttL1+08mJHwrnIq/oEK2iVd90dd+S4gCs58Os4H&#10;U5CcQmyYn4xOk/DZ3W3rfHjFjULRKLAzG82uoHlJU7J97UMSl3UVEvYRo0pJaNWWSHRA6w4C7gEv&#10;3vJGCrYUUqaNW6/OpUNwrcAnF+d5OUo55Ea9Max1T/rwtZMBbpif1j06uAHftzCLebTv40uNmgKf&#10;jofjBPtHrLvUopWji5fLwaPc8EL+lnt6cP87N0SkhoJiq9rmRGtl2B4avLFOrGtQdhB5pTMwUKn8&#10;bvjjxN7fp1N3D37x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tYrRjYAAAADAEAAA8AAAAAAAAA&#10;AQAgAAAAIgAAAGRycy9kb3ducmV2LnhtbFBLAQIUABQAAAAIAIdO4kBDVXgUEQIAADgEAAAOAAAA&#10;AAAAAAEAIAAAACcBAABkcnMvZTJvRG9jLnhtbFBLBQYAAAAABgAGAFkBAACqBQAAAAA=&#10;">
                <v:fill on="t" focussize="0,0"/>
                <v:stroke color="#D4EBF1 [660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-800735</wp:posOffset>
                </wp:positionV>
                <wp:extent cx="3749040" cy="299085"/>
                <wp:effectExtent l="4445" t="4445" r="18415" b="20320"/>
                <wp:wrapNone/>
                <wp:docPr id="3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299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23" o:spid="_x0000_s1026" o:spt="2" style="position:absolute;left:0pt;margin-left:60.05pt;margin-top:-63.05pt;height:23.55pt;width:295.2pt;z-index:251662336;mso-width-relative:page;mso-height-relative:page;" fillcolor="#3891A7 [3204]" filled="t" stroked="t" coordsize="21600,21600" arcsize="0" o:gfxdata="UEsDBAoAAAAAAIdO4kAAAAAAAAAAAAAAAAAEAAAAZHJzL1BLAwQUAAAACACHTuJAxgLdXdoAAAAM&#10;AQAADwAAAGRycy9kb3ducmV2LnhtbE2PwU7DMBBE70j8g7VI3Fo7kWhLiFNRIFKRkBBtP8CNlyQi&#10;Xke225S/ZznBbWd3NPumXF/cIM4YYu9JQzZXIJAab3tqNRz29WwFIiZD1gyeUMM3RlhX11elKayf&#10;6APPu9QKDqFYGA1dSmMhZWw6dCbO/YjEt08fnEksQyttMBOHu0HmSi2kMz3xh86M+NRh87U7OQ3j&#10;Njy+bpyl97dnv12FTd1OL7XWtzeZegCR8JL+zPCLz+hQMdPRn8hGMbDOVcZWDbMsX/DElmWm7kAc&#10;ebW8VyCrUv4vUf0AUEsDBBQAAAAIAIdO4kBVoyq6AgIAAP4DAAAOAAAAZHJzL2Uyb0RvYy54bWyt&#10;U8ty0zAU3TPDP2i0J3ZeNM7E6QAhbHh0KHyAIsmxGL1GkuNkx47hG9ix5B/av+kM/AVXspumZdMF&#10;G/m+dHTuudeL872SaMedF0aXeDjIMeKaGib0tsSfP62fzTDygWhGpNG8xAfu8fny6ZNFa+d8ZGoj&#10;GXcIQLSft7bEdQh2nmWe1lwRPzCWa0hWxikSwHXbjDnSArqS2SjPn2etccw6Q7n3EF11SdwjuscA&#10;mqoSlK8MbRTXoUN1XJIALflaWI+XiW1VcRo+VJXnAckSQ6chnfAI2Jt4ZssFmW8dsbWgPQXyGAoP&#10;elJEaHj0CLUigaDGiX+glKDOeFOFATUq6xpJikAXw/yBNpc1sTz1AlJ7exTd/z9Y+n534ZBgJR5j&#10;pImCgf/+9uvP1+83P65vrn6i0ThK1Fo/h8pLe+F6z4MZ+91XTsUvdIL2SdbDUVa+D4hCcHw2KfIJ&#10;KE4hNyqKfDaNoNndbet8eMONQtEosTONZh9hdklSsnvrQ9KW9QwJ+4JRpSRMakckSlMEtL4QrFu8&#10;eMsbKdhaSJkct928kg7BNeA1K4Yvznoq98qkRm2Ji+lomhjcy/lTiNXk9cv1MBXJRr0zrEOGPc/7&#10;3YIwbGAXnt2GgWIPk2Q4wYeM1BCMincaR2tj2AHG1FgntjUINEykYwbWIkH0Kxz37tRPSHe/7fI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gLdXdoAAAAMAQAADwAAAAAAAAABACAAAAAiAAAAZHJz&#10;L2Rvd25yZXYueG1sUEsBAhQAFAAAAAgAh07iQFWjKroCAgAA/gMAAA4AAAAAAAAAAQAgAAAAKQEA&#10;AGRycy9lMm9Eb2MueG1sUEsFBgAAAAAGAAYAWQEAAJ0FAAAAAA==&#10;">
                <v:fill on="t" focussize="0,0"/>
                <v:stroke color="#D4EBF1 [660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-803910</wp:posOffset>
                </wp:positionV>
                <wp:extent cx="3133090" cy="308610"/>
                <wp:effectExtent l="0" t="0" r="0" b="0"/>
                <wp:wrapNone/>
                <wp:docPr id="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09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84.3pt;margin-top:-63.3pt;height:24.3pt;width:246.7pt;z-index:251694080;mso-width-relative:page;mso-height-relative:page;" filled="f" stroked="f" coordsize="21600,21600" o:gfxdata="UEsDBAoAAAAAAIdO4kAAAAAAAAAAAAAAAAAEAAAAZHJzL1BLAwQUAAAACACHTuJAQ6Z6c9sAAAAM&#10;AQAADwAAAGRycy9kb3ducmV2LnhtbE2PS0/DMBCE70j8B2uRuLV2ImGiEKdCkSokRA8tvXBz4m0S&#10;4UeI3Qf8+i4nuO3sjma/qVYXZ9kJ5zgGryBbCmDou2BG3yvYv68XBbCYtDfaBo8KvjHCqr69qXRp&#10;wtlv8bRLPaMQH0utYEhpKjmP3YBOx2WY0NPtEGanE8m552bWZwp3ludCSO706OnDoCdsBuw+d0en&#10;4LVZb/S2zV3xY5uXt8Pz9LX/eFDq/i4TT8ASXtKfGX7xCR1qYmrD0ZvILGlZSLIqWGS5pIksUuZU&#10;r6XVYyGA1xX/X6K+AlBLAwQUAAAACACHTuJADQvn0j0CAABmBAAADgAAAGRycy9lMm9Eb2MueG1s&#10;rVTBTtwwEL1X6j9YvpdkWaCwIou2IKpKqCDRqmev45BItse1vST0A9o/4NRL7/0uvqPPzu6CaA8c&#10;enHGM+OZeW9mcnwyGM1ulQ8d2YpPdkrOlJVUd/am4p8/nb855CxEYWuhyaqK36nAT+avXx33bqZ2&#10;qSVdK88QxIZZ7yrexuhmRRFkq4wIO+SUhbEhb0TE1d8UtRc9ohtd7JblQdGTr50nqUKA9mw08nVE&#10;/5KA1DSdVGckV0bZOEb1SosISKHtXODzXG3TKBkvmyaoyHTFgTTmE0kgL9NZzI/F7MYL13ZyXYJ4&#10;SQnPMBnRWSTdhjoTUbCV7/4KZTrpKVATdySZYgSSGQGKSfmMm+tWOJWxgOrgtqSH/xdWfry98qyr&#10;K37EmRUGDX+4//Hw8/fDr+/sMNHTuzCD17WDXxze0YCh2egDlAn10HiTvsDDYAe5d1ty1RCZhHI6&#10;mU7LI5gkbNPy8GCS2S8eXzsf4ntFhiWh4h7Ny5yK24sQUQlcNy4pmaXzTuvcQG1ZX/GD6X6ZH2wt&#10;eKEtHiYMY61JisNyWANbUn0HXJ7GwQhOnndIfiFCvBIek4B6sSvxEkejCUloLXHWkv/2L33yR4Ng&#10;5azHZFU8fF0JrzjTHyxadzTZ20PYmC97+293cfFPLcunFrsyp4ThnWArncxi8o96IzaezBes1CJl&#10;hUlYidwVjxvxNI7zjpWUarHIThg+J+KFvXYyhR7pXKwiNV1mOtE0crNmD+OXG7BelTTfT+/Z6/H3&#10;MP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6Z6c9sAAAAMAQAADwAAAAAAAAABACAAAAAiAAAA&#10;ZHJzL2Rvd25yZXYueG1sUEsBAhQAFAAAAAgAh07iQA0L59I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2013585</wp:posOffset>
                </wp:positionH>
                <wp:positionV relativeFrom="paragraph">
                  <wp:posOffset>-269240</wp:posOffset>
                </wp:positionV>
                <wp:extent cx="2774950" cy="127127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1271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58.55pt;margin-top:-21.2pt;height:100.1pt;width:218.5pt;z-index:251696128;mso-width-relative:page;mso-height-relative:page;" filled="f" stroked="f" coordsize="21600,21600" o:gfxdata="UEsDBAoAAAAAAIdO4kAAAAAAAAAAAAAAAAAEAAAAZHJzL1BLAwQUAAAACACHTuJAs6DvG9sAAAAL&#10;AQAADwAAAGRycy9kb3ducmV2LnhtbE2PTU+DQBCG7yb+h82YeGsXEIQgS2NIGhOjh9ZevC3sFIj7&#10;gez2w/56pyc9zsyTd563Wp2NZkec/eisgHgZAUPbOTXaXsDuY70ogPkgrZLaWRTwgx5W9e1NJUvl&#10;TnaDx23oGYVYX0oBQwhTybnvBjTSL92Elm57NxsZaJx7rmZ5onCjeRJFj9zI0dKHQU7YDNh9bQ9G&#10;wGuzfpebNjHFRTcvb/vn6Xv3mQlxfxdHT8ACnsMfDFd9UoeanFp3sMozLeAhzmNCBSzSJAVGRJ6l&#10;tGkJzfICeF3x/x3qX1BLAwQUAAAACACHTuJAa2eMPEICAAB2BAAADgAAAGRycy9lMm9Eb2MueG1s&#10;rVTBbhMxEL0j8Q+W73STkDY06qYKrYqQKlopIM6O19tdyfYY2+lu+QD4g564cOe7+h08e5O2FA49&#10;IEWb8czsm3lvxnt03BvNrpUPLdmSj/dGnCkrqWrtVck/fTx79YazEIWthCarSn6jAj9evHxx1Lm5&#10;mlBDulKeAcSGeedK3sTo5kURZKOMCHvklEWwJm9ExNFfFZUXHdCNLiaj0UHRka+cJ6lCgPd0CPIt&#10;on8OINV1K9UpyY1RNg6oXmkRQSk0rQt8kbutayXjRV0HFZkuOZjG/EQR2Ov0LBZHYn7lhWtauW1B&#10;PKeFJ5yMaC2K3kOdiijYxrd/QZlWegpUxz1JphiIZEXAYjx6os2qEU5lLpA6uHvRw/+DlR+uLz1r&#10;q5JP9jmzwmDid7ff7378uvv5jc2SPp0Lc6StHBJj/5Z6bM3OH+BMtPvam/QPQgxxqHtzr67qI5Nw&#10;Tmaz6eE+QhKx8WSGX9a/eHjd+RDfKTIsGSX3GF9WVVyfh4hWkLpLSdUsnbVa5xFqy7qSH7wG/h8R&#10;vKFt8qi8DFuYRGloPVmxX/dbnmuqbkDT07AowcmzFq2cixAvhcdmoH3cnXiBR60JJWlrcdaQ//ov&#10;f8rHwBDlrMOmlTx82QivONPvLUZ5OJ5OARvzYbo/m+DgH0fWjyN2Y04IyzzGLXUymyk/6p1ZezKf&#10;ccWWqSpCwkrULnncmSdx2H9cUamWy5yEZXQintuVkwl6kHC5iVS3Wfck06ANhpAOWMc8ju3VSfv+&#10;+JyzHj4Xi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zoO8b2wAAAAsBAAAPAAAAAAAAAAEAIAAA&#10;ACIAAABkcnMvZG93bnJldi54bWxQSwECFAAUAAAACACHTuJAa2eMPEICAAB2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4869815</wp:posOffset>
            </wp:positionH>
            <wp:positionV relativeFrom="paragraph">
              <wp:posOffset>-279400</wp:posOffset>
            </wp:positionV>
            <wp:extent cx="921385" cy="1291590"/>
            <wp:effectExtent l="9525" t="9525" r="21590" b="13335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12915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-269240</wp:posOffset>
                </wp:positionV>
                <wp:extent cx="2579370" cy="1271270"/>
                <wp:effectExtent l="0" t="0" r="0" b="0"/>
                <wp:wrapNone/>
                <wp:docPr id="6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1271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稻小壳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23岁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7pt;margin-top:-21.2pt;height:100.1pt;width:203.1pt;z-index:251695104;mso-width-relative:page;mso-height-relative:page;" filled="f" stroked="f" coordsize="21600,21600" o:gfxdata="UEsDBAoAAAAAAIdO4kAAAAAAAAAAAAAAAAAEAAAAZHJzL1BLAwQUAAAACACHTuJAf+GaHNwAAAAL&#10;AQAADwAAAGRycy9kb3ducmV2LnhtbE2Py07DMBBF90j8gzVI7FonJoUQ4lQoUoWEYNHSDTsndpMI&#10;exxi90G/nukKdjOaozvnlsuTs+xgpjB4lJDOE2AGW68H7CRsP1azHFiICrWyHo2EHxNgWV1flarQ&#10;/ohrc9jEjlEIhkJJ6GMcC85D2xunwtyPBum285NTkdap43pSRwp3loskuedODUgfejWaujft12bv&#10;JLzWq3e1boTLz7Z+eds9j9/bz4WUtzdp8gQsmlP8g+GiT+pQkVPj96gDsxJmjxl1iTRkIgNGxF0q&#10;BLCG0MVDDrwq+f8O1S9QSwMEFAAAAAgAh07iQA+nTaJEAgAAdgQAAA4AAABkcnMvZTJvRG9jLnht&#10;bK1UzW4TMRC+I/EOlu90k/QnNOqmCq2KkCpaKSDOjtfbXcn2GNvpbnkAeIOeuHDnufocfPYmaVU4&#10;9IAUOWPP+Jv5vhnvyWlvNLtVPrRkSz7eG3GmrKSqtTcl//zp4s1bzkIUthKarCr5nQr8dP761Unn&#10;ZmpCDelKeQYQG2adK3kTo5sVRZCNMiLskVMWzpq8ERFbf1NUXnRAN7qYjEZHRUe+cp6kCgGn54OT&#10;bxD9SwCprlupzkmujbJxQPVKiwhKoWld4PNcbV0rGa/qOqjIdMnBNOYVSWCv0lrMT8TsxgvXtHJT&#10;gnhJCc84GdFaJN1BnYso2Nq3f0GZVnoKVMc9SaYYiGRFwGI8eqbNshFOZS6QOrid6OH/wcqPt9ee&#10;tVXJjyacWWHQ8Yf7Hw8/fz/8+s6mSZ/OhRnClg6BsX9HPaZmex5wmGj3tTfpH4QY/FD3bqeu6iOT&#10;OJwcTo/3p3BJ+MaTKX5Z/+LxuvMhvldkWDJK7tG+rKq4vQwRpSB0G5KyWbpotc4t1JZ14LB/OMoX&#10;dh7c0DbFqjwMG5hEaSg9WbFf9RueK6ruQNPTMCjByYsWpVyKEK+Fx2SgfLydeIWl1oSUtLE4a8h/&#10;+9d5ikfD4OWsw6SVPHxdC6840x8sWnk8PjgAbMybg8PpBBv/1LN66rFrc0YY5jFeqZPZTPFRb83a&#10;k/mCJ7ZIWeESViJ3yePWPIvD/OOJSrVY5CAMoxPx0i6dTNCDuIt1pLrNuieZBm3QhLTBOOZ2bJ5O&#10;mven+xz1+Lm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/4Zoc3AAAAAsBAAAPAAAAAAAAAAEA&#10;IAAAACIAAABkcnMvZG93bnJldi54bWxQSwECFAAUAAAACACHTuJAD6dNokQCAAB2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稻小壳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23岁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-444500</wp:posOffset>
                </wp:positionH>
                <wp:positionV relativeFrom="paragraph">
                  <wp:posOffset>4485640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35pt;margin-top:353.2pt;height:8.5pt;width:9.75pt;z-index:251673600;v-text-anchor:middle;mso-width-relative:page;mso-height-relative:page;" fillcolor="#FFFFFF [3212]" filled="t" stroked="f" coordsize="10000,8569" o:gfxdata="UEsDBAoAAAAAAIdO4kAAAAAAAAAAAAAAAAAEAAAAZHJzL1BLAwQUAAAACACHTuJABQ1fgdgAAAAL&#10;AQAADwAAAGRycy9kb3ducmV2LnhtbE2PzU7DMBCE70i8g7VI3FK7SX8gxOkB1CMHUoQ4bm2TBOJ1&#10;FG+b8vaYExxnZzT7TbW7+EGc3RT7QBqWCwXCkQm2p1bD62Gf3YGIjGRxCOQ0fLsIu/r6qsLShple&#10;3LnhVqQSiiVq6JjHUspoOucxLsLoKHkfYfLISU6ttBPOqdwPMldqIz32lD50OLrHzpmv5uQ1cDM+&#10;v6GZ8+Lp0xTvU+R2P99rfXuzVA8g2F34Lwy/+Akd6sR0DCeyUQwasq1KW1jDVm1WIFIiW6s1iGO6&#10;5MUKZF3J/xvqH1BLAwQUAAAACACHTuJANd76jAYIAAAqJQAADgAAAGRycy9lMm9Eb2MueG1srVrb&#10;btw2EH0v0H8Q9FigWVF3GbEDNEb6UrQB4n6ArNV6F9VKgiRf0q/vDDmUhhuTpoH6IdqVzh7OmUNR&#10;w4k+fno5d8FTO82nob8OxYcoDNq+Gfan/uE6/Pvuy69lGMxL3e/rbujb6/B7O4efbn7+6ePzeNXG&#10;w3Ho9u0UAEk/Xz2P1+FxWcar3W5uju25nj8MY9vDxcMwnesFvk4Pu/1UPwP7udvFUZTvnodpP05D&#10;084znL1VF0NinHwIh8Ph1LS3Q/N4bvtFsU5tVy8gaT6exjm8kdEeDm2z/HU4zO0SdNchKF3kvzAI&#10;fL7Hf3c3H+urh6kej6eGQqh9QrjQdK5PPQy6Ut3WSx08TqcfqM6nZhrm4bB8aIbzTgmRGQEVIrrI&#10;zbdjPbZSC6R6Htekz/8fbfPn09cpOO2vw7wKg74+g+NLfd+1v953df8P5ud5nK8A9m38OtG3GT6i&#10;2JfDdMYjyAheZE6/rzltX5aggZMiTso4C4MGLomoqDKZ89324+ZxXn5vB0lUP/0xL8qSPXySCd1T&#10;VHdg2eHcgTu/7AIRwV/wrI5k4goUDBgncRQcgzIDeUSs+WIGc/IlDJimeWrhSxnMGhtkYhXh4MoZ&#10;zMpVMJBDJ9zP65BxLmxZA/tXmMgrW9YEt6GsrHSCuyDSuLJkTXAb4jLLbPEJboOLkPvgJOReZElm&#10;C5B7kUTCrpj7IbLCxsf9SBJItG0ac0dsdsTcjjyPrOmLuR9WNm5GXpWpLbbYMMOqNeZeFCK1asUV&#10;Yp19di9i7oWTz/DCPvtibkYlIrtgboZj9iXcj6pIrIQJ98NxvyXcEvcyxT1xrAcJN8XNyF1Jq6q0&#10;TOmE2+Jm5L4UeWFlNHwpkso2ERPuS5lENsLU8EVEVsKU+4KPDYvmlPtSVlafU+6Ki4+7EsNDxrIq&#10;pNwTl2DDEyubpx8p98O6AqbcDMd8gRpgu9uTIrMuCxk3w0XIzXAScjeysoot7mbcjQRssyUw43bk&#10;Ik1shNyOVMA8tfibcUfyOLXNv4w7AkoSKyE3xUGYc1NAiXUG5twUh+Scm5LHdpdzT1NyboqTkJvi&#10;mDY5N8W5buXcFRcjdyXJCqsrWG2vDzx4nuSWeVMYruCDzDJvCu6Ki9BwxUXIXSmE7U4puCkuxQU3&#10;xcHHPXHycUtcgrklWSGsFVLBLXF4XHJLXIQltwSAtrWh5JakULLaPC65JS5C7omTkHviksxNcUrm&#10;plwQwp7vQe/q6qPe6DUvPe304FNQYxMikjvpcZhxU4nbPtg63gncvgEFoHBbaAFDJhGceIEhSwjO&#10;vMCQAQQXXmCYcgiWW843Y8YdFaJhx+QjETdMEu4nUpBK4SdTkE7hJ1SQUuEnFXcrGDtsRnykxiQV&#10;dhtecJIKmwkvOEmN/aTiVkHG7icVNwIIhzrfJxgs8yXcTyrW8BLuJxULdAn3k5qQVCiufWLH2hrZ&#10;oXT2gpNUqIy94CQVCl8vOElN/aRiYStj95OKlSvCoTD1CSYjqZmfVKw6Jbuf1IykQsnoFQxJzfyk&#10;Yj2IwUC558OO1Z6E+0nFWk7C/aRipSbhflJzkqqafm+uwFhkITvUUD5SC5Ja+EnFCkmy+0ktSGrh&#10;J7UgqVC9+MSOxQsGA7WJF5ykQuXhBSeppZ/UkqSWhlRlFxUFE3TwL3v3k+zd32NE9dVYL1hL6I/B&#10;M7aZ4S8MjtehbPvipfPw1N4NErRgVUEQyAQ2SkjbBur618HYsSWwhujjKHlVdj1hbGjN0jzen5rf&#10;2n/58IozjqCAVorlSKXyXZQqIkiEPA0NXmkwdpQoUpPT/KZ+lNLzQWSqStBkeaoMwn6XMXZFg9B5&#10;dMwIXMuhmKCrq4La8BqhjxdIaAFe5Nkc4AKeqBmk446rSAUewyLGcobdWxXItmQacb82SCKoJoLF&#10;nHPF2NmBCWSOAP3c7ewbecF2rQHWyXgtjLygp4MxXl7SDW0Gh63bdwstohJ2QHhLwFrOlGKfVZ5P&#10;YM69dn4zywxcy1FmrTR6NkF2NEIfFRL7sCr6H+eLOQLhE2w8QeCaWc+DKqOHGExsI3RszKpfvOc2&#10;qSqqvS9vOraaRLDasxyxK9s6Y2poumFu5U+29Ufp2n6MOymkhZRtIDNpGxjbqgTWEHPES/aiUgX2&#10;mraKbpNSQJqYGkibSjT2HWkIk9r8RvZk9LAvU/UYWcdJaErLZZqPA/1ZaY++8MaNBO3XS7hLeU7T&#10;RbPreFKqeyFO+XTU56Ebq+jfo5ruJUihfHRqLrX+XGaczm7GmXnUYsg4GQybEvqyPioYtkHficSG&#10;qMfMWZmzylwRkgIe/Hgj5hHUSMxQ7KCqC9Ah9Z44SUV7rjyGXSyjS+G/yhUd9EeNC9BYNS68MXGw&#10;b3qJ11k0LVA5BcFqYmIflQ8MgjWRGSo2Ut+vHAS/nkjseko6GQlLyXZh89BUoHUpJSv+zXm0LSyv&#10;QO2LF7buZKTYmiPLbWtXjus8LeAaq8PVRwpbI6GBSKQaoI80+/Xw3kAWp6ayq8MemIyY5cSmbsVi&#10;x84ZNLbqlLveSDa+jlofacq+EqlGaH1wl2AZLZ8vaz0tb53t1Yx56E77L6euwyJ6nh7uP3dT8FTD&#10;azVf5B8JM2Bdj+V4nKVYjjc1vCx0gJd04ON5hBdO5v4hDOruAd5CapZJ9vz6AUdQ03qal9t6Pqox&#10;JO2aOwgUX0pRr6Hgp/th/x1eY5mW7vOgXvSp++Y4wHs+yAx8Eg+v0EiJ9LoPvqPDv0vU9orTz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AFDV+B2AAAAAsBAAAPAAAAAAAAAAEAIAAAACIAAABkcnMv&#10;ZG93bnJldi54bWxQSwECFAAUAAAACACHTuJANd76jAYIAAAqJQAADgAAAAAAAAABACAAAAAnAQAA&#10;ZHJzL2Uyb0RvYy54bWxQSwUGAAAAAAYABgBZAQAAnw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2800985</wp:posOffset>
                </wp:positionV>
                <wp:extent cx="125095" cy="118110"/>
                <wp:effectExtent l="0" t="0" r="8255" b="1524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35.25pt;margin-top:220.55pt;height:9.3pt;width:9.85pt;z-index:251685888;v-text-anchor:middle;mso-width-relative:page;mso-height-relative:page;" fillcolor="#FFFFFF [3212]" filled="t" stroked="f" coordsize="608697,568475" o:gfxdata="UEsDBAoAAAAAAIdO4kAAAAAAAAAAAAAAAAAEAAAAZHJzL1BLAwQUAAAACACHTuJANJ3R4NkAAAAL&#10;AQAADwAAAGRycy9kb3ducmV2LnhtbE2Py07DMBBF90j8gzVI7FI7qKE0xKkQUlcsEG0/wImnSag9&#10;DrH7gK9nWNHlzBzdObdaXbwTJ5ziEEhDPlMgkNpgB+o07Lbr7AlETIascYFQwzdGWNW3N5UpbTjT&#10;B542qRMcQrE0GvqUxlLK2PboTZyFEYlv+zB5k3icOmknc+Zw7+SDUo/Sm4H4Q29GfO2xPWyOXsPn&#10;dj/siq+35sWt392Pd+mwlEnr+7tcPYNIeEn/MPzpszrU7NSEI9konIZsoQpGNczneQ6CiaxQXKbh&#10;TbFcgKwred2h/gVQSwMEFAAAAAgAh07iQDd/QOaPCwAAV0AAAA4AAABkcnMvZTJvRG9jLnhtbK1c&#10;S2/kxhG+B8h/IOZowCv2iw9htQbixeYSJAZsA84poCiOZpCZ4YCclXbz61P94LCKHKmrAfuwEsX+&#10;WI/+qrpZXfTHn74dD9lLN4z7/vSwER/yTdad2v5pf3p+2Pz+25cfq002XprTU3PoT93D5ns3bn76&#10;9Ne/fHw933ey3/WHp27I4CGn8f71/LDZXS7n+7u7sd11x2b80J+7E9zc9sOxucDl8Hz3NDSv8PTj&#10;4U7meXH32g9P56Fvu3GEv372NzfhiQPngf12u2+7z3379didLv6pQ3doLmDSuNufx80np+1227WX&#10;f223Y3fJDg8bsPTi/gUh8Puj/ffu08fm/nlozrt9G1RoOCosbDo2+xMIvT7qc3Npsq/DfvWo474d&#10;+rHfXj60/fHOG+I8AlaIfOGbX3fNuXO2gKvH89Xp45/32PafL78M2f7pYWP0Jjs1R5jxsd0DI7of&#10;H/v+v/8phawK66bX83gPo389/zKEqxF+tTZ/2w5H+xOsyb45136/urb7dsla+KOQJq/NJmvhlhCV&#10;EM71dzO4/Tpe/t717kHNyz/Gi5+ZJ/jN+fUpKNf2p9O4v3R/wAxujweYrB/uMi3zqtLZa1bkVVGX&#10;YVaXkH8TSGWEKrNdZopKl+YNyB8CSTFVnVd5VAqGaJ4UiaR4E6JSMMTkujB51BaVLgVDjBAyV1Ep&#10;QKPrvDA9RiAqL0URlQJUukrRoiqliHoMQwxPSoGkKJXrSkWlYIgpdJ3H56XEUoDJRdwWDPEEjnoM&#10;0vrVY4onBUOMLOpaRqXUREqV10XUYxgCMalVFZUC2WM2hhn8FMOLS4FjWdSFlFFrCIQZ/gIHM5C5&#10;KhhZBmO4cnA4yyovSoYcjOFODw5oWZV1Xsb9hjFMsgkc0lw5GMMMHYGDWpYVkDRuD8ZAIqhkPKkJ&#10;HNZcHmAMM60JHNhMWmMIVwyObAbT8HDmYiNxIoiLIMOZq6ZMzwEEwoxNSeKZt58hGAnpOb7WSBzO&#10;kGpLwfAaxjDF4GjmisEYUUB+0tGFQOJo1jCjjH0AwYhawYoTl4OjWZdKF3U0A0iMkaKqRHy7KUk0&#10;53lexzMnwUiVF7B/iG1rJQlnWZQ1wx6M4dpDYlrXZRlfQSXGMOdH4TxgCmFM3G8Ew+SbwsmAKwdj&#10;eOGjcDJgbqIJhikGBzbzvUNhjK61MlGyKRzYXDEYozVsveu4HJwMuF7DGF1AxMWTjsKBzdx9UgxT&#10;Dk4GzC27whgbb5CoYslA4cDmysGYoixgGYmKwXHNdRvG8EitcSrgbW4IhCkFBzVzq6YxhikGJwLm&#10;DldjDG9qNA5qrhiMYTJN46jmeg1jmBGqcVQzOYAhXDE4EcT3URoPZ+Y0jeOZIQIP52VnjSOZ6SsM&#10;YRIZB7KuYNmIFwY0xsTzi8GBb4SpVLxaQzAMETiCjTKw44xuAw3GiNpU8fdAgyOYKwZjYE4YtU2D&#10;I5grBmNg01TW8c2mrSxfS0/w7qjKKu41jBElrObxqpDBIWzyEnYNcTkYAyV4VcQ36QbHsbGbdBOX&#10;gzEy14axLhsazFCHZ7ANY7j24HCGNxuozsftwRju/OB41lASEYz5wRgm3wqcCJhyCIYXPgUObK4Y&#10;jOElgwIHNjNzEgxNa3Dk8jwdqjS76Zyl/XYKBy3wW9bYo8DcnWed+9Ge6eBTFzjBmS7hRAWOaeCR&#10;gLKnNBEwGI/BIgkMbsBgmQSGrIXBKgkMqQiDdRIY8gsGu4MmtsMgaWCwO4djgyETYLA7FWODIbwx&#10;uEqyGWIWg+sksK3TY/T1pJDJsSXJ0lhmS/FEehrPxIJocJ0UIAuqiTSu2Xo4UT6NbbbMTeBpfLPV&#10;awJPY5wtShN4GufEgnRwneJ5WxnG0uE6Cb5gHVSAk+AL1kFhNwm+YB0UeZPgC9bJNNbZeipxXRrr&#10;bJmUwNNYZ6ufBJ7GOlsIJfA01tlaJYGnsc6WIDEcrlMmzlYjCTyNdbZiSOBprLOVQAJPY52tChJ4&#10;GuvUgnVwneS6BeugPpcEX7AOym5J8AXroAKXBF+wTqWxzpa7sOfhOkW6LWMReBrrbHmKwNNYZ0tV&#10;BJ7GOluBIvA01tnCEoGnsc5WgAg8jXW2GETgaayzlR4CT2OdLccQeBrrbKkFw+E6hXW2jELgaayz&#10;JRUCT2OdLZUQeBrrbAWEwNNYZwsbBJ7GOluvIPA01tkyBIGnsc4sWAfXSfO+YJ1JY519r8fKw3WK&#10;dPuOT+BprLPv4QROWOdfxsJ79wCtqrZJ9eCaVC+bDJpUB9ek+mg1bu7PzcW+rk+/Zq8Pm9DtmO2g&#10;e9N3Mdq7x/6l+6134y723d0ftThFfC9C8MA87nDC4/3J2Xr8NKr9+rhv/9b9j2Dquqo9zWYZoLNT&#10;YFITPKFrBZ1XwaDlTd+QMc0PkTLJXj3Q94kEzDTqloZICSOhD9nNxKShmdX3vS1YQ+SP+aadu3c0&#10;9C2JzocE856GCup7IcvNmElDZYwoPZsMFM9h0+xJ4XzoWxO9NNdyeNOHVF/vSSXhRN7nNlOUsnJp&#10;7SpTalkHmahJdkLaRsUgc+qgjXjFny16jGsnZMwbwcC5PjVcqsI22wCzjADLCbMUdJAETvq+Nb5X&#10;jFG2WdkR1jaVEGdXcNrpU+Ka6m/FGvV9e+jHzs3fHIPeq+78xQt2HYpB5XnYRKAw3PUKrsdPo6hY&#10;j5FSQP/aAjNNuTRKFeFmvbTcdww6ZKJDJRgTNi/refLnjf6xcjnD5KbtQL05iZO9wULXcegfeOUt&#10;UHMaddMrFRzI+bUCN4RPDwQi+XVoHSW+HzBIs21+NzW8KdMosNcjNbiIUBtN0zob+KNTj3SdzDdl&#10;TvYGrtj21TVkGnRLwQpasBaIiSjBVatMGv7uWsUZSoXhrn89DH9PIT98vYhcFV1H5BsRRc19OyBR&#10;QLuDzqDkWwHpW92cz/Dwyabpp58RNNi3HzE8gDGlFnQd0MCiyqcmUel6cdN1xznVfFMVY3p8p5s3&#10;xzWwcTSschl2nFIWCt4W0UoFbTx12Ev7TjV80x2lefXnm6slhc6c96QRuQyvpTNyoqqB1T6UddcK&#10;wUoKvW9rC6kUOm/G9bGtPTmNotigoSlV5em7nhrfSOYfuJpUfNM1RTLmDWHiNET7m1uDb1oz75eu&#10;kMndaKMFOxpflrlxzzUnMExBj/MtEwHznrMxxsD3S+6VYdIB7fV8mwehoPvEx83EfHNFwUl2CGPX&#10;rLvGTKNuOVBVGo7BF5hJQwVZLBTXbAACd1EEof2Qb7ph+BBhXD8Qw4VYBwW7RKLCrPxq9t/Il9QH&#10;b6fbOVtfnwzefyvbomUQD3/P8VLqMqy5V8jkd1nkMtSD9dJmtA/BLqR2TYI9LxCEzNQ0imIDBqmw&#10;mnqk+0zOSXnki/lmhLmztwnkPQXnldb1MGJahMV5FXDh766Hk0HWaY2HtxwGT/3oVaK5qrma5Nnm&#10;662Vl97mpz9/d3E7FRLeIqfvQCJD33MsLETQETEPn+bV9+W4v8Nmn8QhuuVaCRjORRAw/1q1nhSb&#10;foY1yzU4OdG+84IxH0iAgECBIwaUu+zLRSjIwMushIIiuWkbg7w01+/DMcc1+TiM73XhaJgb+Foy&#10;YJZv0iaH7bznlG/SIRq6Vp+AtB08NzW8FdYQ/zoPuwzX+4MfCyvhdQuSLxWCXRyUBdYWUil03nwL&#10;j8P4zhyGV3QBM+M3++up8c0t/oGrSSU3bT/YTa8sNbTNP96qKA2xANs+x7Lm+vxl0MCKasJW0UXw&#10;FGc3Ipv6eEoKkC1sKc61vVxrci6FzB8wj/1h//RlfzjYKtw4PD/+fBiylwbKe1/cf8EEMuxwsiU9&#10;adxraNvAl/Vb+KIdvpg+nuHr7PH0vMmawzN8st9eBteac+qtBB9Bw3j53Iw7L8M99uolUNR+uu0/&#10;1ra/PfZP3+Gb7+Fy+Ln3X8U3p3bXQ73RPhme58bD9+bOxPBtvP2gHV+7UfP/D+DT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BDgAAW0NvbnRl&#10;bnRfVHlwZXNdLnhtbFBLAQIUAAoAAAAAAIdO4kAAAAAAAAAAAAAAAAAGAAAAAAAAAAAAEAAAAOMM&#10;AABfcmVscy9QSwECFAAUAAAACACHTuJAihRmPNEAAACUAQAACwAAAAAAAAABACAAAAAHDQAAX3Jl&#10;bHMvLnJlbHNQSwECFAAKAAAAAACHTuJAAAAAAAAAAAAAAAAABAAAAAAAAAAAABAAAAAAAAAAZHJz&#10;L1BLAQIUABQAAAAIAIdO4kA0ndHg2QAAAAsBAAAPAAAAAAAAAAEAIAAAACIAAABkcnMvZG93bnJl&#10;di54bWxQSwECFAAUAAAACACHTuJAN39A5o8LAABXQAAADgAAAAAAAAABACAAAAAoAQAAZHJzL2Uy&#10;b0RvYy54bWxQSwUGAAAAAAYABgBZAQAAKQ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4407535</wp:posOffset>
                </wp:positionV>
                <wp:extent cx="270510" cy="271780"/>
                <wp:effectExtent l="6350" t="6350" r="8890" b="762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1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.3pt;margin-top:347.05pt;height:21.4pt;width:21.3pt;z-index:251667456;v-text-anchor:middle;mso-width-relative:page;mso-height-relative:page;" fillcolor="#3891A7 [3204]" filled="t" stroked="t" coordsize="21600,21600" o:gfxdata="UEsDBAoAAAAAAIdO4kAAAAAAAAAAAAAAAAAEAAAAZHJzL1BLAwQUAAAACACHTuJAeP6L3d0AAAAL&#10;AQAADwAAAGRycy9kb3ducmV2LnhtbE2Py07DMBBF90j8gzVI7FI7oQpNiFMhKoQEG2gLEjvXniYR&#10;8TiK3Uf4eswKlqM5uvfcanm2PTvi6DtHEtKZAIaknemokbDdPCYLYD4oMqp3hBIm9LCsLy8qVRp3&#10;ojc8rkPDYgj5UkloQxhKzr1u0So/cwNS/O3daFWI59hwM6pTDLc9z4TIuVUdxYZWDfjQov5aH6wE&#10;vZ/up4+XQk/vzxmuntSq+Hz9lvL6KhV3wAKewx8Mv/pRHerotHMHMp71EpJFlkdUQl7MU2CRSOYi&#10;rttJuL3JC+B1xf9vqH8AUEsDBBQAAAAIAIdO4kBdAzxeGQIAAEAEAAAOAAAAZHJzL2Uyb0RvYy54&#10;bWytU0uO2zAM3RfoHQTtG9vpJ6kRZ9BOmm76GWBmDqDIsi1AP4hK7JymQHc9RI9T9BqlZCfz28yi&#10;G5uiyEe+R2p1MWhFDsKDtKaixSynRBhua2nait7ebF8tKYHATM2UNaKiRwH0Yv3yxap3pZjbzqpa&#10;eIIgBsreVbQLwZVZBrwTmsHMOmHwsrFes4BH32a1Zz2ia5XN8/xd1ltfO2+5AEDvZrykE6J/DqBt&#10;GsnFxvK9FiaMqF4oFpASdNIBXadum0bw8L1pQASiKopMQ/piEbR38ZutV6xsPXOd5FML7DktPOKk&#10;mTRY9Ay1YYGRvZdPoLTk3oJtwoxbnY1EkiLIosgfaXPdMScSF5Qa3Fl0+H+w/NvhyhNZVxTHbpjG&#10;gf/98evP759kGbXpHZQYcu2u/HQCNCPRofE6/pECGZKex7OeYgiEo3O+yN8WqDTHq/miWCyT3tld&#10;svMQPgurSTQq6nFcSUV2+AIBC2LoKSTWAqtkvZVKpYNvd5fKkwPD0b5evi8+LGLHmPIgTBnS45pj&#10;K7ERhgvb4KKgqR2SBtNSwlSLL4EHn2o/yIb7RTZvPn3cFilI7fVXW4+1cakRG0uzEt24bqN7eXLH&#10;jkaYp91FdhsG3ZiSSo9IWgZ8ZUpqHEwEOimnTKwj0mZPGsUZjVOJVhh2wzSqna2POFwf1KUd158Z&#10;3lnc/sg1ahUTcLFSX9MjiJt7/5yi7h7++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4/ovd3QAA&#10;AAsBAAAPAAAAAAAAAAEAIAAAACIAAABkcnMvZG93bnJldi54bWxQSwECFAAUAAAACACHTuJAXQM8&#10;XhkCAABABAAADgAAAAAAAAABACAAAAAsAQAAZHJzL2Uyb0RvYy54bWxQSwUGAAAAAAYABgBZAQAA&#10;twUAAAAA&#10;">
                <v:fill on="t" focussize="0,0"/>
                <v:stroke weight="1pt" color="#D4EBF1 [66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2722245</wp:posOffset>
                </wp:positionV>
                <wp:extent cx="270510" cy="271780"/>
                <wp:effectExtent l="6350" t="6350" r="8890" b="762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1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.3pt;margin-top:214.35pt;height:21.4pt;width:21.3pt;z-index:251681792;v-text-anchor:middle;mso-width-relative:page;mso-height-relative:page;" fillcolor="#3891A7 [3204]" filled="t" stroked="t" coordsize="21600,21600" o:gfxdata="UEsDBAoAAAAAAIdO4kAAAAAAAAAAAAAAAAAEAAAAZHJzL1BLAwQUAAAACACHTuJA1fEs4N0AAAAL&#10;AQAADwAAAGRycy9kb3ducmV2LnhtbE2Py07DMBBF90j8gzVI7FI7UWnTEKdCVAgJNqW0SOxce5pE&#10;xHYUu4/w9QwrWM7M0Z1zy+XFduyEQ2i9k5BOBDB02pvW1RK2709JDixE5YzqvEMJIwZYVtdXpSqM&#10;P7s3PG1izSjEhUJJaGLsC86DbtCqMPE9Orod/GBVpHGouRnUmcJtxzMhZtyq1tGHRvX42KD+2hyt&#10;BH0YH8aP14Uedy8Zrp7VavG5/pby9iYV98AiXuIfDL/6pA4VOe390ZnAOglJns0IlTDN8jkwIpKp&#10;oHZ72szTO+BVyf93qH4AUEsDBBQAAAAIAIdO4kCcV8kbGwIAAEIEAAAOAAAAZHJzL2Uyb0RvYy54&#10;bWytU0uO2zAM3RfoHQTtG8dJ26RGnEE7abrpZ4DpHECRZVuAfhCV2DlNge56iB5n0GuUkp3MbzOL&#10;2dgSRT7yPZKri14rchAepDUlzSdTSoThtpKmKenNz+2bJSUQmKmYskaU9CiAXqxfv1p1rhAz21pV&#10;CU8QxEDRuZK2Ibgiy4C3QjOYWCcMPtbWaxbw6pus8qxDdK2y2XT6Puusr5y3XACgdTM80hHRPwfQ&#10;1rXkYmP5XgsTBlQvFAtICVrpgK5TtXUtePhR1yACUSVFpiF9MQmed/GbrVesaDxzreRjCew5JTzi&#10;pJk0mPQMtWGBkb2XT6C05N6CrcOEW50NRJIiyCKfPtLmumVOJC4oNbiz6PBysPz74coTWZV0PqfE&#10;MI0d//frz+3f3wQNqE7noECna3flxxvgMVLta6/jH0mQPil6PCsq+kA4GmeL6bscteb4NFvki2VS&#10;PLsLdh7CF2E1iYeSemxY0pEdvkLAhOh6com5wCpZbaVS6eKb3aXy5MCwufPlh/zjIlaMIQ/clCEd&#10;DjqWEgthOLI1jgoetUPaYBpKmGpwF3jwKfeDaLifZPP286dtnpzUXn+z1ZAbxxqxMTUr0IwDN5iX&#10;J3OsaIB5Wl1kt2HQDiEp9YCkZcA9U1KXNAGdlFMm5hFptkeNYo+GrsRT6Hf92KqdrY7YXh/UpR0W&#10;gBneWpz/yDVqFQNwtFJd4xrE2b1/T153q7/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XxLODd&#10;AAAACwEAAA8AAAAAAAAAAQAgAAAAIgAAAGRycy9kb3ducmV2LnhtbFBLAQIUABQAAAAIAIdO4kCc&#10;V8kbGwIAAEIEAAAOAAAAAAAAAAEAIAAAACwBAABkcnMvZTJvRG9jLnhtbFBLBQYAAAAABgAGAFkB&#10;AAC5BQAAAAA=&#10;">
                <v:fill on="t" focussize="0,0"/>
                <v:stroke weight="1pt" color="#D4EBF1 [66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1051560</wp:posOffset>
                </wp:positionV>
                <wp:extent cx="270510" cy="271780"/>
                <wp:effectExtent l="6350" t="6350" r="8890" b="762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1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.3pt;margin-top:82.8pt;height:21.4pt;width:21.3pt;z-index:251665408;v-text-anchor:middle;mso-width-relative:page;mso-height-relative:page;" fillcolor="#3891A7 [3204]" filled="t" stroked="t" coordsize="21600,21600" o:gfxdata="UEsDBAoAAAAAAIdO4kAAAAAAAAAAAAAAAAAEAAAAZHJzL1BLAwQUAAAACACHTuJA/FRdq9wAAAAL&#10;AQAADwAAAGRycy9kb3ducmV2LnhtbE2PS0/DMBCE70j8B2uRuKV2oxKlIU6FqBASXGh5SNy2zjaJ&#10;iO0odh/h17Oc4Laj+TQ7U67OthdHGkPnnYb5TIEgZ3zduUbD2+tDkoMIEV2NvXekYaIAq+ryosSi&#10;9ie3oeM2NoJDXChQQxvjUEgZTEsWw8wP5Njb+9FiZDk2sh7xxOG2l6lSmbTYOf7Q4kD3LZmv7cFq&#10;MPvpbvp4Xprp/Sml9SOul58v31pfX83VLYhI5/gHw299rg4Vd9r5g6uD6DUkeZoxykZ2wwcTyULx&#10;up2GVOULkFUp/2+ofgBQSwMEFAAAAAgAh07iQIK4s7wbAgAAQgQAAA4AAABkcnMvZTJvRG9jLnht&#10;bK1TS47bMAzdF+gdBO0b25m2SY04g3bSdNPPANMeQJFlW4B+EJXYOU2B7nqIHmfQa5SSncxvM4tu&#10;bIkiH/keydXloBU5CA/SmooWs5wSYbitpWkr+uP79tWSEgjM1ExZIyp6FEAv1y9frHpXirntrKqF&#10;JwhioOxdRbsQXJllwDuhGcysEwYfG+s1C3j1bVZ71iO6Vtk8z99mvfW185YLALRuxkc6IfrnANqm&#10;kVxsLN9rYcKI6oViASlBJx3Qdaq2aQQP35oGRCCqosg0pC8mwfMufrP1ipWtZ66TfCqBPaeER5w0&#10;kwaTnqE2LDCy9/IJlJbcW7BNmHGrs5FIUgRZFPkjbW465kTiglKDO4sO/w+Wfz1ceyLril7MKTFM&#10;Y8f//vx9++cXQQOq0zso0enGXfvpBniMVIfG6/hHEmRIih7PioohEI7G+SJ/U6DWHJ/mi2KxTIpn&#10;d8HOQ/gkrCbxUFGPDUs6ssNnCJgQXU8uMRdYJeutVCpdfLu7Up4cGDb3YvmueL+IFWPIAzdlSI+D&#10;jqXEQhiObIOjgkftkDaYlhKmWtwFHnzK/SAa7ifZvP74YVskJ7XXX2w95saxRmxMzUo048CN5uXJ&#10;HCsaYZ5WF9ltGHRjSEo9ImkZcM+U1BVNQCfllIl5RJrtSaPYo7Er8RSG3TC1amfrI7bXB3VlxwVg&#10;hncW5z9yjVrFABytVNe0BnF279+T193qr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/FRdq9wA&#10;AAALAQAADwAAAAAAAAABACAAAAAiAAAAZHJzL2Rvd25yZXYueG1sUEsBAhQAFAAAAAgAh07iQIK4&#10;s7wbAgAAQgQAAA4AAAAAAAAAAQAgAAAAKwEAAGRycy9lMm9Eb2MueG1sUEsFBgAAAAAGAAYAWQEA&#10;ALgFAAAAAA==&#10;">
                <v:fill on="t" focussize="0,0"/>
                <v:stroke weight="1pt" color="#D4EBF1 [66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7773670</wp:posOffset>
                </wp:positionV>
                <wp:extent cx="270510" cy="271780"/>
                <wp:effectExtent l="6350" t="6350" r="8890" b="762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1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.3pt;margin-top:612.1pt;height:21.4pt;width:21.3pt;z-index:251671552;v-text-anchor:middle;mso-width-relative:page;mso-height-relative:page;" fillcolor="#3891A7 [3204]" filled="t" stroked="t" coordsize="21600,21600" o:gfxdata="UEsDBAoAAAAAAIdO4kAAAAAAAAAAAAAAAAAEAAAAZHJzL1BLAwQUAAAACACHTuJALjQ0MdwAAAAN&#10;AQAADwAAAGRycy9kb3ducmV2LnhtbE2PzU7DMBCE70i8g7VI3FK7VhXaEKdCVAgJLlBaJG6uvU0i&#10;YjuK3Z/w9GxPcNyZT7Mz5fLsOnbEIbbBK5hOBDD0JtjW1wo2H0/ZHFhM2lvdBY8KRoywrK6vSl3Y&#10;cPLveFynmlGIj4VW0KTUF5xH06DTcRJ69OTtw+B0onOouR30icJdx6UQOXe69fSh0T0+Nmi+1wen&#10;wOzHh/HzdWHG7YvE1bNeLb7efpS6vZmKe2AJz+kPhkt9qg4VddqFg7eRdQqyucwJJUPKmQRGSDYT&#10;NG93kfI7Abwq+f8V1S9QSwMEFAAAAAgAh07iQF7SAcQbAgAAQgQAAA4AAABkcnMvZTJvRG9jLnht&#10;bK1TS47bMAzdF+gdBO0b2+l0khpxBu2k6aafAaY9gCLLtgD9ICqxc5oC3fUQPU7Ra5SSncxvM4tu&#10;bIkiH/keydXVoBU5CA/SmooWs5wSYbitpWkr+v3b9tWSEgjM1ExZIyp6FECv1i9frHpXirntrKqF&#10;JwhioOxdRbsQXJllwDuhGcysEwYfG+s1C3j1bVZ71iO6Vtk8zy+z3vraecsFAFo34yOdEP1zAG3T&#10;SC42lu+1MGFE9UKxgJSgkw7oOlXbNIKHr00DIhBVUWQa0heT4HkXv9l6xcrWM9dJPpXAnlPCI06a&#10;SYNJz1AbFhjZe/kESkvuLdgmzLjV2UgkKYIsivyRNrcdcyJxQanBnUWH/wfLvxxuPJF1RS8uKTFM&#10;Y8f//vj15/dPggZUp3dQotOtu/HTDfAYqQ6N1/GPJMiQFD2eFRVDIByN80X+pkCtOT7NF8VimRTP&#10;7oKdh/BRWE3ioaIeG5Z0ZIdPEDAhup5cYi6wStZbqVS6+HZ3rTw5MGzu6+Xb4t0iVowhD9yUIT0O&#10;OpYSC2E4sg2OCh61Q9pgWkqYanEXePAp94NouJ9kc/Hh/bZITmqvP9t6zI1jjdiYmpVoxoEbzcuT&#10;OVY0wjytLrLbMOjGkJR6RNIy4J4pqSuagE7KKRPziDTbk0axR2NX4ikMu2Fq1c7WR2yvD+rajgvA&#10;DO8szn/kGrWKAThaqa5pDeLs3r8nr7vVX/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jQ0MdwA&#10;AAANAQAADwAAAAAAAAABACAAAAAiAAAAZHJzL2Rvd25yZXYueG1sUEsBAhQAFAAAAAgAh07iQF7S&#10;AcQbAgAAQgQAAA4AAAAAAAAAAQAgAAAAKwEAAGRycy9lMm9Eb2MueG1sUEsFBgAAAAAGAAYAWQEA&#10;ALgFAAAAAA==&#10;">
                <v:fill on="t" focussize="0,0"/>
                <v:stroke weight="1pt" color="#D4EBF1 [66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6079490</wp:posOffset>
                </wp:positionV>
                <wp:extent cx="270510" cy="271780"/>
                <wp:effectExtent l="6350" t="6350" r="8890" b="762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1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.3pt;margin-top:478.7pt;height:21.4pt;width:21.3pt;z-index:251669504;v-text-anchor:middle;mso-width-relative:page;mso-height-relative:page;" fillcolor="#3891A7 [3204]" filled="t" stroked="t" coordsize="21600,21600" o:gfxdata="UEsDBAoAAAAAAIdO4kAAAAAAAAAAAAAAAAAEAAAAZHJzL1BLAwQUAAAACACHTuJAUQoHn9wAAAAM&#10;AQAADwAAAGRycy9kb3ducmV2LnhtbE2Py07DMBBF90j8gzVI7FK7USlNiFMhKoRUNlAeEjs3niYR&#10;8TiK3Uf4eqYrWI7m6N5zi+XJdeKAQ2g9aZhOFAikytuWag3vb4/JAkSIhqzpPKGGEQMsy8uLwuTW&#10;H+kVD5tYCw6hkBsNTYx9LmWoGnQmTHyPxL+dH5yJfA61tIM5crjrZKrUXDrTEjc0pseHBqvvzd5p&#10;qHbj/fj5nFXjxzrF1ZNZZV8vP1pfX03VHYiIp/gHw1mf1aFkp63fkw2i05As0jmjGrKb2xkIJpKZ&#10;4nVbRpVSKciykP9HlL9QSwMEFAAAAAgAh07iQAOwFFAaAgAAQgQAAA4AAABkcnMvZTJvRG9jLnht&#10;bK1TS47bMAzdF+gdBO0b22mnSY04g3bSdNPPANMeQJFlW4B+EJXYOU2B7nqIHmfQa5SSncxvM4tu&#10;bIkiH/keydXloBU5CA/SmooWs5wSYbitpWkr+uP79tWSEgjM1ExZIyp6FEAv1y9frHpXirntrKqF&#10;JwhioOxdRbsQXJllwDuhGcysEwYfG+s1C3j1bVZ71iO6Vtk8z99mvfW185YLALRuxkc6IfrnANqm&#10;kVxsLN9rYcKI6oViASlBJx3Qdaq2aQQP35oGRCCqosg0pC8mwfMufrP1ipWtZ66TfCqBPaeER5w0&#10;kwaTnqE2LDCy9/IJlJbcW7BNmHGrs5FIUgRZFPkjbW465kTiglKDO4sO/w+Wfz1ceyJrnIQLSgzT&#10;2PG/P3/f/vlF0IDq9A5KdLpx1366AR4j1aHxOv6RBBmSosezomIIhKNxvsgvCtSa49N8USyWSfHs&#10;Lth5CJ+E1SQeKuqxYUlHdvgMAROi68kl5gKrZL2VSqWLb3dXypMDw+a+Xr4r3i9ixRjywE0Z0iM9&#10;LCUWwnBkGxwVPGqHtMG0lDDV4i7w4FPuB9FwP8nmzccP2yI5qb3+YusxN441YmNqVqIZB240L0/m&#10;WNEI87S6yG7DoBtDUuoRScuAe6akrmgCOimnTMwj0mxPGsUejV2JpzDshqlVO1sfsb0+qCs7LgAz&#10;vLM4/5Fr1CoG4GiluqY1iLN7/5687lZ//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RCgef3AAA&#10;AAwBAAAPAAAAAAAAAAEAIAAAACIAAABkcnMvZG93bnJldi54bWxQSwECFAAUAAAACACHTuJAA7AU&#10;UBoCAABCBAAADgAAAAAAAAABACAAAAArAQAAZHJzL2Uyb0RvYy54bWxQSwUGAAAAAAYABgBZAQAA&#10;twUAAAAA&#10;">
                <v:fill on="t" focussize="0,0"/>
                <v:stroke weight="1pt" color="#D4EBF1 [66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8142605</wp:posOffset>
                </wp:positionV>
                <wp:extent cx="650176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76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pt;margin-top:641.15pt;height:63.3pt;width:511.95pt;z-index:251664384;mso-width-relative:page;mso-height-relative:page;" filled="f" stroked="f" coordsize="21600,21600" o:gfxdata="UEsDBAoAAAAAAIdO4kAAAAAAAAAAAAAAAAAEAAAAZHJzL1BLAwQUAAAACACHTuJAIqPdYN0AAAAN&#10;AQAADwAAAGRycy9kb3ducmV2LnhtbE2PzU7DMBCE70i8g7VI3Fq7pqA4xKlQpAoJwaGlF25OvE0i&#10;YjvE7g88PcupHHdmNPtNsTq7gR1xin3wGhZzAQx9E2zvWw279/UsAxaT8dYMwaOGb4ywKq+vCpPb&#10;cPIbPG5Ty6jEx9xo6FIac85j06EzcR5G9OTtw+RMonNquZ3MicrdwKUQD9yZ3tOHzoxYddh8bg9O&#10;w0u1fjObWrrsZ6ieX/dP49fu417r25uFeASW8JwuYfjDJ3QoiakOB28jGzTM1JK2JDJkJu+AUURJ&#10;pYDVJC1FpoCXBf+/ovwFUEsDBBQAAAAIAIdO4kBetnInPgIAAGgEAAAOAAAAZHJzL2Uyb0RvYy54&#10;bWytVM1O3DAQvlfqO1i+l2SB5WdFFm1BVJVQQaJVz17HIZFsj2t7SegDtG/QUy+997l4jn52dhdE&#10;e+DQizOeGc/M981MTk4Ho9md8qEjW/HJTsmZspLqzt5W/NPHizdHnIUobC00WVXxexX46fz1q5Pe&#10;zdQutaRr5RmC2DDrXcXbGN2sKIJslRFhh5yyMDbkjYi4+tui9qJHdKOL3bI8KHrytfMkVQjQno9G&#10;vo7oXxKQmqaT6pzkyigbx6heaREBKbSdC3yeq20aJeNV0wQVma44kMZ8IgnkZTqL+YmY3Xrh2k6u&#10;SxAvKeEZJiM6i6TbUOciCrby3V+hTCc9BWrijiRTjEAyI0AxKZ9xc9MKpzIWUB3clvTw/8LKD3fX&#10;nnV1xafouxUGHX/48f3h5++HX98YdCCod2EGvxsHzzi8pQFjs9EHKBPuofEmfYGIwQ5677f0qiEy&#10;CeXBtJwcHkw5k7AdlXvHk8x/8fja+RDfKTIsCRX3aF9mVdxdhohK4LpxScksXXRa5xZqy3pk2JuW&#10;+cHWghfa4mHCMNaapDgshzWwJdX3wOVpHI3g5EWH5JcixGvhMQuAgm2JVzgaTUhCa4mzlvzXf+mT&#10;P1oEK2c9Zqvi4ctKeMWZfm/RvOPJ/n4axnzZnx7u4uKfWpZPLXZlzgjjO8FeOpnF5B/1Rmw8mc9Y&#10;qkXKCpOwErkrHjfiWRwnHksp1WKRnTB+TsRLe+NkCj3SuVhFarrMdKJp5GbNHgYwN2C9LGnCn96z&#10;1+MPYv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qPdYN0AAAANAQAADwAAAAAAAAABACAAAAAi&#10;AAAAZHJzL2Rvd25yZXYueG1sUEsBAhQAFAAAAAgAh07iQF62cic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674370</wp:posOffset>
                </wp:positionH>
                <wp:positionV relativeFrom="paragraph">
                  <wp:posOffset>7926705</wp:posOffset>
                </wp:positionV>
                <wp:extent cx="5111750" cy="0"/>
                <wp:effectExtent l="12700" t="12700" r="19050" b="1587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1pt;margin-top:624.15pt;height:0pt;width:402.5pt;z-index:251693056;mso-width-relative:page;mso-height-relative:page;" filled="f" stroked="t" coordsize="21600,21600" o:gfxdata="UEsDBAoAAAAAAIdO4kAAAAAAAAAAAAAAAAAEAAAAZHJzL1BLAwQUAAAACACHTuJAejNYMtYAAAAN&#10;AQAADwAAAGRycy9kb3ducmV2LnhtbE2PQU/DMAyF70j8h8hI3FjaMlWjNJ0E0rjtQBmcs8akhcap&#10;mrTd+PWYA4Kb3/PT8+dye3K9mHEMnScF6SoBgdR405FVcHjZ3WxAhKjJ6N4TKjhjgG11eVHqwviF&#10;nnGuoxVcQqHQCtoYh0LK0LTodFj5AYl37350OrIcrTSjXrjc9TJLklw63RFfaPWAjy02n/XkFEzL&#10;XOcfb7R7OodX+/DV7e3a7pW6vkqTexART/EvDD/4jA4VMx39RCaInnWSZxzlIVtvbkFw5C5N2Tr+&#10;WrIq5f8vqm9QSwMEFAAAAAgAh07iQBNnDoYHAgAADQQAAA4AAABkcnMvZTJvRG9jLnhtbK1TS44T&#10;MRDdI3EHy3vSnYgMQyudWUwYNnwiAQeouN3dlvzD5aSTS3ABJHawYsme2zAcg7I7k4FhwSxQJKdc&#10;VX5+77l6cbE3mu1kQOVszaeTkjNphWuU7Wr+7u3Vo3POMIJtQDsra36QyC+WDx8sBl/JmeudbmRg&#10;BGKxGnzN+xh9VRQoemkAJ85LS8XWBQORtqErmgADoRtdzMryrBhcaHxwQiJSdjUW+REx3AfQta0S&#10;cuXE1kgbR9QgNUSShL3yyJeZbdtKEV+3LcrIdM1JacwrXULxJq3FcgFVF8D3ShwpwH0o3NFkQFm6&#10;9AS1gghsG9RfUEaJ4NC1cSKcKUYh2RFSMS3vePOmBy+zFrIa/cl0/H+w4tVuHZhqaj4748yCoRe/&#10;/vjtx4fPP79/ovX66xdGFbJp8FhR96Vdh+MO/Tokzfs2mPRPatg+W3s4WSv3kQlKzqfT6ZM5uS5u&#10;asXtQR8wPpfOsBTUXCubVEMFuxcY6TJqvWlJaeuulNb55bRlA1GfPy4TNNA44nsKjCdBaDvOQHc0&#10;5SKGDIhOqyYdTjAYus2lDmwHNBurp+mXm/TWvHTNmD6fl4Q8Ujj2Zzp/ACVuK8B+PJJL41z1Eppn&#10;tmHx4MlWS58TT3TRcKYl0aIgq4ig9L/7yAVt6fb0EKP1Kdq45pBfJOdpSjK/40SnMfx9n0/ffsX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ozWDLWAAAADQEAAA8AAAAAAAAAAQAgAAAAIgAAAGRy&#10;cy9kb3ducmV2LnhtbFBLAQIUABQAAAAIAIdO4kATZw6GBwIAAA0EAAAOAAAAAAAAAAEAIAAAACUB&#10;AABkcnMvZTJvRG9jLnhtbFBLBQYAAAAABgAGAFkBAACeBQAAAAA=&#10;">
                <v:fill on="f" focussize="0,0"/>
                <v:stroke weight="2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7745095</wp:posOffset>
                </wp:positionV>
                <wp:extent cx="871220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45pt;margin-top:609.85pt;height:26.6pt;width:68.6pt;z-index:251672576;mso-width-relative:page;mso-height-relative:page;" filled="f" stroked="f" coordsize="21600,21600" o:gfxdata="UEsDBAoAAAAAAIdO4kAAAAAAAAAAAAAAAAAEAAAAZHJzL1BLAwQUAAAACACHTuJAShREvNwAAAAN&#10;AQAADwAAAGRycy9kb3ducmV2LnhtbE2Py07DMBBF90j8gzVI7Fo7KdA2xKlQpAoJwaKlG3aT2E0i&#10;7HGI3Qf9+jorWM6cqztn8tXZGnbUg+8cSUimApim2qmOGgm7z/VkAcwHJIXGkZbwqz2situbHDPl&#10;TrTRx21oWCwhn6GENoQ+49zXrbbop67XFNneDRZDHIeGqwFPsdwangrxxC12FC+02Ouy1fX39mAl&#10;vJXrD9xUqV1cTPn6vn/pf3Zfj1Le3yXiGVjQ5/AXhlE/qkMRnSp3IOWZkTCZpcsYjSBNlnNgY0Q8&#10;zIBV42oeIS9y/v+L4gpQSwMEFAAAAAgAh07iQHmewww6AgAAZwQAAA4AAABkcnMvZTJvRG9jLnht&#10;bK1UzW4TMRC+I/EOlu90k/SXqJsqtCpCqmilgjg7Xm92JdtjbKe75QHgDXriwp3n6nPw2ZukUeHQ&#10;AxdnPDP7jb9vZnJ61hvN7pQPLdmSj/dGnCkrqWrtsuSfP12+OeEsRGErocmqkt+rwM9mr1+ddm6q&#10;JtSQrpRnALFh2rmSNzG6aVEE2Sgjwh45ZRGsyRsRcfXLovKiA7rRxWQ0Oio68pXzJFUI8F4MQb5G&#10;9C8BpLpupboguTLKxgHVKy0iKIWmdYHP8mvrWsl4XddBRaZLDqYxnygCe5HOYnYqpksvXNPK9RPE&#10;S57wjJMRrUXRLdSFiIKtfPsXlGmlp0B13JNkioFIVgQsxqNn2tw2wqnMBVIHtxU9/D9Y+fHuxrO2&#10;wiQccWaFQccfH348/vz9+Os7gw8CdS5MkXfrkBn7d9QjeeMPcCbefe1N+gUjhjjkvd/Kq/rIJJwn&#10;x+PJBBGJ0P7+8QlsoBdPHzsf4ntFhiWj5B7dy6KKu6sQh9RNSqpl6bLVOndQW9aV/Gj/cJQ/2EYA&#10;ri1qJArDU5MV+0W/5rWg6h60PA2TEZy8bFH8SoR4IzxGAe/FssRrHLUmFKG1xVlD/tu//CkfHUKU&#10;sw6jVfLwdSW84kx/sOjd2/HBAWBjvhwcHidN/G5ksRuxK3NOmN4x1tLJbKb8qDdm7cl8wU7NU1WE&#10;hJWoXfK4Mc/jMPDYSanm85yE6XMiXtlbJxP0IOd8Falus9JJpkGbtXqYv9yr9a6kAd+956yn/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oURLzcAAAADQEAAA8AAAAAAAAAAQAgAAAAIgAAAGRy&#10;cy9kb3ducmV2LnhtbFBLAQIUABQAAAAIAIdO4kB5nsMM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-454025</wp:posOffset>
                </wp:positionH>
                <wp:positionV relativeFrom="paragraph">
                  <wp:posOffset>7851775</wp:posOffset>
                </wp:positionV>
                <wp:extent cx="132080" cy="111760"/>
                <wp:effectExtent l="0" t="0" r="1270" b="254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35.75pt;margin-top:618.25pt;height:8.8pt;width:10.4pt;z-index:251676672;v-text-anchor:middle;mso-width-relative:page;mso-height-relative:page;" fillcolor="#FFFFFF [3212]" filled="t" stroked="f" coordsize="606768,503202" o:gfxdata="UEsDBAoAAAAAAIdO4kAAAAAAAAAAAAAAAAAEAAAAZHJzL1BLAwQUAAAACACHTuJAdlem6doAAAAN&#10;AQAADwAAAGRycy9kb3ducmV2LnhtbE2PzU7DMBCE70i8g7VI3FI7LWmrEKdCIC4gIdGWuxtv44B/&#10;othNytuzPZXb7s5o9ptqc3aWjTjELngJ+UwAQ98E3flWwn73mq2BxaS8VjZ4lPCLETb17U2lSh0m&#10;/4njNrWMQnwslQSTUl9yHhuDTsVZ6NGTdgyDU4nWoeV6UBOFO8vnQiy5U52nD0b1+Gyw+dmenISP&#10;9fdid3xRaL/etEn8/Wk/jZOU93e5eASW8JyuZrjgEzrUxHQIJ68jsxKyVV6QlYT5YkkTWbJCrIAd&#10;LqfiIQdeV/x/i/oPUEsDBBQAAAAIAIdO4kA/TzEN5w8AAHBbAAAOAAAAZHJzL2Uyb0RvYy54bWyt&#10;XFmPJLcNfg+Q/9DoxwD2lI66FjtrIF44L0FiwA7gPAW9PT0H0tPd6Oo9nF8fUkeJVNVEFBA/bE+5&#10;9IkiRVKUKNb7H769HjdfDtfp5Xy636rvm+3mcNqfH15OT/fbf/z603fDdjPddqeH3fF8Otxvfz9M&#10;2x8+/PEP779e3h30+fl8fDhcN9DJaXr39XK/fb7dLu/u7qb98+F1N31/vhxO8PLxfH3d3eDx+nT3&#10;cN19hd5fj3e6abq7r+frw+V63h+mCf7vR/9yG3q8Sjo8Pz6+7A8fz/vPr4fTzfd6PRx3N2Bpen65&#10;TNsPbrSPj4f97e+Pj9Phtjneb4HTm/sXiMDfn/Dfuw/vd++errvL88s+DGEnGULG0+vu5QRE564+&#10;7m67zefry6Kr15f99TydH2/f78+vd54RJxHgQjWZbH553l0OjhcQ9XSZhT79/7rd/+3Lz9fNy8P9&#10;tm+3m9PuFWZ8+vfL8Tj9S7VWDS1K6OtlegcNf7n8fA1PE/yJ7H57vL7iLzCy+eak+vss1cO322YP&#10;/1MZ3Qwg7z28Ukr1nZP6XQLvP0+3vxzOrqPdl79ONz8pD/CXE+lDGNf+fDpNL7fDb9DZ4+sR5ulP&#10;dxvd2qFRm6+brun6bggTmkP+SSFmtIOym+dN28DQ9BuQ3xSh0kLfXZkKhQipaELFs1DkhUKsMUOv&#10;i7wYQkXIC4XYXo+mKVKxhIpwXihESAX0NM2+arvRFiVGIUKJdZSKTMcoRDj7PaHSq7HVRVYownQW&#10;bLQ4LeDQZ4ENY2vHIhGKMH2rh7KGjYSIAlc2lGeFQsw4jMoUWVHUjpXum6EvMsMwttGdFtg+tWRl&#10;9QiYkotRFGNVOzYCOtSWlRka05XpUIw1XaPLlqmoNSs1Nr3AmVEMKJrph/L8UHtW2pjelPmhGNsP&#10;/Sjgh1o00BnbslIrirGD6QR+U1GbVo21zVDmh2L8ElOWGzVrcANKwA6FtE0ztILpoYYt8zeKQuww&#10;tG1b5oZath26QaDUFCLkRlNnAA53LPsCBhHOjaZ2rQcFci65Agax46jHrig0Tc1aN2A6ZTIUAmGQ&#10;gfWjFNVoatUazKDs2BhE6Ag0Nep26Mr6zBBCt6apSY9D2acxgNBHa2rPqhuUYP4pRLjkaGrPFpZc&#10;ATcUIlxBNbVncOpt2TYZRBgOaGrPMk/DIMLQxlAXIAw5OUZpmJ+i1RjqA6QBNMVoIR1q0cLtgKEY&#10;3SrblddPQ72AlB+K0WPTgiGUvI2hbkA6PwwjpEMdgZZtCgzDCOVGDVvKD8MI9YBatsx8DIWoQcNZ&#10;S3l6qDOQbQ0MhajRKFPegBjqDISbA4bRquvbMjuWegPh7oBhQGgWIsmSVltq2cLdAcO4wLjsdSy1&#10;bOHugGF0awaII4r8UMsW7g4sxeheKwjyinSoZQt3B5ZiII6CWKJMh1q2cHdgKcY0qD1lOtSyhbsD&#10;SzFw/CTZ7Vhq2rLdAYMYmBxb3lxbatoyp8MgpumMLe8OLPUGst0Bgwi5aakzkO0OOEQ2Ny31BbLd&#10;AYMYBYcYZRfaUlcg2x1wyNjj6VLJQltm1aLdAYfIHEFLjVq0O2AIoVtrqUlLdgcMIPTRLbVn2e6A&#10;QYRLTktdgGx3wCDCFbSlLkC2O2AQYUDQUhcg8zQMIgxvINOQTj6F0RrDmEbDAVbJaDrqAoTBNMMI&#10;yVAXINwbdAwzGkGw1lEXIOWGYuDs1wzlIKqjPkA6ORQjpUO9gHBr0FFMJxMb9QNSdihGqATUD8gs&#10;p6OQclADObRkNLI9AYOoBjYFZZuhHkC4JegoxsDRRTnW6KkHEO4IGMYMWrAh6KkHEG4IGKZVrSmv&#10;zj21ZuF+gGF6Za2ADLNmWbKgp5gBgo2yCvTMmGW5Ao5R1gh2A5jYnvNfwt0Ax6AIyobTU2sW7gY4&#10;xgyQNCqaTk/tWbYbYBBlIANWPrrpqR+QeRoGgYMOJdgN9NSoZbsBBhFygxcQZiWQ7QYYBKxNMjcD&#10;dQSy3QCDKAMplrLpDNQRyHYDDKJUC1ndoqYN1KhluQIGkfmBgfoB0WaAIWQ+DS6ypPmX7AUYQOae&#10;B+YARIkCBpGtNQM1f9lOgEFkC+dArV+2EWAQWRQwUOOX+RgG4c4SrhQ9xUtDu+d4j2j/7RQuEsFf&#10;mx3ecmvcVa3LecI7S/RWEdxQio9wYwiuIUGXgMJbSAUw2D0FqyowWDMFuxtJYspgoxRsqiiD6VGw&#10;rQKDSVGwuyomHjbYCgV3VZTBBCi4rwKDZlOwuzImHjYoLAWPVZTxJgpFw3OVjuVKVqdlKlMzeK6i&#10;nikaXCmpgmeqpup0DS9vMNHVaRve42DwOn1TmcLBcxXvmcrBnYoqeKZ0qk7r8M4D5R2ea6jjXQYG&#10;r9M6vNbA4HVah3cPGLxO6/BSAYPXaR1eF2DwOq3DmwMMXqd1eCOAweu0DtP2DF6ndZiOZ/A6rcMs&#10;O4XDc43WYcKdweu0DnPiDF6ndZgeZ/A6rcOsN4PXaR0mphm8TutMpnXwXCX5TOsgr1wFz7QO8sVV&#10;8EzrIA1cA8dsLhUdPFfBM62DpG0VPNM6yMVWwTOtgxRrFTzTOsicVsEzrYOEaBU80zrIc1bBM62D&#10;/GUVPNM6yEtWwTOtg3xjDRzzhlTr4LkKnmkd5Aer4JnWQd6vCp5pHeTzquCZ1kGirgqeaR2k4Krg&#10;mdZBaq0KnmkdpMyq4JnWQSqsCp5pHaS4auCYqaJaN9fVyHasmIFi8Dqtw8wSg9dpHWaZGLxO6zB5&#10;xOB1Wof5HQav07ou0zp4rpq4TOsgQVMFz7TOFz2Jd7CYRWG812kdZkcoHJ5rBo9ZDwav0zrMZjB4&#10;ndZhloLB67QOsw8MXqd1mFRg8Dqtw1wBg9dpHeYAGLxO6/Bsn8HrfB2e2TN4ndbhWTyFw3ON1uEZ&#10;O4PXaR2enTN4ndbhmTiD12kdnnYzeJ3W4UE2g9dpHZ5QM3id1uHRM4PXaR2eKTN4ndbhYTGDM63z&#10;LjMcDl+hVBiLhI+uSPi23UCR8NUVCX9CVdu9u+xueKYc/9x8vd+GktPN8/02lJLi29fzl8OvZ9fu&#10;hgfM/jKAG4ivCgyqm9odT7S9v3OxbB9b7T9/etn/+fAfhoHqueCZEw0YsxtAHCZIwiooLXIKsPbS&#10;1ZJGw2JU1mjSbtvW+MAvdtumAfmyziBENyDCYXqJs8FoRn49E0SKDBNbcWzAGNOMXgETJo7QXwVx&#10;YraL4dOXdVKhyIWwIckdB7ScJsJhermQyv54ng5OIZP+eG5d/sSrjasLXajZmoj6EbJOGShKaOh0&#10;OAAzUMLlN7PzO6wj9ThXH7qqNXFu/Pj8LQ+PcdWeARNbxd/Q2hV3uta+gCZrvcYMZE/bcFRrG9OP&#10;zlXFESvbtGERgyq+AUIBb9ZOI/2dDU/NVW6u8rNK07YwUo/UcBveLUyJJty48v7Xmqb3m9r5pSv3&#10;9EhXxblKM5OKu43hMa4iM5NK1tpdqvCtXV1l1nqVH236EF37ijLEzEN2lZa+w0GNwNpbL7G6MlDj&#10;VPhTnGss4PTdjhauDbBuVavCXgWcbNO4BWQekCvJdMjggWFAS5thfmXWRh2iioSM3UKCGC/pgsNs&#10;G23hBJyw6W5chHdYdLnKJZ+HZJm+gDJAYqP46wfm7kAs+4+N1uRnIZvvg4TlcC3UO/slfMkmuJng&#10;HtM7kfDg6lVY2BMwys4o+LpCGL8a4CyTyM7diHDvfFHkquzWOIRbstGRj1Adyo1sGPECGq5uQ48m&#10;TgliHWV4h+WRqwSjaL383T0HDylbGF5X8G2pBccO1ziBWyQBkPuD7+AqS/AVC0cCCulRdc7JmJBD&#10;WHo88PtBaEtPiVcXPDlXLS8QmruH4CC+DDFAoiDir5ewu07gG9O1IzZalRp82sPLbbkUwWIXskS+&#10;aJDOf7K89G6p4W8uqWRJ9gV8ga+09MZBB87cZ0Ica6x9bLXKWoqUEiYaE4mxtB5Hrtz0pStfW52o&#10;NZoU2cOixXwqCd18lR8VKAnd0suFRCO/waLc5zO8VFw5XxhnbLU2QhIpJTpRKiTGgvvZ2fDpyzqp&#10;UORC2HRAroaPSuUtPeGcSUI3f7M9CCipGe/IizWFbgkUJZRCNyz9GdmC6u70utnwt/UDMU4izo0n&#10;RUI3X0iQzWDWOoVuvroha80pBQopdNNAIg+j5tBN665v2JpCQjcX7qz7+FWaKXSDIuDeH79GCcLd&#10;0hi6wYoAao9MzC9T6OZrUSQyTKGbL5fLpJLLEL+dEWwGi96y1qv8pNBNw4KRRZspdEPdbtxOeOYn&#10;vfSlb6v8vEEzhm5G4ee9EDl3m0I3X+nGXqbQLb1ceJJVmlCdF1cDV6RFu02hG/TacDZT6OZryFa5&#10;5PNAFhBX3RYgsVH89UqcQjfWf2y0xksK3ZbDTaFbElAUbQrd0juR8FLoloBzp3PoZtTY+Wsm8V0K&#10;3XzF2qrs1jhMoRsoCOxC6GSpOXQzTWsglCLK4661BgPA2rVVglG0Xv4pdBNY2By6MQuOHa5xEkO3&#10;pT9IodvSkcTQrdI5zaHb0uPNoduKp5xDN+Z5OTeRx6C0+KkJL2dXZR3kHBvFX984hW5s7YiNOJ0A&#10;mUO35VKUQrflEpYsL71bargkdHOVNYGttKTGMYdRpsiNNo+NVhlLgdsMidZCAizbd/xojLxzpUWr&#10;ir1GkABHqBllBxgkaPN1UdhrHA0J2tLLhSwjr14gJKRhmNhqbYAkRkqYOAgSXS1GT97ViYQAF3Im&#10;o1nMD+FufrcQiCRei3mIpFdrgkmhGtu5pigNvjD2VoyG5VSrKhJnws8XCdHcDe8AiY3ib2icIjR3&#10;6TxrvMYCOVszo+bbenq0Zts3wzN3i36VlVWCKTpr4atTbG0gwVnXwVETdhr1zNdFOYfmSgNWCWbi&#10;SKGZK1nIxJE1do7c9a9cAVLWepWXFJn50gs24BR8wdcx4fjkzZdYhhSocSr8Kc7xfKimIBx8MzLz&#10;lS2MZorM0suldfzvQ7WEjBOTIjPYsQ1vRWa+nmeVSz4PZH1wlUYBEhvFXy+MFJmx/mOjNfmlyGw5&#10;3BSZLdlMkVl6JxJeiswSMMouHarBYLRmKpIiM189tCq7NQ5TZAbH1mDUTAfmyEzBwQMkvomFpcgs&#10;KfOCwyhaL/8UmZUNbA7MqPnG7tb4iHHZwhWksGzhQWJUVueT5qDM5m5ujsmWznEOyair5XxE7oKy&#10;zhFZ2ZOTgIwsFLE/TsX33s7xWL7opGiMrVLJ0N5wPiEGAxXAHKk7f5+TpU4v0ud9p/Px5eEn+Lww&#10;+uvp+vTpx+N182UHedef3H9Bd1mz4wlzrbBiw7HvZr+DT04/wqee4c/XC3y2eDo9bTe74xN8y3p/&#10;u7rCntMZKXiFvU63j7vp2dNw3QYSR6jqucMPG/tPGeNfn84Pv8PHkK+3449n/7no3Wn/fIZEMPYM&#10;/bn28CFmx2L4aDR+6Zk+u1bpQ9kf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aEgAAW0NvbnRlbnRfVHlwZXNdLnhtbFBLAQIUAAoAAAAAAIdO&#10;4kAAAAAAAAAAAAAAAAAGAAAAAAAAAAAAEAAAADwRAABfcmVscy9QSwECFAAUAAAACACHTuJAihRm&#10;PNEAAACUAQAACwAAAAAAAAABACAAAABgEQAAX3JlbHMvLnJlbHNQSwECFAAKAAAAAACHTuJAAAAA&#10;AAAAAAAAAAAABAAAAAAAAAAAABAAAAAAAAAAZHJzL1BLAQIUABQAAAAIAIdO4kB2V6bp2gAAAA0B&#10;AAAPAAAAAAAAAAEAIAAAACIAAABkcnMvZG93bnJldi54bWxQSwECFAAUAAAACACHTuJAP08xDecP&#10;AABwWwAADgAAAAAAAAABACAAAAApAQAAZHJzL2Uyb0RvYy54bWxQSwUGAAAAAAYABgBZAQAAghMA&#10;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6445250</wp:posOffset>
                </wp:positionV>
                <wp:extent cx="653478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78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7pt;margin-top:507.5pt;height:61.2pt;width:514.55pt;z-index:251686912;mso-width-relative:page;mso-height-relative:page;" filled="f" stroked="f" coordsize="21600,21600" o:gfxdata="UEsDBAoAAAAAAIdO4kAAAAAAAAAAAAAAAAAEAAAAZHJzL1BLAwQUAAAACACHTuJAytkOLNoAAAAN&#10;AQAADwAAAGRycy9kb3ducmV2LnhtbE2PzU7DMBCE70i8g7VI3FrbtAEa4lSIH4lDL5Rwd2OTRMTr&#10;KN426duznOC2uzOa/abYzqEXJz+mLqIBvVQgPNbRddgYqD5eF/cgEll0to/oDZx9gm15eVHY3MUJ&#10;3/1pT43gEEy5NdASDbmUqW59sGkZB4+sfcUxWOJ1bKQb7cThoZc3St3KYDvkD60d/FPr6+/9MRgg&#10;co/6XL2E9PY5756nVtWZrYy5vtLqAQT5mf7M8IvP6FAy0yEe0SXRG1hs1tyFWFA644ktm1WmQRz4&#10;pFd3a5BlIf+3KH8AUEsDBBQAAAAIAIdO4kB6lV0evgEAAGADAAAOAAAAZHJzL2Uyb0RvYy54bWyt&#10;U0Fu2zAQvBfIHwjeY8luYgeC5aCtkV6KtkCSB9AUZREQuSyXtuQPtD/oqZfe+y6/I0tKcYLkkkMv&#10;FLm7nJ2ZpZbXvWnZXnnUYEs+neScKSuh0nZb8vu7m/MrzjAIW4kWrCr5QSG/Xp29W3auUDNooK2U&#10;ZwRisehcyZsQXJFlKBtlBE7AKUvJGrwRgY5+m1VedIRu2myW5/OsA185D1IhUnQ9JPmI6N8CCHWt&#10;pVqD3Bllw4DqVSsCScJGO+SrxLaulQzf6hpVYG3JSWlIKzWh/Sau2Wopiq0XrtFypCDeQuGFJiO0&#10;paYnqLUIgu28fgVltPSAUIeJBJMNQpIjpGKav/DmthFOJS1kNbqT6fj/YOXX/XfPdEUvIZ9zZoWh&#10;kR9//zr++Xf8+5NN59GhzmFBhbeOSkP/EXqqfowjBaPwvvYmfkkSozz5ezj5q/rAJAXnl+8vFleX&#10;nEnKLRaL2UUaQPZ023kMnxUYFjcl9zS/ZKvYf8FATKj0sSQ2s3Cj2zbGI8WBStyFftOPvDdQHYh2&#10;RyMuOf7YCa8486H9BOlFRBR0H3aBkFKDeH24M6KS8anv+EjiZJ+fU9XTj7F6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rZDizaAAAADQEAAA8AAAAAAAAAAQAgAAAAIgAAAGRycy9kb3ducmV2Lnht&#10;bFBLAQIUABQAAAAIAIdO4kB6lV0e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674370</wp:posOffset>
                </wp:positionH>
                <wp:positionV relativeFrom="paragraph">
                  <wp:posOffset>6224270</wp:posOffset>
                </wp:positionV>
                <wp:extent cx="5111750" cy="0"/>
                <wp:effectExtent l="12700" t="12700" r="19050" b="15875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1pt;margin-top:490.1pt;height:0pt;width:402.5pt;z-index:251692032;mso-width-relative:page;mso-height-relative:page;" filled="f" stroked="t" coordsize="21600,21600" o:gfxdata="UEsDBAoAAAAAAIdO4kAAAAAAAAAAAAAAAAAEAAAAZHJzL1BLAwQUAAAACACHTuJAeJI2UNYAAAAL&#10;AQAADwAAAGRycy9kb3ducmV2LnhtbE2PzU7DMBCE70i8g7VI3KidCkVtiFMJpHLrgfBzduPFCcTr&#10;KHaSlqdnkZDgNrM7mv223J18L2YcYxdIQ7ZSIJCaYDtyGl6e9zcbEDEZsqYPhBrOGGFXXV6UprBh&#10;oSec6+QEl1AsjIY2paGQMjYtehNXYUDi3XsYvUlsRyftaBYu971cK5VLbzriC60Z8KHF5rOevIZp&#10;mev84432j+f46u6/uoO7dQetr68ydQci4Sn9heEHn9GhYqZjmMhG0bNX+ZqjGrYbxYIT2yxjcfyd&#10;yKqU/3+ovgFQSwMEFAAAAAgAh07iQPI8+x4HAgAADQQAAA4AAABkcnMvZTJvRG9jLnhtbK1TS44T&#10;MRDdI3EHy3vSnWgCQyudWUwYNnwiAQeouN3dlvzD5aSTS3ABJHawYsme2zAcg7I7k4FhwSxQJKdc&#10;VX5+77l6cbE3mu1kQOVszaeTkjNphWuU7Wr+7u3Vo3POMIJtQDsra36QyC+WDx8sBl/JmeudbmRg&#10;BGKxGnzN+xh9VRQoemkAJ85LS8XWBQORtqErmgADoRtdzMrycTG40PjghESk7Gos8iNiuA+ga1sl&#10;5MqJrZE2jqhBaogkCXvlkS8z27aVIr5uW5SR6ZqT0phXuoTiTVqL5QKqLoDvlThSgPtQuKPJgLJ0&#10;6QlqBRHYNqi/oIwSwaFr40Q4U4xCsiOkYlre8eZND15mLWQ1+pPp+P9gxavdOjDV1Hx2xpkFQy9+&#10;/fHbjw+ff37/ROv11y+MKmTT4LGi7ku7Dscd+nVImvdtMOmf1LB9tvZwslbuIxOUnE+n0ydzcl3c&#10;1Irbgz5gfC6dYSmouVY2qYYKdi8w0mXUetOS0tZdKa3zy2nLBqI+PysTNNA44nsKjCdBaDvOQHc0&#10;5SKGDIhOqyYdTjAYus2lDmwHNBurp+mXm/TWvHTNmD6fl4Q8Ujj2Zzp/ACVuK8B+PJJL41z1Eppn&#10;tmHx4MlWS58TT3TRcKYl0aIgq4ig9L/7yAVt6fb0EKP1Kdq45pBfJOdpSjK/40SnMfx9n0/ffsXL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iSNlDWAAAACwEAAA8AAAAAAAAAAQAgAAAAIgAAAGRy&#10;cy9kb3ducmV2LnhtbFBLAQIUABQAAAAIAIdO4kDyPPseBwIAAA0EAAAOAAAAAAAAAAEAIAAAACUB&#10;AABkcnMvZTJvRG9jLnhtbFBLBQYAAAAABgAGAFkBAACeBQAAAAA=&#10;">
                <v:fill on="f" focussize="0,0"/>
                <v:stroke weight="2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-201295</wp:posOffset>
                </wp:positionH>
                <wp:positionV relativeFrom="paragraph">
                  <wp:posOffset>6047105</wp:posOffset>
                </wp:positionV>
                <wp:extent cx="871220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85pt;margin-top:476.15pt;height:26.6pt;width:68.6pt;z-index:251670528;mso-width-relative:page;mso-height-relative:page;" filled="f" stroked="f" coordsize="21600,21600" o:gfxdata="UEsDBAoAAAAAAIdO4kAAAAAAAAAAAAAAAAAEAAAAZHJzL1BLAwQUAAAACACHTuJA2v41nNsAAAAM&#10;AQAADwAAAGRycy9kb3ducmV2LnhtbE2Py07DMBBF90j8gzVI7Fo7qQIlxKlQpAoJlUVLN+yceJpE&#10;2OMQuw/69Tgr2N3RHN05U6wu1rATjr53JCGZC2BIjdM9tRL2H+vZEpgPirQyjlDCD3pYlbc3hcq1&#10;O9MWT7vQslhCPlcSuhCGnHPfdGiVn7sBKe4ObrQqxHFsuR7VOZZbw1MhHrhVPcULnRqw6rD52h2t&#10;hLdq/a62dWqXV1O9bg4vw/f+M5Py/i4Rz8ACXsIfDJN+VIcyOtXuSNozI2G2SB4jKuEpSxfAJkJk&#10;GbB6ClPiZcH/P1H+AlBLAwQUAAAACACHTuJAyRDv8TsCAABnBAAADgAAAGRycy9lMm9Eb2MueG1s&#10;rVTNbhMxEL4j8Q6W73Tz058QdVOFVkVIFa1UEGfH6+2uZHuM7XS3PAC8QU9cuPNcfQ4+e5O0Khx6&#10;4OKMZ2a/8ffNTI5PeqPZrfKhJVvy8d6IM2UlVa29KfnnT+dvZpyFKGwlNFlV8jsV+Mni9avjzs3V&#10;hBrSlfIMIDbMO1fyJkY3L4ogG2VE2COnLII1eSMirv6mqLzogG50MRmNDouOfOU8SRUCvGdDkG8Q&#10;/UsAqa5bqc5Iro2ycUD1SosISqFpXeCL/Nq6VjJe1nVQkemSg2nMJ4rAXqWzWByL+Y0Xrmnl5gni&#10;JU94xsmI1qLoDupMRMHWvv0LyrTSU6A67kkyxUAkKwIW49Ezba4b4VTmAqmD24ke/h+s/Hh75Vlb&#10;YRKmnFlh0PGH+x8PP38//PrO4INAnQtz5F07ZMb+HfVI3voDnIl3X3uTfsGIIQ5573byqj4yCefs&#10;aDyZICIRmk6PZrCBXjx+7HyI7xUZloySe3QviypuL0IcUrcpqZal81br3EFtWVfyw+nBKH+wiwBc&#10;W9RIFIanJiv2q37Da0XVHWh5GiYjOHneoviFCPFKeIwC3otliZc4ak0oQhuLs4b8t3/5Uz46hChn&#10;HUar5OHrWnjFmf5g0bu34/19wMZ82T84Spr4p5HV04hdm1PC9I6xlk5mM+VHvTVrT+YLdmqZqiIk&#10;rETtkseteRqHgcdOSrVc5iRMnxPxwl47maAHOZfrSHWblU4yDdps1MP85V5tdiUN+NN7znr8f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r+NZzbAAAADAEAAA8AAAAAAAAAAQAgAAAAIgAAAGRy&#10;cy9kb3ducmV2LnhtbFBLAQIUABQAAAAIAIdO4kDJEO/x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6142355</wp:posOffset>
                </wp:positionV>
                <wp:extent cx="126365" cy="138430"/>
                <wp:effectExtent l="0" t="0" r="698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35.25pt;margin-top:483.65pt;height:10.9pt;width:9.95pt;z-index:251675648;v-text-anchor:middle;mso-width-relative:page;mso-height-relative:page;" fillcolor="#FFFFFF [3212]" filled="t" stroked="f" coordsize="557453,606706" o:gfxdata="UEsDBAoAAAAAAIdO4kAAAAAAAAAAAAAAAAAEAAAAZHJzL1BLAwQUAAAACACHTuJAeLkDRtkAAAAL&#10;AQAADwAAAGRycy9kb3ducmV2LnhtbE2PwU7DMAyG70i8Q2Qkbl0SxrqtazohEOeJgcSOaZO1ZY1T&#10;NVlb3h5zgqPtX5+/P9/PrmOjHULrUYFcCGAWK29arBV8vL8mG2AhajS682gVfNsA++L2JteZ8RO+&#10;2fEYa0YQDJlW0MTYZ5yHqrFOh4XvLdLt7AenI41Dzc2gJ4K7jj8IkXKnW6QPje7tc2Ory/HqFGz7&#10;ZT9/fcrD+ekgp3K8PEbxclLq/k6KHbBo5/gXhl99UoeCnEp/RRNYpyBZixVFCZaul8AokaxECqyk&#10;zWYrgRc5/9+h+AFQSwMEFAAAAAgAh07iQNhSckByDQAAA0MAAA4AAABkcnMvZTJvRG9jLnhtbK1c&#10;244buRF9D5B/EPQYYD3NW18MjxfIGs5LkCywG2DzKGs0MwJ0gyR77Hx9TrHYUlVrJiSB7INXGvZh&#10;8XKqSBZP68PP37eb2bfV8bTe7+7n5l0zn612y/3Devd0P//X759/6uez03mxe1hs9rvV/fzH6jT/&#10;+eOf//Th5fB+ZffP+83D6jhDJbvT+5fD/fz5fD68v7s7LZ9X28Xp3f6w2qHwcX/cLs74eny6ezgu&#10;XlD7dnNnm6a9e9kfHw7H/XJ1OuGvn7hwnmo8llS4f3xcL1ef9suv29XuzLUeV5vFGV06Pa8Pp/nH&#10;2NrHx9Xy/M/Hx9PqPNvcz9HTc/wXRvD5C/179/HD4v3TcXF4Xi9TExYlTZj0abtY72D0UtWnxXkx&#10;+3pc31S1XS+P+9P+8fxuud/ecUfiiKAXppmMzW/Pi8Mq9gVDfTpcBv30/6t2+Y9vvx5n64f7ufPz&#10;2W6xxYyfj/vD8w8ampfD6T2e+O3w6zF9O+Ej9fP743FL/0cPZt/jcP64DOfq+3m2xB+NbV0b5rMl&#10;iozrvYvDfXcFL7+ezn9b7WNFi29/P515Nh7wKY7lQ2rQcr/bndbn1R+YtcftBhP0l7tZ3xjXzl5m&#10;IXQ+uDSRU8S/JcL11vRu9jxrm7Zr2jcgfxhhxJjOW5O1IiHe921oslassEJT3w5ZKxLiW4xun7Xi&#10;pBXbNp3PWpEQ34emt1krYM5lWkwIfeuyViQkDJ1v8iMGJl2tWGN9n7UiIWEInTHZvrTCSt8Ofd6I&#10;RATbuW7IGumEETP0g832RCIKjSCOX8bLOd9kbUiAH9rgQ7Yjg7DhOzsMeV+RENeFFpCsR0ovDsE3&#10;XX7AjMTE3uR5bKQfB9fBX7KDpjE0/V2+P8qTu8ab/OQYiYkMKLCjfNm11uXd30hMoc8Y6c2+MYhN&#10;+XGTGEQAN+Tdxkh/dnbou/wCoDC+tx0CbZZv0qVdMKEpGDeJidHZ5+1Ir/Yw1Bb0R2Gw1vg2b0d5&#10;dpmbGokp9VPp2xhpF/ILgZEYjPSAQJWbHyt922ED0IUs3xTGusaG/LhZGQ8K+6MwrsGik487Vvq2&#10;GdrB5cOowpT2R/p2aX8kpnR+pG+THZvntZUYY7C7KRg3GQ8MlvcCvlmJieOWX+Ws9O3S/kiM8wNt&#10;V7K8lr7thuARE3MbXCsxpf2Rvl3aH4kpnR/p26V2JCYfCnCmkLscM4T80qMxPXaS2ZlxMhI4733B&#10;Cqcw3mLHmjcjA4E3pi8IbE5hHHaTeTPSp73zrmAD6iTGNF2wBXakT3scpFw+TtMx9LJtxQiYJu+f&#10;Tvq0H0JrC+xIjAkD7Slz/umkT3usOiF/OlAYa21TcDxw0qdL7UiMpdN2fl/tpE+XjpvEuMZ4l49r&#10;Tvp0KQ8kxnnrC3jgZTAo5LXCYMPSdPmg42U0KHTTCaYNSCvk+OalaxdGHYXxpscuOW9H+rZzRUHU&#10;Swyim+vz+ykvfbtwPVAY3zYBZ6XsuEnfJpdr8vspLzGl/ZHxwCJTUnDI9hJTOj/Stw2Ovzhj5vYF&#10;XmK8KeOb9G3EXiSM8nYkxmFV6At4LX3bIPfV5PeHXmIK40GQ8SB0jc0Pm4IUhrcgw0HXGuxcc7Oj&#10;INa1fUG0DjIaFJqREPhoW7D4IJd6XYALB01CCtfSIGNBIQcmmKK9QZB+XchpjSnb6wTp14U+qjDY&#10;hRVs3YJ068KQozBlG9EgvbowgioM5drzqfYgnbpwQVAYvRbgauFpvDxYPI/3Ccvvu3ShgE+zBV1z&#10;NfGu5rA/0d2FvF3ATcX4FVcHuI5AlUDRbUQGjBggwaYKDDeVYFsFhvNJcLwKKW42vFCCfZVluJYE&#10;hyow/EWC43VMcbPhBRLcVVkGtyW4rwKDsRI8VIEpKS3R+F7FsSnJ6lhGKWRlvY5nlBlW8DqmUZJY&#10;weu4RnlcBa9jm5nQDd+rRn5COFPHOEqmqsbXcY5ypApexzpKfUo4vtf0nTKaCl7HOkpUKngd6+yE&#10;dfhe1fgJ65BmrIJPWIfsYRV8wjokEqvgE9Yh11cFn7DO1rHOTliH7zXWKcsm5/1y+1+2nlL2TMHr&#10;WEdZMQWvYx1luxS8jnWUxFLwOtZRPkvB61hHKScFr2MdZZ8UvI51lFRS8DrWUa5IwetYR+kcCcf3&#10;GtJSlkbB61hHyRcFr2Md5VQUvI51lCpR8DrWUQZEwetYR4kNBa9jHeUrFLyOdX7COnyvmvcJ65Bt&#10;qIFT1kA2Ht+r4BPWITtQBZ+wDomCKviEdSymKt6K06Fc9b2OdXTWVvA61tERWsHrWEdHYwWvYx0d&#10;eRW8jnV0lFVwxTqegXR0PULJSBrGTdQwnuczaBiPUcP4hSZ78f6wONOJd/w4e7mfJ2Xc7Pl+nhRv&#10;VLrdf1v9vo/Pnen4G3V0sR2sj0vcuT62/Pplvfzr6j8KZG3HpPUNLqki4dCGWCGuvBseFw+NBrZ/&#10;3L5Yxnq6aI11ciNTlY3XLNJFQ3Iz33a43lDVdsamufC4PQclhU1W17HNqJorton8CnIyjOxMg+gu&#10;qzUe1+GpsMN1tSqMWjsujBq6V21udnJMWTkXMayIS5jxqddHpWs75nCLBupGGNub1Py2GdppISno&#10;kjVSxhW0MOrhGBJ1bpMGjg1lGkRd29sPv9YbN7Qci1jhRtWPpPopuJ4HGxKRdohePpaRuC0aYtHa&#10;qx1ZbvanVazvSmxuJ8vWIp5lLgl/fU73i/VnV3tx3uGr41OvdQw3kn2fuobmNzHGjc0PAVc7zDLW&#10;dcl+swrtOoyX+KQcZrQ99ogUZbeY8anx/+npqAvjp6NEMvV/fOq1/nj49cD+D2aFTjmjb4a+YfO3&#10;nGR1WLJGoq9XZ2u0zS1kpVfEsICroIWghOtSFEJ8QvZAkImu0tBmir0IF9CeqcKo90qFkKFcljM1&#10;4q+NChg6EhjVGl0t4qQnMXS0icx1nMiRAqz94sIo6Xp1VF6z6TH4JAGhaiGz4Z3DpdrOuDQTFKax&#10;xRKD8BbvtZW3/YbStXRXAMssC0ptvvqNrmmcy8YieaJRY3tZysWFELbpzohCljsVj5FEQmncxlB3&#10;sWkvDWK1lhwj0cdrIa3LWS5Yh+jKTn1FjjZZ4hX7aW8aJAujTK24nwJpboZPNOg6XWODRD+vhbf9&#10;fDOGcuqeJy5Kt4q4YHHzl448LCiSQ89yLq4SGkfsNgR3RSFLnsrHKKrEeOiH0OO0KaoVDWLFliqM&#10;OraIvBbejpFiRuK8x3sviQtRCCarZZnXGw2ShcSFy95YWdFsTDajeuyN4cP16dig24F/ay61lf8d&#10;F0gwh7gwnoIyIaHBAsiLSQSMpHSma1L0ArP5IH8piyIFngwScBXPP/YKw7gumB6nBzH9Djdw47Lg&#10;/KQsar6iwXiDVm6w7Zueh8NBZaR2ia4n+W6sFNtpvStgWQkbpJvBYoNYS1zam9OuT61tHuKOZLDH&#10;Q5My0oFFgyzvqrCIlY35Dee32qc8ZPQ9r3vGtBAiyBFnLRDbjFKvcpt4xyb5FL0Ig8sFMZFYQukv&#10;cZEBiwZFK9Y5cWGUfRXbhAw8kHyUVjy844MUo7IZd9hUaBsXxteL2BtZwxWRLAErtunx/lHaNuDI&#10;1WhSykIQWx97pM0oByu3OTRwOG5t6PpGjS0GwacEI9auwOeG0S3F2LJ2otxm33ZpbJ3FqUtvVVps&#10;OHnT4OCkE05HXWFsLctCym1eqYkdIZTnhLx0xV1I7WjXqdYf1paxzSgZq7B58UC8KeJxs6NsQt3E&#10;vMXOmMZDFkY5aLTJcp5imwgzvh1P5A6LnqwWmpBAyhLwFiK7oBvEmrNkk6Rk5TbRARw4Y7WI45qa&#10;OgjjRSPVoGtoZxlWuU2onFI6CQJdr3nrmoC337hBUUUmbYo1jyVmxTYtDhLpXvWKHDlkXUCYYJu0&#10;AVdxiFUVXBjlc+U2TYe9SBpbBCI1fJAZI/qlwunAs2BkRNbMp6HTSzq+WPQ0MmHsJ+I6Xuzlaukw&#10;rnjLWphkk2Roxf1EsggZjIgEm4I+vhioFJNNuDFlnISvsM6HkVGSVmNzGHhsb93eGGQYUhy6CRis&#10;YWKbUa5abBOvMaVtMKLbJLeBhTUd7xAWO765HYc9irPYYNThFhv0fZNuaSiNo0N4iwkcY38bWkXZ&#10;KDqLBlmyVmyww+GTBxXHkF4vnKIMboi9mZhHYTCK14oNIt+SvBKLsdEHSY+idALFm6q8p74dUpax&#10;lRts8dpbHBoDe3xJPVaK1E9yHWxVbmhM6kcG1u2ABBlvN1ZwnZHGt1sy4R2VOz3hdD2OtWpNhMmQ&#10;Eop4bxJbPjGPMgZUbWYRWUBRplxLniAr7ZEu40jnEJAUU2WgozcviudRhs/pGQCJCxF39VZMRPMo&#10;fSs36Fq85sEEwL5L0R+LS5tiue7d9Sga/357Ck0ndRTQvUCUsV0uCOLT1xfvT/vN+uHzerOhvc/p&#10;+PTll81x9m2Bu4bP8b/UE/XYZkf3CxZv4iLPt1zgVyAe8esL+Lg94JcETrun+WyxecLPSyzPxyi1&#10;2+3JAk/e8XT+tDg9s41YbTKxgc7ujn5ygH9kgD592T/8wO8THM+bX/b8Cw6L3fJ5j8sPqhn1xefx&#10;2wixi+l3HOjHF+T3+NT1tys+/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kDwAAW0NvbnRlbnRfVHlwZXNdLnhtbFBLAQIUAAoAAAAAAIdO4kAA&#10;AAAAAAAAAAAAAAAGAAAAAAAAAAAAEAAAAMYOAABfcmVscy9QSwECFAAUAAAACACHTuJAihRmPNEA&#10;AACUAQAACwAAAAAAAAABACAAAADqDgAAX3JlbHMvLnJlbHNQSwECFAAKAAAAAACHTuJAAAAAAAAA&#10;AAAAAAAABAAAAAAAAAAAABAAAAAAAAAAZHJzL1BLAQIUABQAAAAIAIdO4kB4uQNG2QAAAAsBAAAP&#10;AAAAAAAAAAEAIAAAACIAAABkcnMvZG93bnJldi54bWxQSwECFAAUAAAACACHTuJA2FJyQHINAAAD&#10;QwAADgAAAAAAAAABACAAAAAoAQAAZHJzL2Uyb0RvYy54bWxQSwUGAAAAAAYABgBZAQAADBEAAAAA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4726940</wp:posOffset>
                </wp:positionV>
                <wp:extent cx="6593205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320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7pt;margin-top:372.2pt;height:25.2pt;width:519.15pt;z-index:251679744;mso-width-relative:page;mso-height-relative:page;" filled="f" stroked="f" coordsize="21600,21600" o:gfxdata="UEsDBAoAAAAAAIdO4kAAAAAAAAAAAAAAAAAEAAAAZHJzL1BLAwQUAAAACACHTuJAc+r72tgAAAAL&#10;AQAADwAAAGRycy9kb3ducmV2LnhtbE2PzU7DMBCE70i8g7VI3Fo7YKAJcSrEj8SBCyXct/GSRMR2&#10;FG+b9O0xJzjOzmj2m3K7uEEcaYp98AaytQJBvgm2962B+uNltQERGb3FIXgycKII2+r8rMTChtm/&#10;03HHrUglPhZooGMeCylj05HDuA4j+eR9hckhJzm10k44p3I3yCulbqXD3qcPHY702FHzvTs4A8z2&#10;ITvVzy6+fi5vT3Onmhusjbm8yNQ9CKaF/8Lwi5/QoUpM+3DwNorBwCrXaQsbuNNag0iJXOtrEPt0&#10;yfUGZFXK/xuqH1BLAwQUAAAACACHTuJAk0ja9LsBAABfAwAADgAAAGRycy9lMm9Eb2MueG1srVPB&#10;jtMwEL0j7T9Yvm+TFraCqOkKtlouCJAWPsB17MZS7PF63Cb9AfgDTly48139DsZOtouWyx64OOOZ&#10;8Zv3np3V9WA7dlABDbiaz2clZ8pJaIzb1fzrl9vL15xhFK4RHThV86NCfr2+eLHqfaUW0ELXqMAI&#10;xGHV+5q3MfqqKFC2ygqcgVeOihqCFZG2YVc0QfSEbrtiUZbLoofQ+ABSIVJ2Mxb5hBieAwhaG6k2&#10;IPdWuTiiBtWJSJKwNR75OrPVWsn4SWtUkXU1J6UxrzSE4m1ai/VKVLsgfGvkREE8h8ITTVYYR0PP&#10;UBsRBdsH8w+UNTIAgo4zCbYYhWRHSMW8fOLNXSu8ylrIavRn0/H/wcqPh8+BmYZewpwzJyzd+OnH&#10;99PP36df39h8mQzqPVbUd+epMw7vYKDmhzxSMukedLDpS4oY1cne49leNUQmKbm8evNyUV5xJqlG&#10;Ufkq+188nvYB43sFlqWg5oGuL7sqDh8wEhNqfWhJwxzcmq5L+URxpJKiOGyHifcWmiPR7umGa473&#10;exEUZyF2N5AfREJB/3YfCSkPSMfHMxMq+Z7nTm8kXezf+9z1+F+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z6vva2AAAAAsBAAAPAAAAAAAAAAEAIAAAACIAAABkcnMvZG93bnJldi54bWxQSwEC&#10;FAAUAAAACACHTuJAk0ja9L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5055870</wp:posOffset>
                </wp:positionV>
                <wp:extent cx="652272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272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7pt;margin-top:398.1pt;height:97.2pt;width:513.6pt;z-index:251680768;mso-width-relative:page;mso-height-relative:page;" filled="f" stroked="f" coordsize="21600,21600" o:gfxdata="UEsDBAoAAAAAAIdO4kAAAAAAAAAAAAAAAAAEAAAAZHJzL1BLAwQUAAAACACHTuJAJsGNT9kAAAAL&#10;AQAADwAAAGRycy9kb3ducmV2LnhtbE2PzU7DMBCE70i8g7VI3Fo7LYQmxKkQPxKHXijhvo23SURs&#10;R7HbpG/PcoLbjHY0+02xnW0vzjSGzjsNyVKBIFd707lGQ/X5ttiACBGdwd470nChANvy+qrA3PjJ&#10;fdB5HxvBJS7kqKGNccilDHVLFsPSD+T4dvSjxch2bKQZceJy28uVUqm02Dn+0OJAzy3V3/uT1RCj&#10;eUou1asN71/z7mVqVX2Plda3N4l6BBFpjn9h+MVndCiZ6eBPzgTRa1hkd7wlanjI0hUITmTrNYsD&#10;i0ylIMtC/t9Q/gBQSwMEFAAAAAgAh07iQDZp7I68AQAAYAMAAA4AAABkcnMvZTJvRG9jLnhtbK1T&#10;wY7TMBC9I/EPlu80bSgFRU1XQLVcECAtfIDr2I2l2GM8bpP+APwBJy7c+a5+B2Mn213tXvbAxbFn&#10;xm/ee+OsrwbbsaMKaMDVfDGbc6achMa4fc2/fb1+8YYzjMI1ogOnan5SyK82z5+te1+pElroGhUY&#10;gTisel/zNkZfFQXKVlmBM/DKUVJDsCLSMeyLJoie0G1XlPP5qughND6AVIgU3Y5JPiGGpwCC1kaq&#10;LciDVS6OqEF1IpIkbI1HvslstVYyftYaVWRdzUlpzCs1of0urcVmLap9EL41cqIgnkLhgSYrjKOm&#10;F6itiIIdgnkEZY0MgKDjTIItRiHZEVKxmD/w5qYVXmUtZDX6i+n4/2Dlp+OXwExDL2HJmROWJn7+&#10;9fP8++/5zw+2WCWDeo8V1d14qozDOxio+DaOFEy6Bx1s+pIiRnmy93SxVw2RSQquXpXl65JSknKL&#10;8uVyucwDKO6u+4DxgwLL0qbmgeaXbRXHjxiJCpXelqRuDq5N16V44jhySbs47IaJ+A6aE/HuacQ1&#10;x+8HERRnIXbvIb+IhIL+7SESUm6Qro93JlQyPvedHkma7P1zrrr7MT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bBjU/ZAAAACwEAAA8AAAAAAAAAAQAgAAAAIgAAAGRycy9kb3ducmV2LnhtbFBL&#10;AQIUABQAAAAIAIdO4kA2aeyO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674370</wp:posOffset>
                </wp:positionH>
                <wp:positionV relativeFrom="paragraph">
                  <wp:posOffset>4553585</wp:posOffset>
                </wp:positionV>
                <wp:extent cx="5111750" cy="0"/>
                <wp:effectExtent l="12700" t="12700" r="19050" b="1587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1pt;margin-top:358.55pt;height:0pt;width:402.5pt;z-index:251691008;mso-width-relative:page;mso-height-relative:page;" filled="f" stroked="t" coordsize="21600,21600" o:gfxdata="UEsDBAoAAAAAAIdO4kAAAAAAAAAAAAAAAAAEAAAAZHJzL1BLAwQUAAAACACHTuJAqzrfV9YAAAAL&#10;AQAADwAAAGRycy9kb3ducmV2LnhtbE2PzU7DMBCE70i8g7VI3KjjCqUQ4lQCqdx6IPyc3XhxAvE6&#10;ip2k5elZJCQ4zuyn2Zlye/S9mHGMXSANapWBQGqC7chpeHneXd2AiMmQNX0g1HDCCNvq/Kw0hQ0L&#10;PeFcJyc4hGJhNLQpDYWUsWnRm7gKAxLf3sPoTWI5OmlHs3C47+U6y3LpTUf8oTUDPrTYfNaT1zAt&#10;c51/vNHu8RRf3f1Xt3fXbq/15YXK7kAkPKY/GH7qc3WouNMhTGSj6Fln+ZpRDRu1USCYuFWKncOv&#10;I6tS/t9QfQNQSwMEFAAAAAgAh07iQED4V80HAgAADQQAAA4AAABkcnMvZTJvRG9jLnhtbK1TS44T&#10;MRDdI3EHy3vSnUBgaKUziwnDhk8k4AAVt7vbkn+4nHRyCS6AxA5WLNlzG4ZjUHZnMjAsmAWK5JSr&#10;ys/vPVcvzvdGs50MqJyt+XRSciatcI2yXc3fvb18cMYZRrANaGdlzQ8S+fny/r3F4Cs5c73TjQyM&#10;QCxWg695H6OvigJFLw3gxHlpqdi6YCDSNnRFE2AgdKOLWVk+LgYXGh+ckIiUXY1FfkQMdwF0bauE&#10;XDmxNdLGETVIDZEkYa888mVm27ZSxNdtizIyXXNSGvNKl1C8SWuxXEDVBfC9EkcKcBcKtzQZUJYu&#10;PUGtIALbBvUXlFEiOHRtnAhnilFIdoRUTMtb3rzpwcushaxGfzId/x+seLVbB6aams8ecmbB0Itf&#10;ffz248Pnn98/0Xr19QujCtk0eKyo+8Kuw3GHfh2S5n0bTPonNWyfrT2crJX7yAQl59Pp9MmcXBfX&#10;teLmoA8Yn0tnWApqrpVNqqGC3QuMdBm1XrektHWXSuv8ctqygajPH5UJGmgc8T0FxpMgtB1noDua&#10;chFDBkSnVZMOJxgM3eZCB7YDmo3V0/TLTXprXrpmTJ/NS0IeKRz7M50/gBK3FWA/Hsmlca56Cc0z&#10;27B48GSrpc+JJ7poONOSaFGQVURQ+t995IK2dHt6iNH6FG1cc8gvkvM0JZnfcaLTGP6+z6dvvuL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s631fWAAAACwEAAA8AAAAAAAAAAQAgAAAAIgAAAGRy&#10;cy9kb3ducmV2LnhtbFBLAQIUABQAAAAIAIdO4kBA+FfNBwIAAA0EAAAOAAAAAAAAAAEAIAAAACUB&#10;AABkcnMvZTJvRG9jLnhtbFBLBQYAAAAABgAGAFkBAACeBQAAAAA=&#10;">
                <v:fill on="f" focussize="0,0"/>
                <v:stroke weight="2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4373245</wp:posOffset>
                </wp:positionV>
                <wp:extent cx="871220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45pt;margin-top:344.35pt;height:26.6pt;width:68.6pt;z-index:251668480;mso-width-relative:page;mso-height-relative:page;" filled="f" stroked="f" coordsize="21600,21600" o:gfxdata="UEsDBAoAAAAAAIdO4kAAAAAAAAAAAAAAAAAEAAAAZHJzL1BLAwQUAAAACACHTuJA2YBQtN0AAAAL&#10;AQAADwAAAGRycy9kb3ducmV2LnhtbE2Py07DMBBF90j8gzVI7Fo7aWnTEKdCkSokBIuWbthNYjeJ&#10;sMchdh/w9bgrWI7u0b1nivXFGnbSo+8dSUimApimxqmeWgn7980kA+YDkkLjSEv41h7W5e1Ngbly&#10;Z9rq0y60LJaQz1FCF8KQc+6bTlv0UzdoitnBjRZDPMeWqxHPsdwangqx4BZ7igsdDrrqdPO5O1oJ&#10;L9XmDbd1arMfUz2/Hp6Gr/3Hg5T3d4l4BBb0JfzBcNWP6lBGp9odSXlmJExm6SqiEhZZtgR2JcR8&#10;BqyWsJwnK+Blwf//UP4CUEsDBBQAAAAIAIdO4kDls+w/OgIAAGUEAAAOAAAAZHJzL2Uyb0RvYy54&#10;bWytVM1uGjEQvlfqO1i+l+UvgSKWiAZRVYqaSLTq2XhtdiXb49qGXfoA7Rvk1EvvfS6eo2MvEJT2&#10;kEMvZuyZ/Wa+b2aY3jRakZ1wvgKT016nS4kwHIrKbHL6+dPyzZgSH5gpmAIjcroXnt7MXr+a1nYi&#10;+lCCKoQjCGL8pLY5LUOwkyzzvBSa+Q5YYdApwWkW8Oo2WeFYjehaZf1u9zqrwRXWARfe4+uiddIj&#10;onsJIEhZcbEAvtXChBbVCcUCUvJlZT2dpWqlFDzcS+lFICqnyDSkE5OgvY5nNpuyycYxW1b8WAJ7&#10;SQnPOGlWGUx6hlqwwMjWVX9B6Yo78CBDh4POWiJJEWTR6z7TZlUyKxIXlNrbs+j+/8Hyj7sHR6oi&#10;pyNKDNPY8MPjj8PP34df38koylNbP8GolcW40LyDBofm9O7xMbJupNPxF/kQ9KO4+7O4ogmE4+N4&#10;1Ov30cPRNRiMxmgjevb0sXU+vBegSTRy6rB3SVK2u/OhDT2FxFwGlpVSqX/KkDqn14Orbvrg7EFw&#10;ZTBHpNCWGq3QrJsjrzUUe6TloJ0Lb/mywuR3zIcH5nAQsF5clXCPh1SASeBoUVKC+/av9xiP/UEv&#10;JTUOVk791y1zghL1wWDn3vaGQ4QN6TK8GkVN3KVnfekxW30LOLs9XErLkxnjgzqZ0oH+ghs1j1nR&#10;xQzH3DkNJ/M2tOOOG8nFfJ6CcPYsC3dmZXmEbuWcbwPIKikdZWq1OaqH05d6ddyUON6X9xT19O8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ZgFC03QAAAAsBAAAPAAAAAAAAAAEAIAAAACIAAABk&#10;cnMvZG93bnJldi54bWxQSwECFAAUAAAACACHTuJA5bPsPzoCAABl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实习经历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3051810</wp:posOffset>
                </wp:positionV>
                <wp:extent cx="6559550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5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7pt;margin-top:240.3pt;height:25.2pt;width:516.5pt;z-index:251683840;mso-width-relative:page;mso-height-relative:page;" filled="f" stroked="f" coordsize="21600,21600" o:gfxdata="UEsDBAoAAAAAAIdO4kAAAAAAAAAAAAAAAAAEAAAAZHJzL1BLAwQUAAAACACHTuJA+CzsadkAAAAL&#10;AQAADwAAAGRycy9kb3ducmV2LnhtbE2PS0/DMBCE70j8B2uRuLV26ENNyKZCPCQOXCjh7sZLHBGv&#10;o9ht0n+POcFxdkaz35T72fXiTGPoPCNkSwWCuPGm4xah/nhZ7ECEqNno3jMhXCjAvrq+KnVh/MTv&#10;dD7EVqQSDoVGsDEOhZShseR0WPqBOHlffnQ6Jjm20ox6SuWul3dKbaXTHacPVg/0aKn5PpwcQozm&#10;IbvUzy68fs5vT5NVzUbXiLc3mboHEWmOf2H4xU/oUCWmoz+xCaJHWOTrtCUirHdqCyIl8lWeLkeE&#10;zSpTIKtS/t9Q/QBQSwMEFAAAAAgAh07iQCEgJRC6AQAAXwMAAA4AAABkcnMvZTJvRG9jLnhtbK1T&#10;wY7TMBC9I/EPlu807UIriJqugGq5IEBa+ADXsRtLtsd43Cb9AfgDTly48139DsZOtouWyx64OPbM&#10;+M17b5z19eAsO6qIBnzDF7M5Z8pLaI3fN/zL55tnLznDJHwrLHjV8JNCfr15+mTdh1pdQQe2VZER&#10;iMe6Dw3vUgp1VaHslBM4g6A8JTVEJxId475qo+gJ3dnqaj5fVT3ENkSQCpGi2zHJJ8T4GEDQ2ki1&#10;BXlwyqcRNSorEknCzgTkm8JWayXTR61RJWYbTkpTWakJ7Xd5rTZrUe+jCJ2REwXxGAoPNDlhPDW9&#10;QG1FEuwQzT9QzsgICDrNJLhqFFIcIRWL+QNvbjsRVNFCVmO4mI7/D1Z+OH6KzLT0EmjuXjia+PnH&#10;9/PP3+df39hilQ3qA9ZUdxuoMg1vYKDiuzhSMOsedHT5S4oY5cne08VeNSQmKbhaLl8tl5SSlHtO&#10;b+FF8b+6vx0ipncKHMubhkcaX3FVHN9jIiZUeleSm3m4MdbmeKY4Usm7NOyGifcO2hPR7mnCDcev&#10;BxEVZzHZt1AeREbB8PqQCKk0yNfHOxMq+V76Tm8kD/bvc6m6/y82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4LOxp2QAAAAsBAAAPAAAAAAAAAAEAIAAAACIAAABkcnMvZG93bnJldi54bWxQSwEC&#10;FAAUAAAACACHTuJAISAlELoBAABf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3383915</wp:posOffset>
                </wp:positionV>
                <wp:extent cx="6464300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7pt;margin-top:266.45pt;height:79.2pt;width:509pt;z-index:251684864;mso-width-relative:page;mso-height-relative:page;" filled="f" stroked="f" coordsize="21600,21600" o:gfxdata="UEsDBAoAAAAAAIdO4kAAAAAAAAAAAAAAAAAEAAAAZHJzL1BLAwQUAAAACACHTuJAVnLR2dkAAAAL&#10;AQAADwAAAGRycy9kb3ducmV2LnhtbE2PzU7DMBCE70i8g7VI3FonKa1IiFMhfqQeuFDC3Y2XOCJe&#10;R/G2Sd8e91SOszOa/abczq4XJxxD50lBukxAIDXedNQqqL/eF48gAmsyuveECs4YYFvd3pS6MH6i&#10;TzztuRWxhEKhFVjmoZAyNBadDks/IEXvx49Oc5RjK82op1juepklyUY63VH8YPWALxab3/3RKWA2&#10;z+m5fnNh9z1/vE42ada6Vur+Lk2eQDDOfA3DBT+iQxWZDv5IJohewSJ/iFtYwXqV5SBiIs8ul4OC&#10;TZ6uQFal/L+h+gNQSwMEFAAAAAgAh07iQGzcej+9AQAAYAMAAA4AAABkcnMvZTJvRG9jLnhtbK1T&#10;QW7bMBC8F+gfCN5ryYljBILloK2RXoq2QNoH0BRpERC5LJe25A+0P+ipl977Lr+jS0pxiuSSQy4U&#10;ubucnZmlVjeD7dhBBTTgaj6flZwpJ6Exblfzb19v31xzhlG4RnTgVM2PCvnN+vWrVe8rdQEtdI0K&#10;jEAcVr2veRujr4oCZauswBl45SipIVgR6Rh2RRNET+i2Ky7Kcln0EBofQCpEim7GJJ8Qw3MAQWsj&#10;1Qbk3ioXR9SgOhFJErbGI19ntlorGT9rjSqyruakNOaVmtB+m9ZivRLVLgjfGjlREM+h8EiTFcZR&#10;0zPURkTB9sE8gbJGBkDQcSbBFqOQ7AipmJePvLlrhVdZC1mN/mw6vhys/HT4Ephpan55xZkTliZ+&#10;+vXz9Pvv6c8PNl8mg3qPFdXdeaqMwzsY6Nncx5GCSfegg01fUsQoT/Yez/aqITJJweViubgsKSUp&#10;Ny/Lq+tFHkDxcN0HjB8UWJY2NQ80v2yrOHzESFSo9L4kdXNwa7ouxRPHkUvaxWE7TMS30ByJd08j&#10;rjl+34ugOAuxew/5RSQU9G/3kZByg3R9vDOhkvG57/RI0mT/P+eqhx9j/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WctHZ2QAAAAsBAAAPAAAAAAAAAAEAIAAAACIAAABkcnMvZG93bnJldi54bWxQ&#10;SwECFAAUAAAACACHTuJAbNx6P7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674370</wp:posOffset>
                </wp:positionH>
                <wp:positionV relativeFrom="paragraph">
                  <wp:posOffset>2861310</wp:posOffset>
                </wp:positionV>
                <wp:extent cx="5111750" cy="0"/>
                <wp:effectExtent l="12700" t="12700" r="19050" b="1587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1pt;margin-top:225.3pt;height:0pt;width:402.5pt;z-index:251689984;mso-width-relative:page;mso-height-relative:page;" filled="f" stroked="t" coordsize="21600,21600" o:gfxdata="UEsDBAoAAAAAAIdO4kAAAAAAAAAAAAAAAAAEAAAAZHJzL1BLAwQUAAAACACHTuJAFrKnPtYAAAAL&#10;AQAADwAAAGRycy9kb3ducmV2LnhtbE2PzU7DMBCE70i8g7VI3KidqkQQ4lQCqdx6IPyc3XhxAvE6&#10;ip2k5elZJCQ4zuyn2Zlye/S9mHGMXSAN2UqBQGqC7chpeHneXd2AiMmQNX0g1HDCCNvq/Kw0hQ0L&#10;PeFcJyc4hGJhNLQpDYWUsWnRm7gKAxLf3sPoTWI5OmlHs3C47+VaqVx60xF/aM2ADy02n/XkNUzL&#10;XOcfb7R7PMVXd//V7d3G7bW+vMjUHYiEx/QHw099rg4VdzqEiWwUPWuVrxnVsLlWOQgmbrOMncOv&#10;I6tS/t9QfQNQSwMEFAAAAAgAh07iQJDWlWwHAgAADQQAAA4AAABkcnMvZTJvRG9jLnhtbK1TS44T&#10;MRDdI3EHy3vSnYjA0EpnFhOGDZ9IwAEqbne3Jf9wOenkElwAiR2sWM6e2zAcg7I7k4FhwSxQJKdc&#10;VX5+77l6cb43mu1kQOVszaeTkjNphWuU7Wr+/t3lozPOMIJtQDsra36QyM+XDx8sBl/JmeudbmRg&#10;BGKxGnzN+xh9VRQoemkAJ85LS8XWBQORtqErmgADoRtdzMrySTG40PjghESk7Gos8iNiuA+ga1sl&#10;5MqJrZE2jqhBaogkCXvlkS8z27aVIr5pW5SR6ZqT0phXuoTiTVqL5QKqLoDvlThSgPtQuKPJgLJ0&#10;6QlqBRHYNqi/oIwSwaFr40Q4U4xCsiOkYlre8eZtD15mLWQ1+pPp+P9gxevdOjDV1Hw248yCoRe/&#10;/nT14+OXn98/03r97SujCtk0eKyo+8Kuw3GHfh2S5n0bTPonNWyfrT2crJX7yAQl59Pp9OmcXBc3&#10;teL2oA8YX0hnWApqrpVNqqGC3UuMdBm13rSktHWXSuv8ctqygajPH5cJGmgc8QMFxpMgtB1noDua&#10;chFDBkSnVZMOJxgM3eZCB7YDmo3Vs/TLTXprXrlmTJ/NS0IeKRz7M50/gBK3FWA/Hsmlca56Cc1z&#10;27B48GSrpc+JJ7poONOSaFGQVURQ+t995IK2dHt6iNH6FG1cc8gvkvM0JZnfcaLTGP6+z6dvv+L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aypz7WAAAACwEAAA8AAAAAAAAAAQAgAAAAIgAAAGRy&#10;cy9kb3ducmV2LnhtbFBLAQIUABQAAAAIAIdO4kCQ1pVsBwIAAA0EAAAOAAAAAAAAAAEAIAAAACUB&#10;AABkcnMvZTJvRG9jLnhtbFBLBQYAAAAABgAGAFkBAACeBQAAAAA=&#10;">
                <v:fill on="f" focussize="0,0"/>
                <v:stroke weight="2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2687955</wp:posOffset>
                </wp:positionV>
                <wp:extent cx="871220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45pt;margin-top:211.65pt;height:26.6pt;width:68.6pt;z-index:251682816;mso-width-relative:page;mso-height-relative:page;" filled="f" stroked="f" coordsize="21600,21600" o:gfxdata="UEsDBAoAAAAAAIdO4kAAAAAAAAAAAAAAAAAEAAAAZHJzL1BLAwQUAAAACACHTuJA1tdQYtwAAAAL&#10;AQAADwAAAGRycy9kb3ducmV2LnhtbE2PTU/CQBCG7yb+h82YeINdWkCo3RLThJgYOYBcuE27Q9u4&#10;H7W7fOivdznpbT6evPNMvroazc40+M5ZCZOxAEa2dqqzjYT9x3q0AOYDWoXaWZLwTR5Wxf1djply&#10;F7ul8y40LIZYn6GENoQ+49zXLRn0Y9eTjbujGwyG2A4NVwNeYrjRPBFizg12Nl5osaeypfpzdzIS&#10;3sr1BrdVYhY/unx9P770X/vDTMrHh4l4BhboGv5guOlHdSiiU+VOVnmmJYzSZBlRCdMkTYHdCDGN&#10;RRUnT/MZ8CLn/38ofgFQSwMEFAAAAAgAh07iQOgLx9A6AgAAZwQAAA4AAABkcnMvZTJvRG9jLnht&#10;bK1UzW4TMRC+I/EOlu90k/Q/6qYKrYqQKlqpIM6O15tdyfYY2+lueQB4A05cuPNcfQ4+e5M0Khx6&#10;4OKMZ2a/8ffNTM7Oe6PZvfKhJVvy8d6IM2UlVa1dlvzTx6s3J5yFKGwlNFlV8gcV+Pns9auzzk3V&#10;hBrSlfIMIDZMO1fyJkY3LYogG2VE2COnLII1eSMirn5ZVF50QDe6mIxGR0VHvnKepAoB3sshyNeI&#10;/iWAVNetVJckV0bZOKB6pUUEpdC0LvBZfm1dKxlv6jqoyHTJwTTmE0VgL9JZzM7EdOmFa1q5foJ4&#10;yROecTKitSi6hboUUbCVb/+CMq30FKiOe5JMMRDJioDFePRMm7tGOJW5QOrgtqKH/wcrP9zfetZW&#10;mIRTzqww6Pjjj++PP38//vrG4INAnQtT5N05ZMb+LfVI3vgDnIl3X3uTfsGIIQ55H7byqj4yCefJ&#10;8XgyQUQitL9/fAIb6MXTx86H+E6RYckouUf3sqji/jrEIXWTkmpZumq1zh3UlnUlP9o/HOUPthGA&#10;a4saicLw1GTFftGveS2oegAtT8NkBCevWhS/FiHeCo9RwHuxLPEGR60JRWhtcdaQ//ovf8pHhxDl&#10;rMNolTx8WQmvONPvLXp3Oj44AGzMl4PD46SJ340sdiN2ZS4I0zvGWjqZzZQf9casPZnP2Kl5qoqQ&#10;sBK1Sx435kUcBh47KdV8npMwfU7Ea3vnZIIe5JyvItVtVjrJNGizVg/zl3u13pU04Lv3nPX0/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bXUGLcAAAACwEAAA8AAAAAAAAAAQAgAAAAIgAAAGRy&#10;cy9kb3ducmV2LnhtbFBLAQIUABQAAAAIAIdO4kDoC8fQOgIAAGc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-466090</wp:posOffset>
                </wp:positionH>
                <wp:positionV relativeFrom="paragraph">
                  <wp:posOffset>1132840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36.7pt;margin-top:89.2pt;height:8.2pt;width:12.85pt;z-index:251674624;v-text-anchor:middle;mso-width-relative:page;mso-height-relative:page;" fillcolor="#FFFFFF [3212]" filled="t" stroked="f" coordsize="604718,382112" o:gfxdata="UEsDBAoAAAAAAIdO4kAAAAAAAAAAAAAAAAAEAAAAZHJzL1BLAwQUAAAACACHTuJAmda1MtYAAAAL&#10;AQAADwAAAGRycy9kb3ducmV2LnhtbE2PMU/DMBCFdyT+g3VIbKlTiIgb4nRAYmKiIHV1YpME7LsQ&#10;O2367zkm2O7uPb37Xr1fgxcnN8eRUMN2k4Nw2JEdsdfw/vacKRAxGbTGEzoNFxdh31xf1aaydMZX&#10;dzqkXnAIxspoGFKaKiljN7hg4oYmh6x90BxM4nXupZ3NmcODl3d5/iCDGZE/DGZyT4Prvg5L0FAs&#10;Cj8Debl7Wb9JtTSmY3HR+vZmmz+CSG5Nf2b4xWd0aJippQVtFF5DVt4XbGWhVDywIyvKEkTLl12h&#10;QDa1/N+h+QFQSwMEFAAAAAgAh07iQJrdp5DvBgAA4h4AAA4AAABkcnMvZTJvRG9jLnhtbK1ZS2/k&#10;Ngy+F+h/MHwskB09LD+CnSzQBttL0S6wW2B7dDyezAAe27Cdx/bXl6LkGcqzjeSiOSR2rI+fSJES&#10;Sb3/8Hpqoud6GI9du435OxZHdVt1u2P7uI3//PLxJo+jcSrbXdl0bb2Nv9Vj/OHuxx/ev/S3tegO&#10;XbOrhwiEtOPtS7+ND9PU3242Y3WoT+X4ruvrFj7uu+FUTvA6PG52Q/kC0k/NRjCWbl66YdcPXVWP&#10;I/z33nyMrcQhRGC33x+r+r6rnk51OxmpQ92UE6g0Ho79GN/hbPf7upr+2O/HeoqabQyaTvgbSOD5&#10;Qf/e3L0vbx+Hsj8cKzuFMmQKC51O5bEF0rOo+3Iqo6fheCXqdKyGbuz207uqO22MImgR0IKzhW0+&#10;H8q+Rl3A1GN/Nvr4/4mtfn/+NETH3TZWWRy15QlWHMyxe0Jj3hzK6WY/dO2kDfXSj7cw/nP/abBv&#10;IzxqrV/3w0n/BX2iVzTut7Nx69cpquCfPJW8UHFUwSfOEp6g8TcXcPU0Tr/WHQoqn38bJ7M2O3hC&#10;y+7s9KqubcfjVH+FNdyfGliunzYRSFSKRS9RypKM53Zdl5C/KESwXEoWHSKZC87Fv0C+csqiUp77&#10;WSgkkEUQFpHyNBFeXRxIkudZ7tVFUpYiL5LMy+JAwMQs87IkhEUmjOd+FgoRSZYK7mUBVzqvfiJl&#10;GsBCIYHrklKWguVCeS1GIYEsEHoXXcJYKERkXLHCazHY2C8sKk+Y35MpRAqWMf+6FIRFikKK1Gsx&#10;B5KlUvp9jDuRnCap9AeMg5GBPDSWOXgZL7zqcIoJtBrsP5fFCdzMHEygD3Aaz5KxIpN+fShGed2M&#10;02CWMuFpwNJQTBLiZpwGs8q5SP27jIMphFLCrwyNZpXnuQhQhmI4T2Th35k5jWeVF+Bq/nWhmFAe&#10;GtGhPBQjMpZl/l2A05g2Z7JfH4qRgkOIetdH0H0ATmcBp6AvCXAwoTw0phXsHXkAD8VAfAo41H3Z&#10;hqD7QCgPxXDBZObPagSNaQk/YGuv3ShGCJFCKuTVhwa2RqgAuzkYIbMQHrodcKlUgDoORKg8xGxO&#10;aMuMJ36rORDGYAvxW41GNuxsBZy73tWhGAUnr5+FxnXgWSAoxj0LIJV/nJP18jDn79VraxN4eIpK&#10;XWQyrJT6btS1As3moTKYXyFTh/QfRAJKZ/8eMEQaBfNVYAgfCsZKIJgZYoKC5SpmcHQKTlaBwX0p&#10;WK0Cg1NScLoKDJ5GwdkqMDgQBWOpFmxtOCEouFjFrPM/iob3VT62dLJ1XqazNYd9nZ/pxM2Br/M0&#10;nZQ58HW+pjMnB77O2/jC3eB9leUXDgfJ0ir4wuVMeyDY53Qq4+i+zut0tkHh8L5m8mLhdfC+Cr7w&#10;OsgvVsEXXgdpwyr4wuvEOq8TC6+D91XsC68T67xOLLwO3lexL7wOTk4CN95nT8YB2pS6Qdlgg3KK&#10;I2hQDtigfNCY8rYvJ32gzo/Ryza2fa7osI1t/0p/PXXP9ZcOx036dDWVJDqgaUXYOVzGNa0zHhtc&#10;1+PnUfPfHqWbRpUZjQ0oK30eVT09HKuf678pg8iSPDVuIZQsGBoVNDQCofDJjd2gOoNek1XffMSG&#10;lWE7f9R2dFjcNyNWQg2WGU++FguZErN7s1AiKdDD5wmZ9pXVULelrIYuy6yvYTPNqFAbJtju+S+j&#10;sekTYHHKULCisM1RO1koZRKzHJJDDoib06x9gk0inJtpYwRob1o+BoMtloAZSs7Bhw0G2lLSmaHI&#10;RWK3YHn9ETs/12xvrY/p4lxrNa+iizVm4rxg0s7wykw0yK4MTD/SFXNZqqYbawz1S2Ra38UeDc52&#10;3v0uQ1whFsBFocyK3iycGbxbmS2VJxmeYvNKmzYNsujuS8A6m5YLIrCTErDMqkjzxBymBRSCTqCp&#10;ohA2P+Ms46njAqbvglymzRE0P91DucbMqzz/NUYznRAcbRocC3Xc0fPeC8e6aR+8Odp0JVB2yGjs&#10;LdiZ6JbB27Ivo03h/+ZoU+cb2Vi+L0Z/350UbGgGI5kQeILPbiPylCu7X0uWwvWOOa7s6aCrfcum&#10;i3jL5rK4lsXKHSEcC/KACd4kym5gHG4a3N2NfGNZam6c5rlDe8kmxRyL8oDZmUocp6cL7IDJiSxj&#10;0iSAMDlcy5lf5HlRmOQO9ggta/5iSnFD891ZzbsFHH46M8A6+Zwi4Il4uUkbu+a4+3hsGi1/HB4f&#10;fmmG6LmEbOMj/lgCZ1jT6gxDKLghgPu6Ei5593C5Co+nHi4Kx/YxjsrmEW6Pq2nAWr7tNINRYRin&#10;+3I8GA4Ue7YTTFTfIZpbQ/300O2+wfXjMDW/dOaCtmyrQwfpj5YM8nA8XH2iivaaVt+t0nccdbma&#10;vvs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mda1MtYAAAALAQAADwAAAAAAAAABACAAAAAiAAAA&#10;ZHJzL2Rvd25yZXYueG1sUEsBAhQAFAAAAAgAh07iQJrdp5DvBgAA4h4AAA4AAAAAAAAAAQAgAAAA&#10;JQ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1712595</wp:posOffset>
                </wp:positionV>
                <wp:extent cx="6472555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255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7pt;margin-top:134.85pt;height:79.2pt;width:509.65pt;z-index:251678720;mso-width-relative:page;mso-height-relative:page;" filled="f" stroked="f" coordsize="21600,21600" o:gfxdata="UEsDBAoAAAAAAIdO4kAAAAAAAAAAAAAAAAAEAAAAZHJzL1BLAwQUAAAACACHTuJAEfywg9oAAAAL&#10;AQAADwAAAGRycy9kb3ducmV2LnhtbE2PzU7DMBCE70i8g7VI3FonoS1NyKZC/EgceqGE+zY2cURs&#10;R/G2Sd8ec4LjaEYz35S72fbirMfQeYeQLhMQ2jVeda5FqD9eF1sQgckp6r3TCBcdYFddX5VUKD+5&#10;d30+cCtiiQsFIRjmoZAyNEZbCks/aBe9Lz9a4ijHVqqRplhue5klyUZa6lxcMDToJ6Ob78PJIjCr&#10;x/RSv9jw9jnvnyeTNGuqEW9v0uQBBOuZ/8Lwix/RoYpMR39yKogeYZGv4hdGyDb5PYiYyLP1HYgj&#10;wirbpiCrUv7/UP0AUEsDBBQAAAAIAIdO4kA/yIPavgEAAGADAAAOAAAAZHJzL2Uyb0RvYy54bWyt&#10;U0Fu2zAQvBfIHwjeY8lG7BqC5SCtkV6KtkCSB9AUZREQuSyXtuQPtD/oqZfe+y6/I0tKcYr0kkMu&#10;FLm7nJ2ZpVbXvWnZQXnUYEs+neScKSuh0nZX8of728slZxiErUQLVpX8qJBfry/erTpXqBk00FbK&#10;MwKxWHSu5E0IrsgylI0yAifglKVkDd6IQEe/yyovOkI3bTbL80XWga+cB6kQKboZknxE9K8BhLrW&#10;Um1A7o2yYUD1qhWBJGGjHfJ1YlvXSoavdY0qsLbkpDSklZrQfhvXbL0Sxc4L12g5UhCvofBCkxHa&#10;UtMz1EYEwfZe/wdltPSAUIeJBJMNQpIjpGKav/DmrhFOJS1kNbqz6fh2sPLL4Ztnuir5csaZFYYm&#10;fvr18/T77+nPDzZdRIM6hwXV3TmqDP0H6OnZPMWRglF3X3sTv6SIUZ7sPZ7tVX1gkoKLq/ez+XzO&#10;maTcNM/ny6s0gOz5uvMYPikwLG5K7ml+yVZx+IyBqFDpU0nsZuFWt22MR44Dl7gL/bYfiW+hOhLv&#10;jkZccvy+F15x5kP7EdKLiCjobvaBkFKDeH24M6KS8anv+EjiZP89p6rnH2P9C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H8sIPaAAAACwEAAA8AAAAAAAAAAQAgAAAAIgAAAGRycy9kb3ducmV2Lnht&#10;bFBLAQIUABQAAAAIAIdO4kA/yIPa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1377315</wp:posOffset>
                </wp:positionV>
                <wp:extent cx="652335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35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7pt;margin-top:108.45pt;height:25.2pt;width:513.65pt;z-index:251677696;mso-width-relative:page;mso-height-relative:page;" filled="f" stroked="f" coordsize="21600,21600" o:gfxdata="UEsDBAoAAAAAAIdO4kAAAAAAAAAAAAAAAAAEAAAAZHJzL1BLAwQUAAAACACHTuJAcQcBvdkAAAAL&#10;AQAADwAAAGRycy9kb3ducmV2LnhtbE2PzU7DMBCE70i8g7VI3FonDQQS4lSIH4lDL5Rw38ZLHBHb&#10;Ubxt0rfHnOA4O6PZb6rtYgdxoin03ilI1wkIcq3XvesUNB+vq3sQgdFpHLwjBWcKsK0vLyostZ/d&#10;O5323IlY4kKJCgzzWEoZWkMWw9qP5KL35SeLHOXUST3hHMvtIDdJkkuLvYsfDI70ZKj93h+tAmb9&#10;mJ6bFxvePpfd82yS9hYbpa6v0uQBBNPCf2H4xY/oUEemgz86HcSgYFXcxC2sYJPmBYiYKLIsA3GI&#10;l/wuA1lX8v+G+gdQSwMEFAAAAAgAh07iQKOyB+K9AQAAXwMAAA4AAABkcnMvZTJvRG9jLnhtbK1T&#10;S27bMBDdF+gdCO5r+VMbgWA5SGukm6ItkPYANEVaBEQOy6Et+QLtDbrqpvuey+fIkFKcIt1kkQ1F&#10;zgzfvPc4Wl/3tmVHFdCAq/hsMuVMOQm1cfuKf/t6++aKM4zC1aIFpyp+UsivN69frTtfqjk00NYq&#10;MAJxWHa+4k2MviwKlI2yAifglaOkhmBFpGPYF3UQHaHbtphPp6uig1D7AFIhUnQ7JPmIGJ4DCFob&#10;qbYgD1a5OKAG1YpIkrAxHvkms9VayfhZa1SRtRUnpTGv1IT2u7QWm7Uo90H4xsiRgngOhSearDCO&#10;ml6gtiIKdgjmPyhrZAAEHScSbDEIyY6Qitn0iTd3jfAqayGr0V9Mx5eDlZ+OXwIzdcWvFpw5YenF&#10;z79+nn//Pf/5wWarZFDnsaS6O0+VsX8HPY3NQxwpmHT3Otj0JUWM8mTv6WKv6iOTFFwt54vFcsmZ&#10;pNyCZuFt9r94vO0Dxg8KLEubigd6vuyqOH7ESEyo9KEkNXNwa9o2xRPFgUraxX7Xj7x3UJ+Idkcv&#10;XHH8fhBBcRZi+x7yQCQU9DeHSEi5Qbo+3BlRyffcd5yR9LD/nnPV43+xu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xBwG92QAAAAsBAAAPAAAAAAAAAAEAIAAAACIAAABkcnMvZG93bnJldi54bWxQ&#10;SwECFAAUAAAACACHTuJAo7IH4r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674370</wp:posOffset>
                </wp:positionH>
                <wp:positionV relativeFrom="paragraph">
                  <wp:posOffset>1192530</wp:posOffset>
                </wp:positionV>
                <wp:extent cx="5111750" cy="0"/>
                <wp:effectExtent l="12700" t="12700" r="19050" b="1587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7150" y="2179320"/>
                          <a:ext cx="511175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chemeClr val="bg1">
                              <a:lumMod val="85000"/>
                            </a:schemeClr>
                          </a:solidFill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1pt;margin-top:93.9pt;height:0pt;width:402.5pt;z-index:251688960;mso-width-relative:page;mso-height-relative:page;" filled="f" stroked="t" coordsize="21600,21600" o:gfxdata="UEsDBAoAAAAAAIdO4kAAAAAAAAAAAAAAAAAEAAAAZHJzL1BLAwQUAAAACACHTuJATfA4H9QAAAAL&#10;AQAADwAAAGRycy9kb3ducmV2LnhtbE1Py07DMBC8I/EP1iJxo3YqFEqIUwmkcuuB8Di78eIE4nUU&#10;O0nL17NISHDbeWh2ptwefS9mHGMXSEO2UiCQmmA7chpenndXGxAxGbKmD4QaThhhW52flaawYaEn&#10;nOvkBIdQLIyGNqWhkDI2LXoTV2FAYu09jN4khqOTdjQLh/terpXKpTcd8YfWDPjQYvNZT17DtMx1&#10;/vFGu8dTfHX3X93eXbu91pcXmboDkfCY/szwU5+rQ8WdDmEiG0XPWOVrtvKxueEN7LjNMmYOv4ys&#10;Svl/Q/UNUEsDBBQAAAAIAIdO4kANePjNEwIAABkEAAAOAAAAZHJzL2Uyb0RvYy54bWytU0uOEzEQ&#10;3SNxB8t70t2BkEkrnVlMGDZ8IgEHcGx3tyX/cDnp5BJcAIkdrGbJntswHIOyO8zAsGAWKJJTtp9f&#10;vVdVvTw/GE32MoBytqHVpKREWu6Esl1D3729fHRGCURmBdPOyoYeJdDz1cMHy8HXcup6p4UMBEks&#10;1INvaB+jr4sCeC8Ng4nz0uJl64JhEbehK0RgA7IbXUzL8mkxuCB8cFwC4Ol6vKQnxnAfQte2isu1&#10;4zsjbRxZg9QsoiXolQe6ymrbVvL4um1BRqIbik5jXjEJxtu0Fqslq7vAfK/4SQK7j4Q7ngxTFpPe&#10;UK1ZZGQX1F9URvHgwLVxwp0pRiO5IuiiKu/U5k3PvMxesNTgb4oO/4+Wv9pvAlGioVMsiWUGO379&#10;8ev3D59/fPuE6/XVF4I3WKbBQ43oC7sJpx34TUieD20w6R/dkAMSzRbzaoZsR4yr+eLx+J7V8hAJ&#10;R8Csqqp5AnBEZO7ilsQHiM+lMyQFDdXKpgqwmu1fQMTECP0FScfWXSqtcxe1JUPK/qRM1AxHE95j&#10;YDyaA9tRwnSHE89jyITgtBLpcaKB0G0vdCB7hnOyXqRfBumdeenEeHw2K5F5lHDCZzl/ECVtawb9&#10;+CRfjTPWSyaeWUHi0WOJLX5aNMkFQ4mWKAuD7CIypf+Nwypoi9lTU8Y2pGjrxDF3J5/jxGR9p+lO&#10;I/n7Pr++/aJ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N8Dgf1AAAAAsBAAAPAAAAAAAAAAEA&#10;IAAAACIAAABkcnMvZG93bnJldi54bWxQSwECFAAUAAAACACHTuJADXj4zRMCAAAZBAAADgAAAAAA&#10;AAABACAAAAAjAQAAZHJzL2Uyb0RvYy54bWxQSwUGAAAAAAYABgBZAQAAqAUAAAAA&#10;">
                <v:fill on="f" focussize="0,0"/>
                <v:stroke weight="2pt" color="#D9D9D9 [2732]" joinstyle="round" endcap="square" startarrowwidth="narrow" startarrowlength="short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1017270</wp:posOffset>
                </wp:positionV>
                <wp:extent cx="80327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27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45pt;margin-top:80.1pt;height:26.6pt;width:63.25pt;z-index:251666432;mso-width-relative:page;mso-height-relative:page;" filled="f" stroked="f" coordsize="21600,21600" o:gfxdata="UEsDBAoAAAAAAIdO4kAAAAAAAAAAAAAAAAAEAAAAZHJzL1BLAwQUAAAACACHTuJAX5JJ+dsAAAAK&#10;AQAADwAAAGRycy9kb3ducmV2LnhtbE2Py07DMBBF90j8gzVI7Fo7DkRtiFOhSBUSgkVLN+wmsZtE&#10;xOMQu8+vx6xgObpH954pVmc7sKOZfO9IQTIXwAw1TvfUKth9rGcLYD4gaRwcGQUX42FV3t4UmGt3&#10;oo05bkPLYgn5HBV0IYw5577pjEU/d6OhmO3dZDHEc2q5nvAUy+3ApRAZt9hTXOhwNFVnmq/twSp4&#10;rdbvuKmlXVyH6uVt/zx+7z4flbq/S8QTsGDO4Q+GX/2oDmV0qt2BtGeDglkqlxGNQSYksEgs0wxY&#10;rUAm6QPwsuD/Xyh/AFBLAwQUAAAACACHTuJAD/jhpD4CAABnBAAADgAAAGRycy9lMm9Eb2MueG1s&#10;rVTNbtQwEL4j8Q6W7zT7059l1Wy1tCpCqmilgjh7HaeJZHuM7W1SHgDeoCcu3HmuPgefnd1tVTj0&#10;wMUZz4xn5vtmJscnvdHsVvnQki35eG/EmbKSqtbelPzzp/M3M85CFLYSmqwq+Z0K/GTx+tVx5+Zq&#10;Qg3pSnmGIDbMO1fyJkY3L4ogG2VE2COnLIw1eSMirv6mqLzoEN3oYjIaHRYd+cp5kioEaM8GI99E&#10;9C8JSHXdSnVGcm2UjUNUr7SIgBSa1gW+yNXWtZLxsq6DikyXHEhjPpEE8iqdxeJYzG+8cE0rNyWI&#10;l5TwDJMRrUXSXagzEQVb+/avUKaVngLVcU+SKQYgmRGgGI+ecXPdCKcyFlAd3I708P/Cyo+3V561&#10;Vckn6LsVBh1/uP/x8PP3w6/vDDoQ1Lkwh9+1g2fs31GPsdnqA5QJd197k75AxGAHvXc7elUfmYRy&#10;NppOjg44kzBNp0ezSaa/eHzsfIjvFRmWhJJ7dC+TKm4vQkQhcN26pFyWzlutcwe1ZV3JD6cHo/xg&#10;Z8ELbfEwQRhKTVLsV/0G14qqO8DyNExGcPK8RfILEeKV8BgFIMGyxEsctSYkoY3EWUP+27/0yR8d&#10;gpWzDqNV8vB1LbziTH+w6N3b8f5+msV82T84Ag/MP7Wsnlrs2pwSpneMtXQyi8k/6q1YezJfsFPL&#10;lBUmYSVylzxuxdM4DDx2UqrlMjth+pyIF/bayRR6oHO5jlS3melE08DNhj3MX27AZlfSgD+9Z6/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+SSfnbAAAACgEAAA8AAAAAAAAAAQAgAAAAIgAA&#10;AGRycy9kb3ducmV2LnhtbFBLAQIUABQAAAAIAIdO4kAP+OGk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7936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46HOqzYwAAD2UAABQAAABkcnMvbWVkaWEv&#10;aW1hZ2UyLnBuZ1W9A3idTdQFmrax09i23bixbdu2kza2bdt2msa21di275v///773Jsn5+ToHeyZ&#10;2bP3WmtOQuVkROGgsaBBQEDgxMWEFEBAvuYDj6MhwYH7CZsZWOAPlJ2YuiMIyHenz9uXDRN8NxAQ&#10;AhBxIX4lt4zTTHctpfmXwc1v5y8Kz/Mo/MIKErTScNJaM0KKawqz+IWlOYkw55TnL2h0hQJpZOYW&#10;5zAxQWHghebirQUpBDbGrf4wTI6+vmup+veRv39zXyxa6jA8ZHlOOF6s7Tlm33AfUJCIxyFCgn79&#10;/ZMAEVLrV3o53P89426HZKT674kdpkAE9P99KAgx/38/Dvo1mbCv5PNC4K0/xigzLy7H5E83NNM1&#10;qa9I/5W5y/FscGtGQ5N9TqSo1VdT+v+W0wI5LU3//xYfSFPl7Rsw3B/NtDXgTcp+IWnEHev2ilKn&#10;VIXJ1R2T7mcQmGskD5Y4QlGiMJC5LVxhdTs/w10r/b9V/9TDvDFwWlLCYJO2na50Ci3Jzrp8ay0u&#10;odqvM4bfLvrlcgd94zseplBb8Ncpl2kvq9MO9H+6C+rnFWI8WQLPpz1isPU+yD0ytlkfXEbyeD6m&#10;GEViynheacByV+eODvZfb90jpBnz2+OZUlsv5LvQ89q4RxJSah+QgFe0rcP+zwqwKv2Hssl1ISG+&#10;fkp2TiVo4n4hxLI/kuL2LBT/sx8oWQ2FiG2hJM3aR8rXEsFGse80j+eMzUzQ1zr/2eyVvZZCJN/H&#10;QyGnbX/8ikJx+yQ7q2UF9n/b/PX3F5N6TzyTvw8HWSvK8wlb/bW2j26ommxGNedJ5/fqNBr3If5t&#10;/VRohHW68mXrPn8HdU0dhqvYjOAzvCU2yYTduxpSYT2DxfUE/BvdLjTGf8pKGpPVCb5Vrta57T+d&#10;JIups4fA11qHrM+h05NrHkopLMDlCbrVra8+BYnUpmDC27Z3dgdfhc1FOiFwi5GHD+r4v9vqwSl2&#10;y2fFt8We/0bKYGydSbf3eLE+5m6wzS7FjrOd7E5w9j+0swc5MGVtVlDYMJ3r3sxl8A06rVXq4imP&#10;I5teCW3iFDoWaYMoYpCylMSyfAat/ZdxtL28GJDZzRhje78Mev0G5u+4yhT891VdR/MDT//laVuA&#10;Rmdzf+rtDLba3f/iqv5K/cj4Oq3JRxsjx9W2xssmbbMKJOdJ2qpmdcE098409NltIWtn6smDYiyb&#10;8EeTtU4+x4UULnK9we0xLmmZxD1LfH+EMcKu7wkKeZsgIQNK9H7SNyWnfKw/1qSlHndt03w5JR3w&#10;rtzUfws175dI8+P+qUmg2S7SW30MuOg9E9lOlhW47asvTZR/WKho3xYLqkV6eSu43+mOP72Tqai1&#10;XBkbemgqIiBr/mjg9GPOPKhZn12gtXKHHGUHfyF1pPu3nHwm7i1dEYPP2aTfMnn8hm1hxxySHTk5&#10;koGR3u52h/+zGRw5dWpiJJKnkZNQ3DHE7N9kgPHVWDrq5JP6PjQ5Q26P/gH2CWSWtzoOZwi8PpTH&#10;Yndp+j1g46QT2mlfRg6U/cmYcBO8IovpEw+a8EOw3+80DLXcuh0knDCdJ6tjzua3cXmCr/ouc9aC&#10;FcUTrh1qhU/nfKHKEK9HU/9yYltsrY/bak72NoI2ibI3FSM+W3b59ghMh2MDRFysAjVfHacmkq/S&#10;fJJjXZAZ6SHRpXsW+hHCV5YmmuVs+7zPedre1W3c2NngL3cjqaj5ixcSeskYzhlsmRLMRUnPkoF5&#10;XmwdFFjVR0gX27dlvzT+mExff0ggRxrizWQrZlKL3MmU/fRFKxE2vReuau1Z2g8046EOs/f2O+ya&#10;8NHf15hRq3fg68LNO/X9JrM+dM1zhplk5O473h2o0QLZ809gbRLRH+YPzroVFakd50KHcO+bNCRG&#10;JIaknkDOKWZaMgo9n9ZfjaPXdxO8RzqRjy0WpGyeM/VElALFv/DtO6blJ2E5gv6QncpdufJWtns0&#10;5Y4SjvvmOlPjIQSOncJF+Pv8jwHYdMwt7C2PuadaERetlJSUU+6/NuqL7ircDCwR8nqPQcE53Tdd&#10;UzrQ4Eqwt+fYHCHGw2NfX5OidbkPVscHin93P2VxQEz7Ik1dDNeGcIjK8Yru/JEA1uC0VGy1/aR4&#10;hmwaCbpctx1gOAS8A+2Kwx5vhBxF84G5ODAzDebGH3d0E6bSa79o0Lwzh0nXLjvy/TSEnyriw6Je&#10;Tkfjuu1l95Ta9+Ilmi1JfkPBvWIaqE0d5rEe5N7kSEPYogWI2pf4vp+KxDPOSjtOzH3jd9Udd71I&#10;QQ1NO//uDzNdWxX6dR8T7Gy1jXEjYtTR8Brasy2W1i10Poswu4YjI1s5k9Xbb2mRMOzsSSzE771X&#10;nLdacxrrFEF0JoMaXDviOjwDvffZU2/qbJdJCmqEmawzd/g5r80Gsjb9ttMDrCmdV1SL8Akng7Ht&#10;IM2TQ5XeNY+A/jFr+vRAvtn4KoN9Df0D6Dy0gTT+E0b62iaPSgahmr1VH36ScA3uA4lm77cM2rxM&#10;iVcrryDizQMezalSmwB3xudDcx0yutYtebyfwiu04x82txZ5w9VUfSlbhZj57eKV21KlN78w0a1s&#10;SR+Yj5037r+88DCa40RIg8epd9GFLDzdCSkY3pkYFUnKtWfKL3b1XDE5MksCg0Ho2YHZLOmt2Egp&#10;9EeFG6OFknew8QfM8qr+I0htcfpGBPtSgioxnxsj90sdz/AcdKvkGy1x7EqGu3gRXlXb+h9OhAjH&#10;z5kysLqPrMBep+WpU7zcfLYX6YQfdbocmh0p679cIQG9rZBNgIYoYKXwHrbKvCyd4d8Gq6vV8Vy9&#10;3+FYNlmMwW15emrgCg62zFyG5LSe1O+Ytfyotob+tJfC4OsVZLrJNRZUof5HC71zHo/LH13KUmD2&#10;R8Kg8+GFY1NNNByuUDAvduj6XDIbbsd4+HTxSAej0gBcNHTJjvC6mfwXgnDaQVa/OYJS8cypuQpx&#10;JAudms52XlVR8B/AulWLJIjDD0AXOJgazuJU8NXb5LAdoLXs7dp6WueyCKEN1ZIhcCbO742/got0&#10;yMFdbT+6EY0LfnXYXs1t63Fw/DqGAsZoMtcB4R08fWF65MrUOIFHmJ1cUGvi18k4xTk3hXT1Xnk4&#10;IHTWumGt/v49r20pQyz/gaGJ3ZyaT2s0KIVjcDyEqPMlCerCZGTLP6N0Nag/a6JplvvTDvQkzm0R&#10;tLkvX42bBkdQlr+qXJCOKXDXoE4EpB8Hzg2yz01IOEK5Z8/WeRaxEK34sh5oWhd4fvOFjKzz5pSz&#10;POz3tpga8NVQ83mBwsd3Ta6/vChpKYgfctotFq14GRYybGaC0kniM1GRUG9OwiURtMI2YG/8p4fv&#10;+wQ+6w5fW/lPjyamLva8t37n35h230oAzsf+3OmpLkFHPsd+hr1V+pNNJCiZ2TaUtFaEyB0Grik2&#10;vkQp9hHvF+7KxFHn3aoWTkFcbggFescvbqOlbHu4z93ZUJNmXeIDwxyUJyY1/3Ae65LOT8rqO7vP&#10;NZ64a4Suj/kfT6ed1o/IpfCgbwZNW159m6deD0rrVjLNSCyk3MHGeeZu5OPS8BwQxn6ePbAs3KZ+&#10;uYHV2bf+TnOM1+g4LPLwxyqDfgimznSOcolF4ddTsu74zcbGZh9SdMVoaLTC5qbJP+TVoCV3Bo03&#10;mge4SAN7ahgoqcD1M8uTf10QGpPG4yake2qTfPhHg84aQ3UQOSr2efN+98f9NHTmI+l9fYhyKhQ6&#10;fa29nMO1EoRO3zoO7vol1xuT3hCVXRvdzevIaPuIj52n+U/4CWkQMnrSVJ5quKZpdOZuGxyRkQWD&#10;UqKCpt0EO64q06VwtSezWs991sedA1KXU7AjaZMVf8Tje4lbpE+mtB59FDOFS+sd65uOMFvgOWZd&#10;eqHZYvOlw2/900SfmLvP03yEXWhIi+vU8cSD/eu5aGGRVvLXc8rirWUWfLk2X2QDgxovsWMAjT66&#10;N6/oT0fMMD3ORpQVFn6/n+OG0wlsg6a1ydJP+uJuLXSjyRJDwTx9jv0FOllTrGQ6A15/nfAeyQAe&#10;vGWv+Jpimabyk/HUlW9q/UIi1TbRW12Ag+6H4aJb46ZeYdnzZkPHm75K8qCRB1EiISvPyfPozCpx&#10;NuJWTA0jBba0PbVCUDKMNbFGhOkJwmvBySlmC6X4UDrOyS4aeJ4UavWYVoHP3fju77loUGTWtKA+&#10;8rI8u9CZtwtBz6EDtOnx8VoMHP3cq9tOA1NDvCucJhWlHmM+5+4a80qWcnuHGl7K35oCFa9iOGJx&#10;Q2l8XzLYzPjy+9WR3G+UEauNaWnlb+o6XCHu7T45L8f4DYS8DugV7F1NESchMqp6HRlwGZuDHg2b&#10;zM/4JHdM6JfbtLKe7An4t05ZvR3q8+qzpoiWFoc/GOboOXdcOHYe2CFpa/qZw9oGqTYz/YOecGUw&#10;TlYvMQ2RBCdbvhzLC0PCzaA3vaMJQJ9iELPSi6uz+4M1HiBqetLml8qcvF81yKyLPfAgrZjGVxfa&#10;PM/046DYoIZPiZ6tv1IuR1k9aKaOcemoZfJciFT79IuHO4+BOipRWhaLuSBqTx6m8SKp8OQDK2VI&#10;HBw8b7b8I+Er01z8c5AbfLzhinqfyKTZifrVcQAoFzLXXEFBwc8zFbcvH5FR2idDRAOXA0qIBiKZ&#10;v3FU0+tsEE3nete9Dizix6Y8Fiw0vgWzwABu3Bvtpy7Bb6hPrwaXO9Hqf3w9AMX1q6dGzSEjTbrW&#10;jo5MlScfhA0GdDHW4THnnrvRst2ZWc2uiqecbXgy6nc6OBCTESyYDTjgdGXbjG5nzrWbCP9ENVJg&#10;Z9KQDVnhg9WSkIBeIvwyLnOJmP3WftRk7ejVmOs/WLjNEulfq3P91DrBoNUD9GHeAT5kOqxtY5zG&#10;p4Z4NjNMOGVKSJUGzUAK4kW6ps8ySwYm1hkrTV9VJXXM5U7vXwfiPRg4Yw81n/PwsUlG+WYSK2Y7&#10;EBtD3Zr+ftY342TmrI41LGuDm0d6KQraleO7dAq07OoToZc47jcq4SH4OA9GdViRzva2Hl4+2nCO&#10;dwZXTA5WHK7+qkwWyeo9x/P1zRIxl3qpQduvsi75yGNGkX1G27WkwGufdlovQ/liTWgooReCQzA9&#10;QzUhvcDGyOnHcr7/UqM203pS5QJS7XhqshIQMbxecRyMt2hPfM8rYszS419/y5SdZJ8FtgNWmoX6&#10;Rf/f6Xlqs4PZ55RkGfzv8bfBfgofaG2CscMGM151pTgvlAgQR/l0+HF5SCUD3elPSBTXFO5LhMCO&#10;LO5D2LQPylQ+UZboOihNOKllBPMMJUXVZFVDnlWPqDhHdF+8BDHWohwwZELlFw8zypjfGIbMs7Y/&#10;IgUkiEU67sQikXh54Jus61PX6VGJfxwmu6w2wda/vR1lVQ/AjZ7XAZvbdgeboMx6ZI43BhZCvqGb&#10;V4TfufPi6haS+Hw42DxmOy2vxD1eSbcmDAifEyPm5koQ5ukThPR+RXGhADjjEBhScPsRfTlPQOaB&#10;nc4LAcPWvPj6kMO1JXfuliAPv2+jTrJe3TJmeMOhuyRN//I+nMqgBEsz34JQ1HQB1IbMcd4E6Tbu&#10;nc7IcEaAiHk10rrhMTZW/1OufJ3hn+W/cgcYL0Ei9j4xUVNilTJiCtw3LIREux9L94L6/DRL32Du&#10;Mch8hw18rraAGCQVs17lQM1JE62aOagWB3qXGYf6wMql5Q+QLHCe9vTEGkATPRMamcyrhxJdmqz/&#10;PeWzXH29hXjgIWhUF+e1zKvjqi2RLt5mmU0v5o3/5/0T985KXCYE01q1umb2oHCy63HVVLYnqDCc&#10;vh1b40XEfPTRN8t7OUvJHwrO77L1cCVn97Tq65MAz4V5Uc6AZD5a4TDnYN9+evxwleHNzi+PNKTU&#10;YPghxY5U5NcBhIH7ijomYiUdgzUew7cv5Uf39T+kYnr8V9nnfmM2OIBhD3qwspOZwznWNmGQg/yI&#10;GU9bNXLdPNLRHYeC0paEwI0l+9BRZciAnyN6MgL9ekMfwHF7nRJZPxFsBvHOhuyi/xvwqq2IWP33&#10;KnxTnb+jGObabY9+gGM9ji66m3K4TM6E/zoahpir7dSR17iq4HIPuO/aOiL8qI60TuDxRb4uJeAB&#10;kirXs4oI91Vf6J3nMT1pC0dwDyxu+uMgxHQU2zZVxZvr9DQer1hS07iBm1TAzfDCdVRE+Oghdmuy&#10;k3hqLH317yKWIRRXaLpwfGJR49V+911SsvFmSPxXErGGm82MQKEjxG8kN3wKSub/ZrTEoppK9r9g&#10;yaWUIWN+sYE4mOEquuCWVrBBVp7cn5bmMA6eeJ3/4JAYx4qiZPZy9ZCYJGGYAgJlCoIC42nucFTU&#10;//CFpWBpqkpJfyIlup0Bvws89BS6l21hlAjP8hTEvP+wDiDmhtiwOlYOGcqJ69jTxGj2OiV1Vvyj&#10;2RUYCktFGfAf6MPPO0jXqFJb4IdkHT7dLC4fVWh05WiBxn5e2pJI2DpmqNER4hdGiqpEeTJgmRVo&#10;dqw8dKR+818Nfms9hItbN4WoHdrdDEAqfWrl+X8AySTifr9ZHzeFAg2C9LAg0b46PfF/QNGQ81j4&#10;9Bh5zWM8N4vwf729rNB3/Br/H/7y85/VLU9+pMbPy8c12zujrxmvhO3jInQZfO3yMIuNtP+ZMCKf&#10;D9dMp9arjZuUfEjRHj497YDsP9tAakUfFqH/96QFllDk/9AfOsEQ+f9DYEYRDZT+q/0fUwAGKuT7&#10;twJTbqdGqM++nQt/DbYz45zCUSxjUSpLe+v+r2n/UoXsn0buOvBXxP8hnp+fK1HoJm33h7WtoPDz&#10;EvPsEBZKJNk1Yn7l79k+IL4WDS6WrR9yu8VQjfAwgw4U4K9FO6NYyKssl66FknzIE43OtnuZ4EmQ&#10;MMbTJB26QLkuUSFdpJJt9/Bfq/hQ39l4g1jrcoxGL1NyaKQE2iR3+XSUw33eCB/426GqdoDmQWnk&#10;K7EIrT1QBIoN9BoJuxJVYvk4pd1rMq5CVSimdwr8x1oMH8KstoEAf4FV6sx2pALQ3SxGpac+yXTF&#10;BAlSqkIJSHkIeapEoJrJeZNdaOAq7Xq1sT8kgIWfvoj7DUbnqNnLUWhZR1picoa2P9wE+xesBRVW&#10;sRGqTkHKT1ta8Jmr2r6aAtUh5X9Njk1MDGxv54JmRshEMiyeKZAXfL472k+4z+L1ltj6G5ipoMr/&#10;b6wVBtSXJcpZN2BHe3R0fh9FTIkKVX8WPS7rKsY4vEhz86ceXzducOfmn1i1liRoWTzBaYNLP/KG&#10;U5DMl7+j1a0rEsWGV+9sVlSw6QNn1OzXGwzIYoHQ8u/l/VVsggRDyH1TMpOIybNV0y3C5EUTTL7+&#10;7d4vdM0Xa84Snp6G2yWbBTye97h2Et5ROUqlap332F0vvLyLq5wvokxv/qJbHyLMFu7zQ3f3Dn/P&#10;uFyfjEa4g6JShlId0bWso/BgelVrrU1ZXDOc8KCdWrLA8V0Cs6T117+33AbTCPG/ex4huLtHk60d&#10;ng+ugN2H504SdxkMnquRY9tgq1bpmF6K7kBi/fD7Qpj/uPMq3Hk30dGdajCblInDdyVZNU+P+KqK&#10;lDVtGjKu6bqzvz/QlMkY8eqGiDoyqv+MMMMcstICV6gwPG9Zp6r3NNIIzDk6UbyZRvl0Sp0ODMuu&#10;lb5V3M25m4HjplJJmdU54VIFJDbrL4wvCFe74mT1RVGFootRMqWrKAf0r+KLzas3w0vR9o6jmxfu&#10;QJdib1/Uy1RKx2rk4zkw6tXbJ9ZsDaFN33Ww0ljdE8sXbeweNrzznauazi6n8Z/ebvE5qgbxVjPm&#10;TTJvu90tPX+staV21sjplyijl7n/jaS+FP1e0i5fnvEe25X88et+PFefOX21VKOQCbl4QrRQYe/4&#10;ziSMA4ZvZ9PXdrZI2bHpImzrT09+x6Ei1+TKx93i5tDISJ74jupNhfTvf92/EPMnIVNTZZe7qIMY&#10;iQXUGjnDcNsNMR998EHwuMUOHkMVKRIlgEeL0DPQqDi+Kdkcrr9nTSfqDYateHE4QplN6S/jqqNd&#10;Om3S23YLpLVZBG5/riEl0Wb1FEqaB0jrQv67/Mb0NIli4TFPQLxDeHSEqVSpkBqerHB1fftnfTyy&#10;KnMzr0rWOo6+SG6wnQw68GuiRH/hHMtIMvVoYjl7yUMeu3BYC6/V1nnny+eFbbwbrx7HERucjt2R&#10;lBl3nkfbwGzy4fKO2iGXwax0bLT2zfiYLdC+N4i2njCrP+5dhZV5RqvLMqK3WsDar/Qvw8sZ+/og&#10;YHevivEOX/AG9XMawlWu64PM1MRnfKcsa857On2mUOJ4PjMrtmfZcXjlgl7pDd8WomO4wBwGZLCa&#10;3ZPDZxsFAoG85i1dzOvk6cee68jF2uMJGTD3XCW058uVC0c++sRovy7GmBqwGK8TcAaMsldEZ+uY&#10;pHg8XSdaPlnd8c9iz8MRuijqssS6tjmrFdzgTExaZBmmf0ji/HALIE9NBe1az/K1XTe5WeDxutSx&#10;RYEGUy5XMtHeLQYBhcPhjx+Aw2Rz+hm1slrnjCCNxV5gfYLWsVDyJb35bJ90s3blrs2aE7tQor+g&#10;9Obp/Z88rzZD4gorT6n2LDKBqB9LzQGEkHdrhCHfx0httu9eOf3foxlDEHldunz9b7oCgzKzQd86&#10;gHgqiTZtonRzYsb2l1eTZFxAcjHEiWqw4tHTQUZ9Pfz1Vcw7LDZrqq5spv7Mo77HicNNc20i9N6o&#10;fK7fFQhXVZP1UM6HIXCjVrPmHQ9oPjmBkf+VG6/nSHKqheCr619Uqb8no3bLeuuhrTn2Jg9eOHhf&#10;aFs7IJXFnbTBw3WiXM9OFlXKLO16QK+DlUpuoFSowGh7Bd3mZBFty4N/gr0LIh43NrB2wKrtibB7&#10;rr2DBypKoVoFO7j98KOQ7vcfnesK+mkAWZ4g73fkpdSRPZyDw8jRtrmdRsrT4Jxk1OWlzFqSu+hY&#10;KfzaX2TrOtu6k55Ao+6Xtc5pv3fsHJ/1zdXVdW193XFORWRA0EUUP8d1kg7k9nw5kGd6Mz4rNjbf&#10;w7onAXF+6n08KQL/jhBwqXXWpg2CztSJEu5u351Vi0zUnaRw+PC4xE+rKAxche23k0lczpejFUqF&#10;4kj+okvtHeR7UmoWoWyNqnJZuuIONNvgwg9Y7RsZsKx/+wa4P6S3ZyfDI4HYjl0UNuGfI+47ezsv&#10;vSPLDg8dEmB8Az33zg7JXqVMHsKdBaIZeKujYiFfb4+WhS/wvO4XBT8nDpOxxE1/GFhrvSz4aXjo&#10;znY2ZQA8dkL5WV/fANLte3DrShDPWqdndgmrJEc2iuwcFseLzg2XF3cBHzCV5nxsZ1oI8RGOqt/g&#10;D61PaOSph+i1jMwdwaADt4o5JOk1Nldai/oQDWaSTqNHv61K/eADlSG7u0aNyv4BtODav8AicaTB&#10;aiNhXDNy0+9ACl9WbhOPw8JW95Q/DIVS6qWJ9ovZZhOpcDiavq2UVtRxYxApYRlhsd8cTqm5qnwp&#10;SdGY1lhCarg8pbJWq4d0e5dgu0oCpWLafnV3EZw/IqQDrrhf9Rgs0u2i8o5xNM0YdZdNqFY2KppP&#10;W5ygqI8RsD4eFyoN83Ojbh6HkYEIEeztoxodWDkTjS4GBjuPVv1Yz3fe5IsriJAZImMCImRpGrFD&#10;Q4GM7paS1zJE0itxkSf7RdVqWavN9RSK4xOtRw9SfYMasn5Xoy/M4/uVnpeVB/mL3vMvmXSw+DyB&#10;q67nFsipIMVrY+zW69IPdF9WlobyhMOnKh0hmqzWBfEbm+eWKZSpyGRSRddy8ceg5eHONhOEHWQM&#10;xZzlKVASKOQzyCKxv04V2AtyNtj2496B9KfZdL7OdCZnD4+MGJxMmGVx+wg0/wEZSaDbs4i//dzL&#10;qjYf09kqx4K/qktyOpC0Hr/7O7lcrE+2d7Zv2xDxTyilo9po52dzvs9S9YcJvpzbbbmKsW+RSr4g&#10;02XtbcGwPtntkoCo0GUKXm3334Z1bjQgaXN1J5qGCspjN9m/DWxyD48ZAXveyp5q9fqUTjSH8cfv&#10;XpqXU5iODu4W5xc2Xds1i7o1Xd/13b3kE45C6d8E5H2nESzdTA7kjEhfdot5GRdDpr/k5+wT6+ge&#10;CZ/+6rq3tiTF+x8PuNsIw4kfn/qUcNZuiMFKo2bb6hte9BnPZXp27fg/eHBVdjKbTjrun7qjTcLN&#10;am6Ui5ouiFhvjS3fyEQfzUBOr7/A1zgsa4ULKPlXETg7OuZrJsOrNFNql5GIIkfdDAaGA9NFm8tI&#10;eU9icvZx/rkiRGvyZlK1QGzrL06YbIFuto0GYxp+q8MdJ7DDl5wocumG7lIyozte2n0FpuLWiyCf&#10;WTv+zTfTCe0c30sKD1BwNZT8hbgoHPEqCdlJvaMDy8ezW479idc+sZg0i/onaez6y9GkYOX2nnw0&#10;0G7rppQGKyqI9w7x8nbXWJKlzR3QTK6uUnaPgI9gzsX3MPWF1Qn+J9Hw3qGw5yTzPUnFx3Y4j36P&#10;N89w1Sjj3zJqanork0qKOl/E1y31Geg7OWZmjOgdAM/j8/FWsexA33HJ95q2t/5YYQvRULgCc/3v&#10;al6nRKAYflkxqOt1JtzDkJvd941V57bUeLbJz08GNqmBQqiOmczvl1eBCGqc0Qe3YX5xFUur19Vt&#10;rsfm3UGRLMBjhp7WlILZDpx9kpmetNQtP1ykKj9d7jAz2nXvwyqlel3ARtse9WId8NqStrwMMrGi&#10;CR0R6V2Y+BckFjvQLNYyRscRNWRNziCFwu34YUcOtx9fYphrReGxrWYcjSxWp3eK85VKl5qmtxNh&#10;/kSt145ldUd8KFcJAcNzdUMv3rFYTW4oEgBS47PDllStNbozGH20VourSBa1e71XDovDmYS/3fSt&#10;Rn8WPiqb25gJb2bB8Q/KESYCpfHli4aBrRSOIW9qKIl4xyp1jHm8yHJHJatDHT5IN1nm1sgG9irI&#10;f1oA38Tsg+bZAwxWH3BTGU76DmLyJvMAs3Y22hRW5wzJoAtO733uN39B89myVnF+i77jwBq9jD2m&#10;+Q4Ch2oaoV7w3omSDEx3/oNYhcFnb+PbdmqQO1s9QXfPk+bWDo+pF0ky8E7VUiUabTx+g+3JsUxc&#10;kbMV1spmS+Ls6g1zB3e1WL5G/41Nd1+WPXJaB4301tBCT/mV+VPDkzLMFAMBFCfuzoDdAKTd9Rxd&#10;l+/Ifnk75kkk5AwCg2LjV/UepwYCck5z7kVPYMhSBT6q7nYsCkJ4pfKCnr/+mUGt7+NeR9Bl8c4d&#10;Ftm8mWwAlMnV2De3FJm/CS5eR60ZrPgdkKRO7VvfU6b0Kic+QW0ogx4OURprgHEVb3AxmuUeqDW0&#10;yBzXrEdOhj1arkSmJlq8uRkmKXYyNTbiNpK9fTDpN6nGy0zlNiREFvE1msHznEbNs5zHXPjmZyxv&#10;LB1DpUyVRPPhlzCqaj0xcb5Q6C+MYHGSVD3bYC/odWzkie91PDcDLR+D7Djm3udwgsPQH6XNeHu6&#10;EFoUiX09PPfkYcACBIJfPX1+zQQ95Wd7Vn2Fsn+uTuFYjwanXzQG4h0arbowGdyVw0rHQuse/OiD&#10;9zcIq1XM3qbMZ0bVWfLoiUTEBDTr9pvJ7uaIpIuV9uygO++j1fbyPegKUmI2S7jRrsAX11xZxx/e&#10;TBALnFHEB+4SFmn2fpZ0W0CsH6J/LXmwC0RFJoIBs8fvZnKqxPzP0zlVNe/qad5HRJLpnsxM02oF&#10;S1q9M/tu2GDi4Mi0wj/WcK21irNjfzaso11qxkn5NUZm/tJH79Stro3YY4kN5WQTnjA4WgIpf4lT&#10;/bEmXe2p2PwiUmcCPe76IeSo8808LbH1iAcgwLJ+H9s6sL/++tidkubgLCITE5feAeJqKYyb2OE7&#10;5XdVqA+08aUO52bFvsONlB+dfaSCK83WwxVPksvYyKZM1It4sIGHo130X2vYrhXL/ZSIhaJJcFwt&#10;4vp/+4uq159j57lWFFstMy2wM/yun/ziOOfbiqdr/ZiUDzVodumg3enM2mmBeLfHlD5wzYI+mRr/&#10;lsLkyLhpsxmeno4djX+CILorsSoChz0GhLiHM6W4PO3OM5qq1TbnEdu1Hv1fz/mGsqjfJjLbpdKa&#10;fh3Pl2FBOccrlVn4rJf71NyDeDVL34ekhSGz/tunfle6nu3uUlSYDeGxS2F7H7/T6QN5NKtbboPv&#10;G/2resFeI7cREyhJ5FYuovh108bW4W2CZ/NKYH7k0CXt4taMiN6yoGvzDQdh0PqkbBFSYb1PyDSX&#10;WowPy2gPTDB4GtmEwUMoZF7tQ37HlMGk4Mlh0fZ1fLsQiSaLvd8lP1P8c0sHR8bBEd+dwCDCOedb&#10;QM9mJITmpLITixkIoDjEOBqMM6LUrNHWknC8QDxeUsr+jdjVkrC/sUEhsi9FoDlYE74RrZNpoZiu&#10;8xgpRaIZRVZnvCksoqa8wNh3ujo8QVvMIU0UCo61OjkZnewRyOgi9DOKe5wjDNP5Vf/IDEf7K9IW&#10;g82ir2yIhV0RyHKdNT2pBMrBvy1Qa/Ymyq6Xd0h9V0AGo7WM09jsvoqX5VtFhGTZxaa5/3RAVee+&#10;moUTPr18k4wJJf8r2Vu3gUIsk1Ao/kOK0OVDP38PyMxavQ/wegelCq/K7yIXmq8e6il12NiFS4Ki&#10;g+8H8z2Uz9fbbVka4tvTsSN13DkGrX+04ds2mfPvSVz/qGgbBpJK6fhDNDZvwmp2a6NpyfMKULJ1&#10;khyII0xQb4YMYEDr6K4V89HxFK2TOh8QLlLL1HJ/LZdvPepjrKNbIT6AJKJVJ7bfOV9+HbFa4W8G&#10;G1XHZYHmW08kNkmpLF+HRIahTVjcS9b1Jefh8Ves9IxX6buNoTnQ8YhfxGKdQs5ftWDJF98J6igK&#10;JdbmHTdhhK4jqNySX9+/Zqy1bzDbSJhhI9laJhZgHaK/164Im/autb91H/RqBTLiGnayCWMDFhNT&#10;ElBR5GlUIi5O+layHEsGoRV8fHd7c8dGRNZLvwU8fr/135Gcq2SCjhexTrBHaZ7au4xc04t5nYdK&#10;2DnIna8ix6HDfbQvLT/+erX4cSBU04WGhpKQuZA4FOD3TEPBuzf2KENJueKi5Jcmt/5k4vr6Vsvt&#10;od1zlDVJm8U9bPRyjsFd1q3nTBZnIBxeY+hqFfU9lSVUsprVQq+208F49PJmuACHnEm7yytxJDFr&#10;EfzfiYFMDOcoscfZs67JQy0wYPKlSjh89mGfKf7JPS5WSb2l5eL12N2XVuv+9YECWtWp48hF87uB&#10;kwWYtl942lzbgKfaZP9oVKNj/54CJN2Do7P+5vEC0h4b443LbULCZXwsh8fVauJZ4LfJQmbW2/2X&#10;25hi89l6u7nB7MUfbRC+mM1b2quSeIMOShjYi3STd1LPYFvUTw8L1uF41zfo7wU2eDJgFmGHKRfL&#10;6J3ZrfVkim1S71ioRB8Entd++d8IQPyOhioKDaGmFH8vrz9i4ZxNTNqo8EUxtneFn67GQfpIzhFN&#10;cAcZjJdJN4oionHHRYEvnz7fgSJn+stDRLYfcpX2m1hz3l0bFnRhGW/2I5m0Hc8P9ph8Dz1dyvBg&#10;C2BM+StscBtluOp+b+wZl3j68rj8WHH7d7YW7Z0ZyH4TxsaKrbTa1yy89oFcebnDGeGbnwdHxlCD&#10;ezr3Thxt6iT/N9EaYP2Y7P5MoU1jT32ACL5+/yfX9Uy0NlRuSSLGh9cXN6nCVWipQ5xEIp5n2PwA&#10;icu2RMGydRVP7nQ+nf3w0tl7iNRjYvEdRcgK6aqVUVFxnioRSlePt2DYKr1dx7+W/3m0zJ1/Hxny&#10;le/JcGhbVs+6ZSOP0re13jSH0rWI158PazKpWnV/ZS6u9gXBcX8NLG+BJn/mBnU8CZtrOmjsVctk&#10;YkxcCjJ9OKAmdSwTVSSVyQXe+JEGsT5ezC8UHgTyc/4eu58aEXqwSQkolDeHS6bvWCs/ahkdVYhd&#10;av5VE/yd8uP7hbqkWBKJBfZ88tiy0KXmzLBBcz0NwfTRQDShEJJABMrvwhzcZU3PNBh0wpymUI8G&#10;ouVJAVqTSIOkUDoPuEYujiVlW+amRfRl+dyDHufhnAfXc2DytCHgLkXbBqO5oy2dO+EZ/9nyrtly&#10;fLQKen245HVvxVWT0GIqMG2WKdBuHZgkj8dhUo9vmVsdAIUfj5DCxEQDX2oSeHIwfjqGedIHYAW5&#10;85TLJktQ89fpbDfbKbHiwRAqFOg2Vyi93SVzL9d/NS6tJOJSqbUh5LJMmNz/tIsb7mgYPf7CemE9&#10;zg5VE8tvWjV3/f7DlPkyUk915HBM7laa8hT9G7FQnxntzWVg+9T1IH776ezxi4Vbx59/CINH/W2c&#10;4cWy2XVu6qDeHuAaKHmt0t05uaAd64PHxaqb/FptTqmSyXQ3y2GsMs29AKSU85v40vzf5CHUMyH8&#10;ptVyoOw3X6Dqbyk0xa0LfuBRdsOHiBo9GGvKJ6Swh1gV90vmI3MmQn5dg7UuxTqPsUPq+cs9xEcl&#10;mfOi9wUmnuDOl7OTRdU8RBF6jTHb22Aymo1cQYHEyFea14lRGPAEf8/V5JDvQIUIhLn2/7S02MJ4&#10;dElZo3emrWQeGufYIzef9t6apTSW3nz/he/TIxkSJUOmHhfTkG0Ul4yxat7FO7oba6rkq1Ycnb1R&#10;x8ve2Ua9wc4SdvbGU7FQWgiof+qlEicPtLogR4v+vp9d7tZePRv052qzQ989Y1TAnujR2g8jShPN&#10;ojW6zupUkNJhzlSNY49lNAd410Iczfe+pgQtTEEqSOLNeDifXGrkg2c83j1opSKZXEJ4D3s9J0zZ&#10;z6ayvMMDyMNnRGAf7Ku3s7L3tIDs8DKhjRZUvQ1AbgA04Js1lmBInS8aMNVuig6P/xTbL0kM6dHc&#10;Xi5NtdTS2nNdOdXJ+HqT/LbKpyu8sQFeq9BghqRCkzrefuE7JkpMXmuyR3S2iz6ht7OfueYbI3Ph&#10;ahXN0e2zY7vv2yZg2xcC5H7IrS7Ekjw4J1BpHN5fMdmkbCuUSkO0OrPSfT8kJ/EmsiONX4roG/I2&#10;GYxKFX9qWsxX6DdE2nCMN4LLLaA+lIW/LMVB9uhzfqfLoe4RwnJbimg/+qLDVDZFwEFBBiosaoti&#10;WglnuCvNwxfCnQ6bSYMyu0ILs5B8vDuVf1jhsTsS0TYfGdjirX33Bel73PJvYgtFzz61JKtQFubZ&#10;eO/dWAwg/IXSe3LisMPBYHMC6aUxmV1VM+UXjvsXDoaIBz5Cc7OHx+fHg12K1QkmYNrzz97hux9U&#10;k9Uq9WSLUfCfw/l65l5RWQAo23IhZ7LeaBK1HSC1NDMxWmlwdo3qoziEmXkAj2T53mc6qf1Pz4vI&#10;WrOZIXXo7lqSfv8H71V+zEOpXBfO7EFAvZs6STQ+31b4JPruMixLVA2DF6p4d3YhALl8YnH+jOmN&#10;J3gFpoiN9unSmCdRYyRGkWXKVIplRlAb+DgSjejvxc0T803qklJ1qJ5WjirpWd69hx2erUfux+Nb&#10;e9+Q2nOvYdhs81Lju1yngqUy2LKFHf9W2BoRx+ra5DzDKC+3vnCVG1dvPmID5MrRTKGYZPvAi7/g&#10;l6esGp9elZVGayhuh6GoNDKhLEq04Ord/c0PJtN7kmO3xbqu35lqbYMJlNojZY65QGNbOQPLWFmy&#10;OoT86TRBROhITIRAv/Qh5h2KGQGJjl9Tdtb+BnElOyIiv5NdgXxEkbDFaCgv8SSZIF2EENWgE7hi&#10;MduPXQGWYI0l0/xN4eoeJdU3AMOJsKMAUT3jof1hoKT3XTwuWOlpQephPP33VCefV8nNlIJJTx5U&#10;HbmzSoE4v0aXlzovvPsmneKrJsteJbvm9eG0YXu/mTQ9wskOLtZUtSy7zbsht08esRnoUcNydprU&#10;PzMAFEPAK0jXUm2x0w/uKwHS3mLDbjuOMypfrRaxtS3QMDRKgXxVnf2HWV+Gw97aufIT6d7nLreF&#10;EhlpWQQd2+ey8La/Ea2eF7wAGlVUFc3encWZ3yzjWGH13QueZFtt5zmyu9XjDBzY62qN09/Xuqua&#10;xjUM4iqXDNPrVzrUcnEym/H8J4t6F7N7Z6XqjQsFAuVBvWHxZQNn7qPr5BsljFWq1X7uJmNXoDf5&#10;Azjm1WjpLIl6Cpi4IFA7kEaIHymQqqM/UQLEi/19tNGE7mM8nvY3IA+m8bLRvO/KNzIx2U9DpH0s&#10;4XEvAtdVHZQ+jwgl+KN5jwfuOj7+ZWXePq+zY9oDQVQDI7jeBVfnq4zlVz5rEZ7TODKani2PiNoV&#10;4ercJnuVzvkjfvqBGqctmaYMXrjQ0ImprIFhHQU6h6cR51nqLi0a8fHykWx69IMiqKf0EPe43cj3&#10;g36BOBYWuTifJfrkp5Mye8xxcoMsyzPfoFa7qzilj0YXheLzC0kg8I1l827X9IjJohOPIzGmTJwZ&#10;1vWN/5vsSwiHyyh/jPjoq+BPdlYoSZnsOJ4FhLUuiXze9x1zbYL0R/OL3wqsufIdh6kGIXHZtcsU&#10;uws/y515jlzVsp7wjcdWJTkqL4xjYfgZxzmXWFA0OeoLAT40aqtl3xgoc3C+7qnQzOtfKFs0Fp8g&#10;Udhhtzx3+nJUVxpHIj6Tbb54039wXzGtsWoziXVWt2NCn3QunFyttehTcKgHFeMnveGTV6gXAxnF&#10;9qgbR0KprrEdPN00LPlKApl0WyapQ/T0e7eZhKN9X89d8zVJbNhj1KlZuTk0u6C+1KO1Q2pDxNW7&#10;AaWiqjeOtu3MpLlSMfq5BaM50/s1YpiXLMpH6h1+eFqhpvMO6zT7nTfVdtLZcRbBbuPWHyxuzqjV&#10;ciNGfGvqzDskg95TptN7fBEJD/ys3d/0HLaFliHalZY+LuqCvXUC2ChVsbvGyuEcefFMbLY0m6N0&#10;Fr18tmefFB+dusLBN31UHnVZ3WxbXt1FKDSbYFe7a3nPqglsp5xU013cyuqPiV2/IyPxCzkxxOJy&#10;5cl9ePVMT4O6npoZtItxUsEGsTGxnsjbsQzfmWxVTjndvdSSqLM/UfyCFM+zDPGL2oCu+/bVaQAv&#10;MiZExNfbrkEIJG3D1VDTL5/0O+w9+58avG5SEnL6Le8L2iL4CPOItsOzQbe63xgCHVxYwbK73/PS&#10;N5RpMg04RZwUSWgyCEwnuw0KX9RSScl5vNsYXa1QIEH9TDES4WYn9tHiSI7eLiQ0T/kLFVIblV2f&#10;NKkTKVS/UqEWSZxU+lqSShS+s3RdC8FRsSgv4Lig7DH0aow1UH+YyvG20xFjM2hPuHV2THTQDlin&#10;WB6UOKTIu4/7YOBtLoERO24447X6Hyba5mK2nG/XqYsIzNF74VtyueQ0RTVF427LFNM7SQ4flGUF&#10;ch443BO9eTtGYmhzgtVl+aVzodDDC0sOOVK0t4+Orq1vZfIvX8XUHkvJPAgcO5C9H0M3800O77E6&#10;m4+0HjXIN3m5uCeOFEnJF18dEnp1z962wXSvqi4+cO09hx14VbkCJLqbiTovbl1diRsfbmGB+yEX&#10;57rMRGnNEfPZR5yEsEnRE8bmq5CJCVlqoLTkZxx1nIi8FLz/eITffrH0Hnh0fX8FtvpAkz+ued3s&#10;WAy3e/Ynsw/O/JtR3uqroqB95ci2uQmZR3eVPKEcz3iVaK6cHMXZcSTO+S9jqfmLWoMiHFY9+EA/&#10;lu5TGstopE4pKsvO603d+TDVaBl6/eu7Xq0n9vIvBJRruTE0KqSu47rqQzqrXgqaXSN/2H59Hdam&#10;dVtf2/tAPQfY5d/p2Ozoxu1L2emcYtR+gJuz63aONygKsnUIGIz+1yfvtkN7MEcOUOaTVNSm8fXi&#10;sY7BQFIWk2is35DoFaCQarygsr4HZux7jZxmWOR6en/xlwHM408TBI2lbWHdWy/lumHlRh6rYzJj&#10;x1nwHGhC0HeLca0k59vt3nvWvYvke4DP/DpQzUpBXipnYpz7cIKlDE5ljNbWLj/UO5KSKCNa2kAj&#10;9GVtbXqlUEkDLQ/ExsZNqZrqo1pBHS0PbYRa7vd16bMv8x4plMKkZtNwZ0zXm6gjQ3MyrVZ3Rvsd&#10;zP8c+TEy4t41WWFVTddHRsDnKRK6MiBbfCtkjqyiJTaAvJ3G4Vs3TG7xpu6XOIxCWo00odchZh2X&#10;MKbv6mknbTqOnn9/sWkiAZ0p5kSpXsgwIPWZVXdPKuWnZcAJUey2/nkVYmm+eGuq1FbJQvUgLafc&#10;Nf10nmbzjCDS89ZeB0mj8jUM7VuiApoNVWGPnfB3p1PSakUTzI/xkZkLA1XKvQL8dYc2gMSqS1Zo&#10;7mhvtwrn+H1U5ZiSoM4WumN1c0MwcRC15173qe7Q8zOxbnhwTZQIVCjdnVj3VPJ450DHLpItXNRQ&#10;oISYJT9A13lGOPWnZnR+1Xl+5o0aX9ztHYj4sr+advUtOoP1Wr2z2o3lkDpc+Fonoq29N6DfJYEe&#10;VPJ06JlWCeNePXtMsvqVo/GPEqWxvSWFhzKnrd15IMF+hXlsOWU1tcr62tbNmUNn2rNvhP/ZiVXz&#10;NBZqlquONnCeygSP1+MvX/NF3tje7ndXdvasarmo7/3h+xZckzjVjQl8vwqU4hJTh/lKVUuUmuF9&#10;P9I9Z1W4hHzqRQnsvidmU5PXHTVSoBwLkVMHC+X+0nC2rl4ch1vBhLXRro1z7D+EyZoolyRAXJLS&#10;gZSPIVd/PLjXtuj417bs8D5aokQFCC/CFErnRg0AJYy7P2J+Vc4VtsP9S34wR3W5G5TZHNHBHSCR&#10;aR+GITwOawJdRuFwDyAij/o8o/SPT9RkJ8mILc6TLADDGaw/bNR//uKZ88C58YJu8XOqN+UpCczI&#10;2j2TrHXQ0ZcroepYgMKlHQ3Op/9bifR1z5V4DytvgPA8pXegio3TXUbSAGRPVvlyhIQi2hM15jW2&#10;9dwbZRx57L2TaBtDMKhBW7OZBhP32oxWSx3+mPGD/wCXr3jsBAoQ7h/eDDhAaDeXVvhkQucKtKsn&#10;P7jGB7MCJliTXTq5VA3qOfjvC3FfeNVPQPxxnYjhfU0ST79gs9tH3z0NcC6weFPJAP3VskLT/mQ1&#10;zxn19lp+7wkAyVeWC5Ds7OwjibT+Arkg0RoMHvBj+JZdeZnySdhYzOhli2O1nZqup4bXEcIsbq10&#10;QIhSC4BRyVAznwR1aQGz2J8r5GKzhd15buuPn2vyAB87hb8yCk+SIzno0mD5EsQ8/h3Sah+YhVKZ&#10;rSn2+UEKZ2CZuS8TH+CCX7c0yvagbdYD+rP/7IuptSJ7HR8MZQG6hqedv9kR2KwoD37vDkfnMs9/&#10;oKqaBAgoahI0mGV5PJN4ZdDz05vOiwxfFgDyccVD/9/aU/gnwW/9+pbCYUsJUE5XLn/SrZabgrvf&#10;34PVFWlDWMkbjqyqtD/CJ1UqiQ/Xzz9Jy/oDOsSuVxgd83+fIKtwOEquEFRj85b/tN0TkVVYTXeu&#10;a/CfX/IcTQ+rZ56pQO412ysym68pypvKvVjo5zTa1PnY7IVLEkq7er/firGO6w0iTio/uVjrzee4&#10;/7U9H2HXk9Hj8TD61ecZof6EOoFetJt3faxqEoZLx+dIWKNT31hCi/yTQrHZZMwutarGHZR9/RsI&#10;k+xgpJjJyWo+s9Tk6Du7sN6BO5WkQCrpcHDOAyQJYQB+aDyaNEzndA3xmOPPPc4wFJpo6xJ4/pYr&#10;Yt3iig1/GlCyF/MkROfICubx1LNy8W9+H/5ssClzGgCGAU6+xfGAztHUJw+14H+VNOPHbvHuznhL&#10;AiIfjEa3+DsWzKB+X8MFUoWHWW8ik7i0I2zWOuK1Pe9vjPuIwtCZeS4rgxLmWJ4hgmcKDblWHl9q&#10;LS9cx7LYougyVxTbk8jjTWnqxCP2C6RN650HeQH5kN52iz4FCvR71xN95aZH8KbsB7//853b46F8&#10;E4Yyhd6zxOVtkHC22nndolxJzSkSLsOIHrfKyyc0q2g6LNCgiuA+UN7KzGefStDp+IAHAY9nvLyN&#10;SSAOi8+c2O56oVilhXmCzQUFJjfZDL/O6crQ+j5t+MSv3ZHyROgykSk5ATebMYJ/8LELwPgmi6ol&#10;MewGc3G4gTDoE8hIDq+7lDabbPQiZ407M4UsAJdnFWVFpVQSM27gdDzWP3d7+6e9Cf0CAX5vQJc9&#10;lcca5+A9ZrIXK5CUyneORzPEbw2V7455qR0qCjcoaFzvVWAZhvO889Qhmulf/nnNG6hSqc0iL0CL&#10;jO8ewVyVKoa/PODbAWRmtlRWOWB7vALH1z7KcgOW6olvv3/+48ygE+l+9PrivfESM1U7++Q1TLM2&#10;Dvr3w/tGlxeDKQjgXQxfDxG+qLU6wUtjdX8dwhs4yC6PObHmRAaEUM2rD0iv/Lqt1HglWkccGk8v&#10;texsUeB3J7EAmVtRQQONqoDvEShwH9N0QTcZ+brO5pZio+UeqnCpgoDBhlrmvrekEomYyejOcuE0&#10;meUxvz4+buzn9LDxlkCtCf6BJv2FQrUJtv3h7KDTh+emwNsSUBkBChSwQL/J3vFsU7DfhP7v0cDt&#10;UzEHw5VE5ySz1hjE29k2U6yqWrxgDvMJwL3/zQYB0l/1di/Jfk2lrrdon6325q3xlWdijxbrwCp+&#10;hh1Dse7sztcF6RS+ga6rrN/G1F1G+3O1Wt1X7IOyGQZ/DxEwX6fd6HSkeoplaD/1WW1Dsmcbsr9/&#10;Xm72Hn3hTqTmGUwuR7M/bmaWyqqd2k2xfsAvYLY7xKDi0Y0thCm2DFSH6SZDoVRIcZbXfOTepiaL&#10;eKJYXHUiC95GbnX94P1teyILvVpsiu6+vu4JAuz/TBstaehjuhCD77/v7BlM4SIy6T+08cnps7sn&#10;KAWcAAZMKrMxJVVx4BBKHg6LX2N01B+gqvdaeDRjSEJtmy/yRRdBAHWKvatrsaceiGbTxTj7zjvp&#10;m0sUkPasdX/82vRh3+ynRWzxA4Q0s/mWIIWSiUarA2KfWhifGyYsLR5DrUfzoqspB/S5+EAUen0t&#10;Xg+Y11ijZJ6rl+aZfEvRM9dND14SvJVQ2UwNl/kbmpirS6SPV8/BeRNIUDpi1e8pHdw8jwb9XwEQ&#10;LUcg8DoCEylP+wGQWwTBfwC7iHDf9RPKYmqvCqB0Sa42uWuzVftBHtG8cTt5x5Y5vG/tCWm2qcGn&#10;AmN2/oD1admHYN8c0UUZbo/XEEC2Yt5Z7IFCSyYrnyxptdEWbF7PZ7yf8MkeDlu1Vq4+AAI6DhNZ&#10;7GTLpsM44GHch5R+/wzHijFPmwuJwfjiq8szDpxOVTK5ixoR7xa5ju0ChnhciOxjqCrWc9sKye+f&#10;n364vmhk8eRXjPzp871kmYhtrbXhg8BUB27GE9j726pTaortVj+4TJ1KzlaPPyzZpIYIAA5jsl9/&#10;42rmHchocgxpLLWSDqqCOdCWbhA2+EFLjt/UWsjZQ622/gLWbnXE4IiO/Eag70OQzRBLvJO+srCU&#10;aA17nD3wq0Uu7ZsqW/AMfWO09arlffmbUFTE4OOjW/dgkDIPA6pTHANfTGPW84t5pfXb3eKjyVBw&#10;BQt26XxYq30uywHWJqw6aDxLdzBcdz5Y+wfMrgbbG8AEXqs/0gjwZv1xRB2Z5StBlyiMAwgyh7sV&#10;OLZKXX0UmB/eLj82vdrDAQ6GgJQ1Ei7dZQm1eV8sfWIbwBo40uwy4CyTvznY+Tid8ns8nEYAnv/C&#10;6aIPUEM6nXwHabl6vIrXQu7f/wFI3QDuPw/QW6AFlojUTKRxJp3//uJusNq8umdEGn2s3DgKQLQ/&#10;Zxd1tlbPXrToRJiZ8BxOH6ulsPhgfwGE1o3dz83Tx82vQY2gZJo17LW76ubM1cgpTtOQM8neJwpt&#10;TpSP+t1Pf+ctR8SlULP8F2wFn789tgS/Ow20vdbgC5guW8dzQBt8ja+fhpQHg+bFmVvt0YAVKhKP&#10;Yiw+I3sT9snFCYVxrhm3qrKCL9QtgHDceR1C03Tw1Jnf++kCAvN/WoC77FOIFEHJzFl51TWyMQSl&#10;5OmD+KZg564jWwQzMI20jfvKFOxmGI6985Qo6SEBZ+/7/aLVt5ik2KBR2BUbWxm17j/t5S5XVaGs&#10;IntkjXpyHz8VTM4N8nQVyQbODPJat8FdPtCH53MzNTresW5MpY1O+9SVSuSismXJrgBqvUv9ARMg&#10;eIdLXtc9H8wBJIkAhlw0juLUelbdq92bvrHD4tKiN7lhExC79UjeHf/TnAwGWKCr5RHnDF7HrGf6&#10;RdKdrV5u9HxA4FDkVBp3CpDeA9UL7JRizoElNuiaNnGxVzEAaaZRHUV34eSb/iniGE6JplCfEXrQ&#10;x7vaudKlUGxDudO5Bc8Brn51eyWx1kQdW66uIGVY9usMJZ2USHfP/GMUAiyOi3vohO41MWbdy0Cs&#10;SxvIhEqQfsm/uZ1yRThazIobCtrwlxXkDEfQ06nxwfJlSuIQlm19I++/Kxo0qsgEca16uBcft6ZI&#10;zTaD9392eBwljqeHWG8Gw4Xm3nLN+cHZby3jdfbZacgEfeHcGNzfcbU36pBp3OfOtyWZuS7BF90Q&#10;M4LPlVI6ICjWH3D03KNKBnH0rgg6s+DOV1QvuHNJu4k4hlFvVGOlVpCW64QoNy2adnhj83t9b8eT&#10;1WSkFBGVZfXWoM+y+Sh9dfmpabPZOroUCnCkFRgnXZDFKuNYZKN06j/Gz58dV4qYGRJbnJ7H3EF8&#10;+DzxAGfHGSq1qfix1zYQKgX+44Z9KsZlj/PdlmXnrigyhdsQCUAP+iNWqIQyrTVvXSEotVoYzlYw&#10;EILnuqwlTca0BcbeBdE6W1uN04MEr0IbLJ7a2MxLGz9OcDhfDX+j5leJ4XiorDgpf40XP1cPEXw9&#10;Qmx4iP2o1kE2qfCrHMzRzD99lNc+33ApM+eQ1huptOShd7sk8K9JlbRXbNmTC/HrzZI3tdsj346z&#10;ZHJSUDSiJxn6ihrUJFOgWwaBG7c4W11Zqyl773HsRutcuuE/b8+p6xnsCErAKK/zbxGmmnCL5NHY&#10;1pNQYTN/WX+fjixuAMwWgbsB1V0vJSod8DiyCkYIljdX7WZZGDKjw8lTD0EW75O8C1iElq6QfnTA&#10;0rJ/z+EF+x4vYQaIh0TQPfhb/mj3bxHzYZHSeXP6QmdPZOepVslO0sFivkPhg3XLLtcZDw25CS3X&#10;FQ2KON/b2gFBJZAGULNyl03TMgDh4SfDEAfa6dFhnSw6t9zk3e6N/3DBl+MT74I2ctoIRHYDrZ47&#10;A5taYl19wf71wR3my3mYXC6+g3fYvoqNEns4gHZ7F8j2JrPOZ7+r0vU8vl/2skLC+gXuRI6i0IJv&#10;6YMk0OjAB5UMrr6+YFmxXCRbujCFKjQ7ByXWKeD9+lCOH1RokvOx53h8HxIHOU+kkDU4Y9+1XA96&#10;hjtTtVLjJyz8zp4YNvKAD3hUyrtLRhDhuO+0q2VkO1vEeLxeYzeTic1q54DijmxSa5+E8BhyYRuL&#10;Vg+xOaXGnge9Y9OwrApRZu2vRDUvztG60nkVHr5F0csThuNKWfQZsAmkwSmqKhOPWMCeblnF/tiU&#10;pf4ayZP/6ej1jxt0Ys+cK3Qi04Ydjewr7g3Y8LvD4dIFj9hB2TqSRbqHzeeugtIuzmY8dAhXucrp&#10;n6ORuvHNqhXJZiRCZF4Qg4qEzKK7yaru1Qet2DvPBXnIEW46Ge3HtB8xw/cD7IEw1I8Pb5L9hHdU&#10;WbaQx5rTcKFYWtM1XUqLSQg4uAvEjOtfv9GQM211bP5kRnSZzhP+lLqRSWdOnh7txJKkcFoyDspm&#10;GehKZWhr30zUnQlck8b58Ek++pVyq07fyukAkUE4oMaI8WIEu1hZEEW2S7LGiiJ7jwCciWX+bTz/&#10;2tqa2OMV6IVTM10cmN8a2fuhbIXOQ+RG3XA04zVoqjAzfOmIVLP7wDc1Duxf3511x9Ec2astk9O3&#10;WXMEzDPR2aj3vpRskmhGaFB8FD3bagjLelgtmTm+Bd1Tq4xP88Jmq340qhLhif8YfpZuT8Fly0jT&#10;KVpPaCUWOjsrasZZNGsvlkUzcPZLP3JlfLkzOHxGSI1vCQ/1WfjuqJF6KMC+QwvWGv5Rki2tMxTw&#10;hF83Y0kkegta5mNl0qTKkkHs42D2CziJBCwUDiNyvco7rZ7Yq2d9EFU227gH6w8cjfPkziJRj5Mq&#10;9uTXuVjXeXowypW/qxhzvjzoY2cxD577C6/kNRjMabMQTwh872OPNRwR+KwJE5kr07WC2ICDGoQQ&#10;FKk3fwvTCt1qaB5PvUm6Fty253Q2s1yskMWSAog88D1Lk/ppEqazJVxJvYPmGtJYyuJufkAZuIFP&#10;A1EaPJn9d9zXFpnThrM5SDpHaTgugUIno3N6k9lz5Ue7oVAm4W3Xem20KtbjzBXtKDFkxWZNoi2Q&#10;Z28vRd+MsYEUKvT3PIICMVIIFt4ze55CoaTD52T49s3OlV5tFicMM6WO8pCZwbxEo7GObV+nl/YI&#10;67VmvKXGV7TlkmuthciXXukHF8fRoWtUyqkSkIAhaKpUgf2pThAipt7j0Rnq9ALRdD8Z39dqSZFY&#10;Giscg8WWqUzD8zhxnCROq7d5Dnj63detP8BlKv5KSvZdknofy3gJ2GMvGvP2pg1Vvjs6ceeDDJ8c&#10;LaLloL6TBapLB01Y5fq0Mo2JsJ8WVQ9P/VNBNCc6CrWiL1ugXmGLBKKkiqiTXFU6F4ccFbFFKLaK&#10;PSw+nGs9M4YKqbNe8Enp21W3CNdNsYI9oxRs9DRcvJyoeFbqusYUpG2i38P2nycHogV7D/Fv4d/8&#10;Pb78Oz+f2HaPx/xhBPstOEp/Z2UyI239XCy9/d5nMA5s1my1LVC7ntf80eWFN7+vkL57pYA9aSNU&#10;1ydf/83DI1Tqk8Qj3UR35Ik9etb1dbyaVCpTLR9ZTHeRGy0HJ5VEORiZx2bx2DMGh3NLFqnusLpF&#10;HIX5lJksbrxF4Btr/+iafbNGC6g2GAtBBCTTGRALw6/2W0SuFxufOln5ogYfsf7OlwfI90PkCfKP&#10;UmkrKoqQ/xury6q9wAc5/yz/icqcdTo5kyP66qNv1C4/rzHd5V446XscE7dmxe248YjXYPg/YuVU&#10;zv0mKBTArT+mP8p6KG6yhvCjM3cffPHkRnNe3yCOcEK4/CQKmVb2ZWIVVm7yrLxtsdRL8H9JLOfb&#10;qdUPJrwpHNJ8HmxKDOMCUuXWGccCy7Yj2T7F3T6k0bNvNtBgvUG33/SuK4zHUlgiVhp3N1peEGag&#10;0mthXdlNYaaLpCJG0cI8BJFJg2YdOoPbNLW7M5KoV9Xau1G/SQkZg/w7EA0edkwxJFGpvhp/7p3y&#10;yTO3V17353xBFj/0TGxM6vDGmjS7w7MgLCGWYyX8EroF2zYjuVFMvRoi2TqSSK0amh+o4/arFJQs&#10;eq4XXJC1tDN2vn5U+aLy3gQL8h888118+mfAaKx5J2nyEmp1udYHOG4rgshEo8FGsrHsfB46Vado&#10;YscQWdjCVmLt68mfVuZVIdMANgEOnKiCP9M4inyAkqswk1ehS5fs/tILicmW5Ry7JYNkGNV0dFgh&#10;S0BOZw2svZ5vG8K5cgTi39Obz3NtL6pu3ckRAYQNUMFO2/6xY7Nd7YVdFypK+aFz7T1tQRRPTEJO&#10;Xu/5YDMzu5ea4QFRxiWghFnw7p604ENfKskr4HyuGvVhH5bi3X57TKFchqLd5tSzyvUgpAI47R8+&#10;RtHSxp4uJ0aKYyX1n9G9KvYC+/c8EOPRhMJp6jvglY4/odOvDDfyPrU73Uzf4sUBjUs24tJl6/t1&#10;49bl6uRUBWuCL3xUHyAKsXvKO/LYwCWSRS/b34r0nRYR4dUFC0rBTQhCntH4FPrX8D8x/USAuXgT&#10;iaLQrDVAwFilD/QSUDEhU1dXf413iRy58xp6VPXhl+cebxCP8OsiyGTy5GAmg8tXKAxrJRGqdGOF&#10;Yzhn6hpgr18UvISG2WgrkspYDkuK771avFvSfgptMTq8zEo8d6gcAnUSLsQLYqyw+F2W/OiUkhS8&#10;YdhbZjFHEluyHFz6tEFXjnk4/tI1uPKuKXZIu1p11sbu3DHXZFG369yZt2zkSYe8T87k6qW4VHFi&#10;zyvy+p4Gq23qppX2HUUr3ofIcYMGAPraFG2AnGYBkL6mzhQC34xD2OnPa/SYQlmhxUkuakBDbt10&#10;afk1J/NuOCvivVfUZ/e803OlrxCI7GNd9rDOVhpAc9yuDFpaW6cPMumk0t8od0S9xYbjSA9n62EE&#10;RaV2e2MIAP1+b29wNIXigBMwxqcbnelUymVThZLoEolUxnURBQr2hr3gNmeb0YsBUAnX43h/eHh4&#10;MtfbXT+ngkg03hlLO8vpKoQ/eI+u73L32Uez6728/NoB3geNQZ9ZWo779GMYGFQhJcdGEZlBXQ5q&#10;6933sKY7UnT/wBAWODhxuu8k5gYxOeQSCOZEahVkLAkNorRXHjAeKGzK2OmeqzNzhnJOSKxF1ij5&#10;ZAZKHb5jXRMTNeHnp9Dc2Y7coiam+0/jY72X6wcP3JO2fZAlZX7qX2YKLz6OJrlr1fhUybdyhzuu&#10;wi3qmPHhxn6B5hZzd359b0GOKpkhfLdtvp7E1o28svSd7oryDLhlDYJrT0wXgMBSqEDpbkAcvVWq&#10;62At2NQ0OQE7RhEf3HBPbKTZPbPBXv6meO1GSpl4oBUWGHW2XolCZx7CGS49Jq3VAVzEvaKbNTJx&#10;sKrecAMhpXtN1Z1lkK7hGro2UU3Rx+lNv5+pWFNCnA9ymm80bK/HgsRC6ecwRlaX9EeWOkPxxOYs&#10;KQ7a3fYIx6ftR7RoshUR+Tbtggb6tUugBgWVe2ULynfz5lAFB4mzPnrlmc2o1vNrGdo7eUV3TUHr&#10;qFSmxNATl/qXJRx6SlTOFuG2Fzwf9PxovtiL2bh0141cmi2Oj1r8eoc7bBrNNGyU9MX6Y8U3eJjc&#10;3NzXpSb42ytkcne3Y6MgBNUuR4RW9aNwDseg1O3EPRq1WxLdVmPg8JLW1vXe6OuRv0kXzxlhV8vU&#10;kSqjx/ure5F0ehG1EH0mb6TznoRUbm7f6+tBwIZH+eqBYDC88UqDuZKKyrO1VBUKqnY6ItheS14e&#10;sMxVdTRGMoFGvTx1S4ftJCafL7xpIX4NVPkSn9ke5B1+wMvbcznhyMN1tG6Yu63dsqdy8VLmdtyt&#10;s3slPMGUymw6cb0dxrrLlzl7wCW3BHb0r4Y/g/tJNmt4nKHEwocpkAuGMrUqpKNWox1nVWjhRkJf&#10;pmO0KXmBf0JkM0D6dUYgrni1+ORBvvMcEhmdr9y9wt0cN1BSvi9eOoVSO02E0XdLre4+S+89ZZPi&#10;r4U+VzTdct8qaj6PbIENFGpjzG1nt35lfuKcfQjG2czlu6iakuIJiOE+r6TMTrRau7ff/d35uqT3&#10;nMBG17m53V4XSbdWkbfs4Ji+/Iym1ZKn35PjfKCc8Sle/tNtxguOZXAIpbdCiN8Xg9vpVvOx16bl&#10;4tKHkCvD5RobuOzXnWz+eneecl7jAt9N6/4cCHLZ7XbK4TUmJ8hvEPBG/37u3QfBYfWdGPefvvyj&#10;j/Lewe/I7gugjPJ+G57KFVxutEw2MbrVcmReUC5vYSYNRHI88BNBeXp9ujldaZRUHdOh7+9fRMek&#10;ZWMQc0Rd6tbl6x3GBmDaPpS8ddwtkbzuiqC5bBW9GSo9hz3XeLLY1xdoEdybKx8pmV91GqTJt1iQ&#10;MNhCA9vFT/sFtpfLy47cTT8QkCmoBacfVPWgGVPVOg5fvtTsjkGs59/Vnii1Rhp6uvZum3oi5tZL&#10;L37o4weeFmZB7Upd1bEc3pztWo0ZwtKBOSlel3yN6jREVlHcp1Dc9xwtkU0T2Nro5EZnTXK6HMPM&#10;vOZVx6QAE2R9SfmQ44LABMaSU4d/OFG5mPrUXsh8819nYPfWVoTSQhlx1SR77GvdS0J3m2lpPOg6&#10;tUpe3nr4ymPwd7fzygcONld4wx9RdzFx8HZGV9hKke7ZmQ2zPrDbPFnhdS2/FhtCdCI2+w/XLgpv&#10;zT5SDsUM8oj9TW48VLzDIlPFrCJsIxW77sZfvqqQ3A4RR1+et1/UedxZRE8GZfPAEIvYlRWCJdEv&#10;8gTzmM5Bmoz7xZPDcdw53wy5mlyef5z++/Pb0vwvRBEicrSXaLfucaSArzpcKV/Fn1v8D97M6XwR&#10;h4ehdm6YlDnueBiuzcC76r+6935lbodlwwHmCtxGvDCz+NOvdcfU1DoaEqqq6M4flWPpA0Kidfba&#10;mM1LRAFv3mBFJ8K2UNJ3Dkl4cAfxgDcxx1SOgjvOkK7MEMURZrn/mnkeWGHZM/dNKtpDsrGhuD2S&#10;x9eM3JQfz9NCQkxHrRhSzXnikLOwxOwdBaOdKTE4O3g32TmJubFSls/+CrujeZYuzXo0+5x2Z+uo&#10;NIqIhPbL0ShLJ5YoYYJF5tNusvZ5oSXhTO0Ojn15lipR8eRR49G15O39QL/TXdmGQJ8fwS3ahO87&#10;mKB/i5aF795Q7R+f8jRAKP8h4/Ksa/eveqLo0XUDjvGBMvK60257tzgCy7198a3Kybn2tJjanMMt&#10;BS7R8nWFZ89DLrq7vDyc3hpMyvqM/PF5Me8puPKX+eGzQlCFLtSfg1Tg4KA6YgLjJuIS1QS5WL7L&#10;Ftb0s3fbyf1qhHa6DiIofws/pgtEHzZ2Pz7id4Gj0UlMC+IYWPXu710dGKf6oIkrF9J++8k5HEvE&#10;SB7EgmW+Ra3afSUEkH5TxF6hYRtDWpOPd+8p0H52Z7dVxoag/Ig2BOABoOeoWGKafgSQv4WI8oE/&#10;i0O4vTY7usWTdsKGqIS+TAQkAVxB6yYlcPzp4Q/kds459uW7UAK+e6MveHavup/F/2V1uPnHH4E9&#10;3+xpcu9K573z5fN2wQVUND7UEQ3UD/wisghFQH8+IIDkFwSuuv0u45yxoySKkOyIArQkABtnGBM1&#10;QOdvNh837J+I4G/1cckEt6bnbdrQA6CEcmJGSkDvgV9ILCIRsM8HiAE5hAb/74txzFSQ7ATFnBMc&#10;DkJnOHzuYdPEwRDmQp/16cF+/5+CD2N7QyMwME/1/6c5urFDJQRrv2ARuoXL9oECA3x+C/3/Cn4G&#10;EQxewzkl/Pz0X9b/T1W5EAjNEJ6wwMtvSf2ydDfum87VlQx2JG/JVVV0dNptfYnUyU+Pu3xPwOj6&#10;85DgLwvyaxFqeq2wh722UTENrvo0VBBwurZPJhnclC1nMDaJGopTN8tZBA0QMUtS5Bb+2GA3tGYd&#10;k2m8Nrph+v7lZIAmThP9yaXjrU1Bwoxy4Oa9z0hRt/0XZKQgdvhYB9qRTyZP3bpK7+mc9phD52Tb&#10;7e4yx0WhANfJQaEjxaBzOtwodN6iyKEOcUlVfWXQcmni6SLz2vjbNXku4IpZlgIAA+WIhlAGuG66&#10;r5/4RI95f3XXxRYEVigIIRlybm5nZZUqKRMr0Ic18AfpfeMGlpd3YTGEz1aNEpWYyYDElZjpiOSN&#10;68z92Lsh1fwCHbpxzD2hvMaGlmr90lJPMqFM046P8CNAIX31SlyJRVMMVC96NKUGivVga8VlNpRO&#10;0VZxWWYabSFSOfFUllL/xm3ScnrA2KptKaC4upilOL6bLXM3z37la1tl0GIT2ZVRvbRdtO6f/X2w&#10;JW8SibdA48oDyggCFhann3o0UMCI4KUICHh9/znic93F5ldFh6xa7fJFFZMhp9m4GtdAuSxVWech&#10;nGjzoml1WdkXUgEtFpJlqUmD3UZPcoToOL1OrCpbxNsxkbnORJ3fiY776Lu3FE3TlMKpg0bn0GEE&#10;WZ4ryRRTfujXJI48P+tDIZvVKAfElFJmj0Ztzz471lHcabnOoRKiv40keUFmLv3SQzaqUDbeM21P&#10;UopK+Hb4wcQS2oVC/GcunaId3wQPf33pPNPMIYAU2OzZNWSZMGIivLA0ZEhtOzxuG5kvR5w5Ob9i&#10;FRF541+1acINIepmwSOFhgr7Gfi6SxanSSzGJSfuoFU4mBuGMRMKGwUYxOQgGglTuQFELS0Bbt8p&#10;b78yZ/qU28U31VOIuXJNgFLlflCIYaPLXgu0lkoxUtgkqYEKaaHPACY0CVXoAO+vttLKx0XH4mcJ&#10;RiUTs/FKoFPdPuxrxPk2f5kXx9DixCSPZJTacGzDw45XI/T+us0XDdkHyU5/CwgKuG2y/Q0Y3jtY&#10;t1JX8PrUqunjHL3thcT7wd6n0UcaRHT+AxIKSv49VaoHL6yHYtto/rflD6VEviU15eH3FCuVaNfl&#10;QYXxsiHhBqO+eCi5jgiF8fizXIIq8SdbTbh6GD3nsx9UnfvyNq5hfXmgwY83KIZnFdnNmUu7FsUp&#10;WHxRoRDQqPZW4XJkaJolmynC19wlk7VxGZakbOBkZdeMZ0gKtNPVBURCsbqmyHm8u9bPE2pMlrRR&#10;2QlmVZ4TZobTLvCcVRyZ1sNVD3/dvQxjPZVQtBzkWfOGVMpRxVrOqS/BkD4dIn+RiSAm8yzat5r8&#10;qpGzesxS9TmrSzED5FcpsZDQmBhEqc5zWwPZ4iNU+7jS+uQLpC4eFqvApY7Sc7/RpHo1vVo5i3uV&#10;gvgCxsAN6d2JOoHUogfC5yW1hImyoe8aa6AW3IXjaME/XESEy83E5RS+ncZOAp4A7AdMjU54RVGh&#10;GvH1kkovs3FwyHj5fa6ZeOTF7O36enKfQTgxuQvq8tyJVPvq7PcG6Ea/SNkbpD3LzV2nQVMU7kxp&#10;tSUCQYiGC3+TkcUuqD+nc6lj4vOj95cIwdE4e4nziVotU8P/evS5H6TYdDMZJhg8cXFN3etNkCWZ&#10;0BHR2EKiouo75LQGjqImMdB8qEfDryERPsJy2bSrMSNaJy3SqzD2ZDXYIu+Lz88ru9/EL1oxjwQ9&#10;2CJvCXUnzmzxjyeK5HkLTB1FLJIEYybExg3cp2VfDRDsblB/DT8MxqbfpOQCb8+K4c/UH4WVI6w7&#10;KdrSwbZ3mT8DHYdjZimry/W8MjU3gBFXcoNMqzXaJ0HqNEQoNHG9OuAoIjuIhqASj/omZlBkEuiK&#10;8rQ3azV7+jkncCQyF894pfGFfXS+J5gf2K7kl0SVmGUkhu0bNwngkWs6jMMT4qYXO8Ld2ye5o/GW&#10;ziKvUW8nWt7xSkcTO3DrNLpLVqXSUi7vNqu0Cbc1zhDdhlXNzd/ibf/oX/336q/KqNF1L83J1U1i&#10;FVNLhJKQ/F5t4Ts4qdp96MpfJGx6IOzTXrhBiHHvPSXlbJ2pn+epqP0t/QQrJAznYklFuz3wI+NB&#10;m2wTf7CoDbzMstmtg+XN+mZW0dSN25Au/iI6P3+HhrS6q8f7YWOHfbrAeDZK/h24N/NVWGVZyb7N&#10;Wm0KIuv1EpssiuXdPVsTeZRzXTRPQDBfjgjN+tNZOz0mNv6VgP2Asft5qkelvFeVk4v+un6R3eFx&#10;SF7Q+3+u+h9rQ8NfJbBxgQVp9o1aly1580HcjxwbTEaDMJDHJGmK/Q5WszZ90yj0jiuKwULnP10g&#10;w6qPutZwtfY/jZVvDjsn2yP2lPhlDFZfeRTFJrSqEW1gzTXCVtRaCGG2JyVjtl4VBrJS1Eyc8cLh&#10;wKecR1O51tky3MYYfvhDc79Ic7WEwsAQvlX2xFNq1lKpr10q/ARNcPmiR576xdrUYRzTOWwVTGqW&#10;qkEhsrdzapgsS1HCzLyppUDihyJMwhzopD4mf7OBE2DS/HO8TyP12jbPYfOmdL+9EWd5EBETCCiF&#10;rwZvmhyOmsscSzV7Lk/bJ/lmHusZFFwfXrQ/4ME3Nk0vu0/bGqhZIydQ/M7s8Ydg9FJr0bVyNkWO&#10;uCOnTRd5id9wXrlq5jPnaa4/6GKYC7716hfDPz5fE3mKyZIm9i5pP9HSuUXu4tTHAdYP61gwnVbL&#10;0AE6HYPen1+/nmLW92su7dinzQsQWlcC/nxoM8fZ5KdRcZf/XVXXlYNyn18X2t+mpJUl4nQFY9Ym&#10;drNuX3YBmXHokErmEiL7R0W1LndQswJaprk165J3Ul8KKIqE0kpolib6cMIXvcb6Kqx0JCuLGAUx&#10;2w2PdU58lgcs0K2q5OXJJ8RMDGNTaRmX5xZljFVlNeiXOcqoqhRE6ZxXqFr3IlbYm+YvpTAnMpT/&#10;vAf2sJo2rZp7oPecSFjtpmTpLLPmUouwz1NKY50qOojMAgb7NGbae81kLS0wk5qTw7qhgDTpHuGA&#10;q8jxdLZMpJjokJGGO2OSXuvfX7CPUHnbjMdHZBCRdZ6/clzbsu/972siUS291u2xvAUH1CLPMSet&#10;3/YEXdIFg2ChUhCWrWUw+Bbs8I9PO8SO0iRkgLFxjz1Yy0fiLWgqRXsQeYxJGv/ZHRxBVtsSEPSD&#10;ub6z8aC2oubuq3MY6snA3vo+OicDfT5R/9j3ZANCy1m6QjtxwTnWpT4tKx02OHt1HMrsgSYtalm2&#10;YmbLM4cF8qWiBe08l9RGUpwwSwMTx69wx0MUIJ4UKa4oGIIoq6j8HFVByzcJYlm4zUO6ElC0/TBq&#10;mcnC1x1Y18TU6vNp0t6VGj+pAdBCKtfyf0ELEjTNBGjfKustgvJ56FgoIRCVauB7mKjKT/5hap7b&#10;abQGpnLNeHt2rU8teEASVXva8eZSinABS3DrHQ2YebWtVT21nU7Shbnu+c2tu1S4vA4JYXfdJgZG&#10;AbmxCi8s7mudD3JtRXHWcNI+mWTdsUeHPyT7n3XrSRy7crdVX4e733ef18DXneJ1J8/CpRcPjIFJ&#10;loUNGYJQemFN4CXmjbBoXcI6F/z3L/iVgX6VoYVXD4LCm4uNrjXdcMZFSATWnqBFevjMweGz3Lti&#10;NLPeT9uKvOjihtYAvx/Cu9JTK4VAUNgKAA15o2ykcfuaja4G9lDm9vdHzzxKSbhEbBdg44amaJoU&#10;tCJI6YyzJfgQqyCkySx+y9JnRiJK1AIsg/KRyVEgIKCZn/8jQAIw4rElqwLzHG2uQd1wk1L9yLTE&#10;MYVQlKO5W7aMv4UFLgHRDtj1yax6I6vEiwettETAbPBh3Yfcc32bcFKzBfsdhOtW2fBjrdC/tGM9&#10;E6gYlfO9p2OR8m/RRRiNH99XObx2KbrXFSYVZY1AaQzYj8+RYPHRJo6i4Hv7ereIRZ+2w2WAU1XB&#10;NTX8wAZ4FquJIibj6sRgdKkHjsD2jmf5Js8AfUX+8RT/3OrslOH8sgaJDxwuJPYWO1kTeYlp9rQM&#10;QCi1XvEu8TpL73gbZQ3qiv/b2/03ZZqYY91+AJjZF8D3t8nKZtqvGeZvAlP7YMI790SQfZ0lRjK5&#10;i6Wv6+rHDT92I69LJlWzvvUKmDv9bc7zKpt2N7B1sdQGUlwjd9DApVmSdttgIs39YE9Prl2GXYhk&#10;szfWyZFK1VSpISX9rSCJLGlANAQ+mTEdsD4mE/jKrabcGDyGqXLPHAUEa6gUsxPHToEioglNaUkZ&#10;FnmK4xUKolqOzfEq57x71efqxyTDi9jgP9M16cy+o0ZlzFio4Nq9V5yrlxXV3sU8HDkkZyw2OMDQ&#10;7rssTDIjZ5bT2VkeiFGfbqbJOEmx3TXSTTL+5BFubNFvewkK9g3kCgquP+nkYyJ3JiPnfQ9QLObC&#10;cecVYQBcADK+r8BNMD7j03vLryWnfp9xCM1KqS6+qG6fRyT2TRyTlp9cwDjxeXoTy/LEIqFM40I+&#10;5wGOlT0f2IpUI25z9R5NXR8WKPBn6jiA0hAemj/DKnnxC9n0blszAwOlAEFIPC6fOHVmZNg7Qp50&#10;EV5TnnRvqE5SlvlRdQ8lleKEKQWtfpNBcOcJkwSqh6kgd0xaEzMaqoCE7/QCC416FlT1BlTKyivn&#10;bFiuasOAzshQmdCcA034T5mjyChKbKJ5EJSwSZ4jYaWWKYfi6vNtrft8w1JyZ1/Ta6kx2LS9iRhl&#10;Lq+Dv4nSXLK5B/m5909tzGpiJmxXCsPZ0fk7GjOJvL8uuBOTKIwnl/4pVsfp2sKNnYHJ3ylp7cp3&#10;ox0s9RNPL/PPsNYhZkJtzsyZP7IMnweLs7XvmhRziNTvcbIFK62/mNeD/rY+M6ruaopPv8FAJiaG&#10;tT4rML55HMxusf720aQ8XXeUZmoawGe+3CDriPUZaNni+6Trvxc0QYw4pt9fAl9uC2xKfxg+wycP&#10;G9+XmKzxT2PdENKm/wP+o4GO8sc9/dvs5UajNOoPX/ZIqzNg908+OLVNrzITFqHX7fpbC2Cmjz3i&#10;izxBvKG0z2zT+cKxBFr4vKHyQF7do4b3tjWLB3dxBkQV1+kEqNxHx8ffGakg+XeDUovQQfkPo7mf&#10;e4u/TCYma9XKroYToILm0s+sLvAgA285OpELAbn0M+f/J0efvf0MoQd0SkgAGAIfCSjJD9HICyiq&#10;hwpSQJfU6TCmRi/6M6G//PJf5qnrg/l3bzS51d1OT4UVGbQndPf/BxwAxVwwpnrsrNz6TbHHZHw2&#10;OlfXkCmVIVUqICAA8fv3vx/vdxcgGUc/kHdjoQQ+/n18SerCeDejEKwCAX7EhWWEqgT0/P4fUEsD&#10;BBQAAAAIAIdO4kDWe7QWFScAAJwoAAAUAAAAZHJzL21lZGlhL2ltYWdlMS5wbmfNemVUVF/47qFB&#10;QFBRhgYRBGkkpVtKQuluZOjuLmEAlW6pQTqHhiEH6XSQBkGQ7obhjr9vd6277rof/h/uXmfOmTVr&#10;v7H37PPu593P+0n9nQLxA8oHAAAQK76V1QQADBT6ewo+JvpevRhwhH4QOL/VcwOAh73/PhjJbA+p&#10;AIAeUJSV+uCdtZdtAnnRH7AMd7OmTQMIQEI+vOWJWlo8b9joP2O/XME1xe4OjWGicpA1Fpft7NN2&#10;3fuREuP6i5Sahg4zJ4tF5pdBkkoTSTUEB1uIela9R9vpER++gSSS+7EBl37S99J8Of2k0xUg/IuQ&#10;jcGkB23pZtDY7q5LgoLxvTh9fOtreEllZeU1sipQqw4+MdOjDMw14EgtyNQ7+O0gK6bryFu8Wm15&#10;uvE7Odwl3CFvOI1a+Cg52t6ROrlsYOU5HPTU7k9RSy5Q1TvMN+yVyyy3eBB22vIdrDJC5s6fTdpz&#10;BwS4bz2G4vI9i/aLnLCdfqf4cCTgNRy6c72+QXrxIBWtzmMHacv5W3kpKFMbcIid+O5nwdc9vaXG&#10;KUGM93vp20n4MzKU+LfsytCBfoZ9Jv1v2S1Xe0XKBRH8APDiojg7Plwu2eQyHRfnKMVmYjmXOORm&#10;Uq1u+Z7AxqsiFFuKtDeCd+quKiqtO+fjwyanidm8FWb0j2II9rm6H0V9jcu/rknRvbw+y02YEB2i&#10;h0xnjaGuGRhKH+0X7fnFQLnm7sZa3j0phB7/d47Z2TSq28tQnpE9y7TAzR4tdkH6OoGuc5fU7U2P&#10;v0kr6VbeZ5J/yjsHkfu7M7OChpwOl/RSpNhozxyKGx0MIPIFN/+mT+IwyGvnLdquIbVyvAR3i/vH&#10;8FMb5WcNPgT/7EYuSYwKEF67m2zly9z9M/Ii9jjn3BtjIRXV+5N9123GTgEtusDDaaQk0koY1JyI&#10;EmVAW21XLT7hkAeZyU6qkWLzAPJDQYUphblov5eK55HZKPflImVG+jvWk0d912gz+4r/HBGZTuiD&#10;Lyii1RFhf/036C6p/6SF3v7rg4unKIFWvEK/9RI/FET94p8zYWH/dJo7fz59ghZ6+P+RUFgiSuJu&#10;SqJ9Xgs95pE+wMrM+d9YpP6HPe0P8GrFJO/ZD/I+AJvczLUu3+2L6FOE0i/p+++BTeYXL5dIP0+U&#10;LaNGKwwa5xocDNBL6ioq6K+jzid6/FBvo3oHkafn+1E6HVcc3xzmPfkoQzDF0dOKFf5/m9Zlst6m&#10;u8UKJzjtyR4UOcdxkFunL+JPf6576s/sWIHcmzS6WfCCKeeR6w6fP05dXrB+w7H5e/8inm9l8Kln&#10;E2o/YrHGt4OJfgvu1svPFIskQ4AsYu7uutPyWSAwpD5VtwAP4cgvx2aIqtPc/n0NheBdhN57XXAF&#10;j5wGGZTl/OKiqjxJlIO9hO3C40kBPxTuqWqR+LE7rRv0nsz6vZWe7TByFSGdWOqoOiMKbaoNfE3U&#10;8Sn2tSRkwjEXOoqIf1/n4GQPtvYyjTWPNes/jTTmGmlqdbTPqJYz6/GW4DfQIJOruXYnTzv7+ppu&#10;sHIXGSxZL6dh/1eDLYXHU1Bz94A8Qq81l4nO1A2eOwe1yxFWwe0WO06uFMSYyIB6PtRLwZDGB7Lc&#10;Gix7Cjl9LCFy9LYjcQSarmAGph2up0C5QokgfOQF5JO+8nTEn6eUSS1wvnj2t6xF4TyGYGgBjxTn&#10;/KUv/HzGddpYcUAWl7skmUfbbtaAJS0JMCVyh3WtLzh/cWPVguA/t7ejjPSFH+I1k2a5jTIZ8EMm&#10;IoHOGX7eJoJqPEufkhkDkYw3bGye1hZcX62oBWDrzE92GNY/QGV+obIaTVS4gQlINpbKHnNxk6dm&#10;RTLiBFyURBT9iB3UI6hl78alt2JOxS1PRTk9mvrTt4982J6n8nVWy65+5efN5CRkmibYWucgStHx&#10;AeMrjpBfAP4jcLupdesONwX+iztynETfRCHO9AgXHtx3ahidzcP6JjPmRo/zYRjAys7OE+pvb+ti&#10;3DjZynxy43h4mZOrH0FSmUypGEwdDs88kl6KZYvoU7W5LYHwa4zFvtCwcKSf0QJCpAB253yTseKm&#10;RRJEThZb6Jf7ayuYpW1FsibzmVtljba3iYhXzO53/apccPnTrB7BZzEnK2KWJnWRoJDdb9MZfaBH&#10;0oABxdmjt09CZR28tRw0TtMfz80xNEJLVleAYUq/MIQyRzmOQaUZX9/TqDAix9DdDH4EYZHQJTPN&#10;kny9JxKYEOAcUqowe5B0d1Je1b+0KQ1Qf1zaYpv2nvBAgqZkQqpotGXvpKlITVV4iUHLAb36nEzm&#10;siDB79ZhUQOlX42qMOwtONrcYKy8eElsM1YtZckO317RQOLETiYdiBL96L6iBLPY2WB2KuOUCGfW&#10;sAuxjM4XeKBY6Gj8O75YJEvzkozD60oMIUthINitUghkgbwpWHpI0yWskOJSQVGu1+5+6qhJ/sSU&#10;a6jCoS1TiFEJJl4mB8bifYRgTsLsmvmhPBrCbqC3FXwzB+S3Vn79qshqFqcnAEFid1opKSLyMdQT&#10;xLilKoOvPqQaSjcZfhTIZBGyHLut5n66bj6/0gD1zMcmjRtTXqWqnFnQLElmhQySGz8OZZAfNWNM&#10;WY/c2saW5JO35cAgAFO0tj99lMjyINFGsj5kR0kfDCGnEtP+sil5PHVSvvwi4wi7uQHhzaBuAnfx&#10;Vde+fidIbw5hwDZRY3bmlMEVyr3G4S2PDxbKPhZr+vqjTck4SC0PUjNriHB33dPhDESZ8QJvrw+I&#10;Bp7sGa2IzOiqMI9iFD8B0g12LgEAQToCsuoDuDtly08nbe2StFz9MMJJpV9Xvvyh9qpEsMkWUjRS&#10;S+pga/eyNLnRw4P3wrkImygVIgem5JpeyIuJi8IM3c3iPGCgkLG/ph5RcR+k3tAyOXmbPk30DCiP&#10;M2Ttq8f9NrV08CH8Teo4KB4UouJCK43fQdHTxWCi57Ibym+c7APkO4Qjh6ULi75c2GnIpnFqERGH&#10;8q9RUjAnZCP7Z5Q6niEzn83j/5RDFu5qFS5+1mIq4AlRJJDdyauP5PFce57oVQfmEy+HU6kyDmKR&#10;vC1hyj/yi6Lonhv8Q707FxyctGDSL9U4l/nmfIL9IsI2pkZELIK0zSDd3c1/b8M4qN7aEEtSb8uW&#10;Cvjo0ZsMIoeyn/nPtWT/N2Vc8dNUdfVzG1Tklz6VhdMsD5JevjQIKPk9+EIk41y1Zt9rRLuVIdjN&#10;eSBs7LiAw+Xl5hRzKik1damhkcTLn+SOvJyfUzHjclXsojVdip5ZbNWEjB/STmQgsEaFySLGeDcN&#10;NaZ1HyiZNbzcyj5B5lfSBItyep8ApBUl4KSiQ9X3IpbOnEMn9Ya6tbFLwiwjYoZi8jmEJbCsN8Gb&#10;L/RtR/KJqzH0MSf8xpqV/J4PcYfXyJR4MGEQWmLuUBGVfLD4TB1oxl4fPp3PopJDGIhyDqqHumRn&#10;uZZYQXgAcRjSbnh4xiOgHSGVgtGpL8s1962eaOpnjsM3V76sG45MYZufjv24lpAuSmrqJgQoT8Ak&#10;bqs0BoHNSlHuFkfqnK6epUPIw8nscYxB6hCszY0RzFF5eVy4/ogwe+e2x5L086kJdYmgozVlx0Xc&#10;kSMmNSR2p7jYz8/vR60hPnuJNB/uH1gY9ImOYHqnH5xyO9dYF6rGp8SKDQ674JeFzTUXW3RSzjvE&#10;yIMZDWbyyWTwvjFFEXyNMF/efHlynIYkmiimeUhbkOOjFoC566+ehUWql2I4mdPAY/GddwjTQpON&#10;lt8COVd4HfvQ0KXvj4JPiksksK6HS+D0XGEK34PK0aNU5TBnrN22C7QDLbtqlwVTfhfNlC8VS5Kv&#10;ljRhKWdj1+8p5mAs0/x9+zqRFZFf/sGacr6JkoJeaJNUesC44plPSdmHm3FIOyz4wljFqbJ1cZ8W&#10;oqOPi8VdkTFPdp9NVd2aY0s0U8pKNLZakESEcTdkLAv20VPE3RFb5qvAc2Z9JNbGH0jZeMC/6JGG&#10;xmoowYdIxdYk7o3vk0SPmE8r5gtgUmCKOHJeB7piRinwK4uYmqFaoi2VLzLqK5qDS+NekC8YX3iY&#10;+R9YsHF0FdbLTZSPMU+RcEO5l7ic9yyHypGGs7m7ezSWzg+Lf+g8zBnOquwLHvOd//sgWlHHYopP&#10;ic3EL2mINohcrlH8roAsAygxDe1oKmotizuSjo74KV/fB7JiSjdSDyR4Vl15Zy8e9rrE3ky66M+k&#10;517bB6rqAIpOdy2M6ODP+kO2MZE6XxnYBYv4+zwEPc7EWk6sStdLxNsTRim5sMvP0GH1oV5kfqcD&#10;9jBy62PnlnR014MuzdzqPktDIUsfzuo2TEiDy0Ptj7QqPJ5CYmKLmZwYOpmxdZxfGQVGDTcpmcNC&#10;Cu85STH4EA+m1bVyMeZ5Xo0TyOBdiNsT+chOYVcwhcJUlPS2tlYf6SVXK9v8No8ZYmGlyHdY2DL2&#10;fDFxMP7yYaWqDjZ488Ax7FdnXk2XlbRT/Iouft84ALzP1yNHJku3niRj6CZIcSX+ASeyJ8YSi0kw&#10;MK7ecFJXRMhWu85N8lSq1k6kbZR/v6NUSS094L72b/8Y283GodeotCWyjwlUKhqMP+qsFzaHdNqR&#10;OQaqVZVhFOyJpgpJ1PKLRLeY28XIq4wF1ZIZzruGC+hilZCLLLqTmCGEIweC0egNyOdfm2Og2cJb&#10;Mdy0ENq8HpV6XfJ0+Bejm4WFMozBlAgwsqddEraBqFlVOlkjQI2eG7aIRXZGJhUzLSYK0AWz0og1&#10;RpptzM7DmQ/J8kovaX8S2Gv8qpWeMp0Csh6ELVfbBAhshZMEg8JLX8jUd/CkVNUb1Qs4d/KrZzBg&#10;LoFsOTK6B6+6LT3bHv9IJMwy3tSsnTnYmZX//hGkUChgWGm+1pwCGTF4gz2UVq7UUTi/YwMei8QQ&#10;cCT6TLamd5qrWFEwu9wPS8xJZ9ox37M3Y234HkW+GBwg1dExU12vtLv9NZ6p13FOL2NsobfsSXZb&#10;CcXSBbXsOyYHOuaw0MJ7TCG2H3BJSMNH0fDJqQRZg92EE9UjMgZhPBG3eh5cA0OX2QnoBXlk4rRW&#10;PRQksnLKZ+C+3OI82O0wsjaNJJshF8jGoBeauVsHcApBPSlnSgsCPNwlZg+47Fe2jNOn9aEZ1noC&#10;Ysa9heGz8ByabG6gS1U95y3wiu3BWrE1m5frMwO2Bru/HM/qowghcQPknl0Wko1b1dOTOcrtLJUq&#10;YF1wjRXcbbStpCut3hqOmHBNeHviDqMEiwjXehYwSrQWnfnB3xN7xz+voPBzt0GDhGC+PXbKge3C&#10;+Z7xUh45MeG+JQzeGk9/BhckNwVZUtEOsdUNywv80CZSFuWZTMLJAHR+QfQ/nMjgKd6nu/tYCaIC&#10;I31y+24V/FKOHOWWrDzLV/YvHu29I3bjyary8ap5J/C+x21xOOW3RVZqU1EnzTCSczJogmZkn2ix&#10;j6vjAD6LN0XVV10kwVwOQ1K+J7uJMPIViZuF1gTzy5mpmKnw0F78ocjy0IiEcrvcnV2xjXijOpzY&#10;R58LrG08by3j7zuPlQdrloEsIKznF2PVCraepaa2Dct7howUt/W9tirLUfYTWoOUJ75UmxA7jrpj&#10;fz+CtRoc6anZqxa4DzR7LM2cedL+vASndRrbHjncdfG0qUCPlzXGHM4C4YGyqEwsd3ny7Tj2jUZq&#10;UCr17WS07wkZsfOtuYlmGf39uCLF++sDB6uC7yDtqyLswnVcM9ZHsoc5au9l3ibfRIJ/giZStZgi&#10;j7yzJt2FvR7YqOAK4XX+sYKlUf4QYBlLFl+IN0ph+C3gGn/BqKXN/qdev4fRmdlqcJuyZpLdrSUp&#10;jlXn9y6T/dsgG4Ykla1u8GkRlrWums/P3Pp/iULZvqO67m7Gq2JyBt9JiCy427xhRs9XCarMf1Le&#10;492WM4a8Lp/uNKzlhflWTWTgShd+iCpJL/5DWJNUhMT1FnTBEWVGI/vgUuSk355tg6S2NtPzYHqy&#10;C9Vf482efFjAqLDFoXhVPfb1a6Z+Wxl0HkBJsYD9a0fZYkbMBFc34bj7K+eTWCLt6/Skas9EpbNA&#10;Sba6IByFgNnY3abRMiXMaOT3JyOkcVJaz82F2+0Ht1vS/iAVYlfao/6qFtrFcbGN/G7WbMrxYGsp&#10;/fo2qpqV6/K2yHhvzxYhb1npKWnEOMSLh5f089oUBv3+ZTN65fOrk0y+Xn7kAwDm9nZqs/cPmMOx&#10;n8Xm6ntaJfSiVqzvSq+wMNwPqBUl74jUtXWah4Bn2nEO2tVjsFTj2szL+tw/+Yk8SiD+lg8j/mYj&#10;DE2bppzwtpWlSrc0zePZueJKTyJa8Mt72khq1DLoqJnuVUAz8sw5TtVnStimy8m/WyRjBDHhGfQG&#10;M0sZQa9BZXx2mtg7LFYLk3FUfd/ThfHjWjRynh6BH06qPSn2MKZLSQJgbuaIOWKf2nsWV4eQ7Iot&#10;YIQQtm5shKQyZW4I6yB0cbiS4rvMZycFpMG6r8+fkwNtbtIfWQXXTSDQw9KvQBqyK62Jg+KcQva9&#10;YbrpAX2Ym17Ky4T3rEuZ4oifCG/B9BVTLhnOy8hdc5V16cEiigH9eZsBuZSr8Lez56RxBEN1euul&#10;64qy1sSPk4kFOPkL+GdCGNFog4QBu7Ory8ngIqyqvSpbxjjHNi2/LPniZIlUNa621FQVi5PpwgOL&#10;w0wO1rIQ7SkqxaxipPZO7aItCjMr+NB4y6qojpVDpFPVbFqeArsTm3LKO48sdiJyBbypTiYk51lP&#10;H4Gep8OzJvmULtXPNA7GFXu2yP7twrpDZU6BZ+aqe7IE9JS5qd2ChlXvqtA48nVHjiaxiMq7GjyN&#10;V6OCxK1m3JZbeGnlr8QXvxocGBk56ofUkDeHri/xlb4K49Fm6UhTyeaxrkh+jJCtGMcuYjJP4k3L&#10;15hysVElxgC3fX8zsLaEl1K5tHmY8GWzaw76BFrLCmkxaoza2rbUM95+c8r1Iu2VMkIXWwDEPim8&#10;sDTz0KeoTeHe+7GSW+H0XKd5/qVwHsXMw+LiRewI9qGI4KpNM0EAKW0yRNRZqLkoG5KWcQUprdRa&#10;zEAQYlgqebVQE/PiABNcb+6mFhCaYDCjEO8X5u+wx1iDWNglsA8f7WIRqY/jyJUbJnZN0KCoGdNH&#10;r1QzfGS/ll9uD+gUnpY0/vinfVxf3uLZMzWRDNWBpGn95/pPpj+F88Spi4nt2NcVgd5tMD8BaEcZ&#10;xnCCgR9uRdKNiDJeEsn6uPEMPXxZsExM3KL1ci7TWAOC2lIdM6QGY0ic230LD4g0VVHXR+Catwui&#10;F4+XkKRY5Q47F78yAUynwn5VQ1HSLOh+sAvGiEvPl7LVF76nqcOrj1XxvsvCkiIcluLWsa2tYPGN&#10;LQ6/Ot3tOZvGLvkszN/ntzCem47INftyYXLeR02mgHpb/z3Djo5JDMCbZLTLZiflr6DRrOCXsvUR&#10;hYNtqNdWTnJy93RVvRxGBdNt27AtR+rjZ6EYpvisuqHjT95JUDHDUoKNmiQBAfIkzVwwhWpqZEex&#10;7MDzzgIYkCWI6JGiL3d8yR3gmj+1ZgoJqemrCOGvFVUwaiVyNmIS9tUuEcnAMGJ/JU9Y6cNCVHom&#10;3l5AYfGYqNygeG+D0575f8tO5pq4xcmR3kVyFvTC5YsrBUQRUspBx9dQ2ty9uAtuo2xZcEZ9Onlc&#10;TUCXFDMbTQWP8fdExqfF4rqRTdQR0daGjCe40lJFe8sgC9uM6vVxWXAeTDbj6VcdHJOZ/PLSxJmf&#10;JundQmdX44ITTOVRSjetoYoljXGkDF9VXi7TPd6JEyIUt9zyEkzP2jcSmX1RDWHQtwiZq3KirP7T&#10;wu1tUZTiYpZ75TGxKHyNk6hYYY6NSd9SYCCWydTlxxkhqJ5sS/ThE/Qw39CE/tfKzsD6dDOl3jLq&#10;bdQHJrUbeJaMZHfGqXcKkqk1owjsZ+J3kPyYQXJQSc+iXJNamSfdaISTd83dt7PLTzxXUpM8luc3&#10;dQ3UI1/Rj1XACC+u5jjfc2wphujDdQG/TmVrWIHd1mxVBF0B/5qva0y7WOdTj5RN6bxZrt4B12jB&#10;7Bn1xUJTqh5YpWW9589kEvMNsfl8bh/OFhl5NnGzYmdq8WC30S5Q2IV/+9pFf4xAzwcBAY3t4A4L&#10;jhLrpS6qsmuaeSt/B9FwQGgz6/Vplp+VSu1++Wd+C67BxALEaXZCdlCwhajnj970C2YclXAiyTHf&#10;PVGOJ3EEShbQ26FQYaM8YXpy0AznmJyv9dbWWTcFZrglO2aAWrwya3OuyABVxos56BFpMHmWW4eQ&#10;GMd5Bs3Im3CW1qtS1gcfkqe7MwCY5ggaZbBXCiBi62f952XBoZqi8lRtmdM4tUTO82PNi2tEp4YS&#10;idfrL+Soof2n9mNXOMweWjRGQ8elr+rYZ7IYJbPLPcjRC9Z/z7vpwuznO95CrPEJm/SvmkqIlZmX&#10;2R8JAAt2HzEx7YldN/E3O9N3SjSynKDn1Wa3+mtaRbCNPJd9yBOq4B8ec0X7ds2fbON4Qna2h0/I&#10;JiiffNDSSj5ee61mOjSaYHAC9nJK//sy0WVcv9ubx8iPo+pTWuWrClhl/QatjxbmFF7dVsOipSEZ&#10;rWi3QD7Zjs1Aa0LzHMjCYdexqJEFz1voEuDWzdUWqtHbIkG/HtEYWUVcGtxGKdTRGq6rmc4i1o1D&#10;k152DaJ/2Wf0vcTsmwHwsKPJp/pntTvehjG738rrkfqps2d3+b8qIH4JIb53hNy4YCKdv3GnLyW0&#10;VOEfe1+EccS4pOhsmrDJG0DQ4eQ9doRfuGPUtLCs/ZfeX3IUyJ3KhIeLT7069J1HLYiARiRmcFV7&#10;Gk15A6LM3aZ8Pp07Tt1ubTT0wogCNjSJtO+o9RIxeuwhQoSUdjxeaiJlCFVj+ryl11OV9FdMSOWN&#10;N6ZQ1LDfQVYm3SMJhSF0JMCkz5C3jSOzDMM72CMm1jx5+0xVw/RO1jeKPUEzU4/qq6LZmn9rYSye&#10;dXPpRpSO5pHu0ssEDB9cEktAuppWqYdyqK92Cp5J0cJZ8WoAdJCfSlTdpVSSDKtLnoy3Fkl8N0pr&#10;CbgycJc9Tf26ev77cqvprEPizWzHDdUEh9HkAg/d28VEuldVgTciQajtRuOrjTKu+6uyZe8/mXvc&#10;BFEkxmLGAXuXh5dCKsvwFktSaRMKnSraf8243ffs8BLdDg+r++0Hj36W9edVZf15TpIg4uvQc7S6&#10;atcumOTuLcTFMvG+eK2ju/voJx6d/+H2KrodHUd1b//sOfoqJyQubtyqIuR/2IWKFDZ2qnb2Pusq&#10;K6uqNGponBRpGJ72zcvv15l5BYonIUmYySivmmdf6uvei1or06mq5F+h7NfRUTL0fXdyrF2GRrWt&#10;x9FQ2Ju2Fl86kYyKmXv2WBr8qBOFQGTdQzGxXUj32ATXUvcCmkrzW75Z8oLfLMLv5uF3O3DUTqag&#10;U8fftVhx/70dlByd8anZ6XYj3A3N7DU4zD9zmDdGrdK1zCc+kmJ3XVqEiGiE5RzILirveuvf+0dd&#10;f2pV0ryf5Rtv2GNbvn023uAgQhkH/JeHLICzWO+wFjeY0MwQb/2ICCjwXtj/dvMw6P7xHr7tgacD&#10;moPpx79sDSKRuKc7OqGDz2s1r32ekSBC97u9CQq7P0m1lWpRI72r7zS5e4qaT7ysur9y1PkTLzMp&#10;QSR+bVbfuO/JhP+bQyrWJOjacWY1XgYj18z55N5Dwn997XI2t0fiut8LJoB9BF1PuMejvSMAZA4T&#10;315HdbG33dPxoVASTUPJDNGCL+9/m7yLGkTTL2jNaA3chAeJ+096BeYigg6s/s8kl2y/LZ/S8iEz&#10;mvCL+o8/e36JsHG5KrD5teB9aZ8piD58oVFkZeMsLPxIe5k9lG2dOHvraXi956GVQB/t4SgKaRQL&#10;bhQbJ7hYI2G/axk8aRLl957HajrSvDgWFI81QT2YG1s72tSROLoMDbjmmi1vQ4WMnVNV3Qm23JIE&#10;rSgEHnZ43RbATz4tH7TnSSkFpVL9QKdVchq64D2+j+p81jx1U4ZpFP6vtXasMnHsJ/5E1BpMPow4&#10;+oVpltE4MDOip0+Tscc8orlUuLG7oI0tlZWphiIw9vFE7WwaZ977rq3y8weRow75247Z5Q+6E+BY&#10;wKHo0g22+CW7sc8z+B2L8V+Oe9g+XK2jbPNsLOC735+SmY2U9vu71URQwN+boHM4/GLSxP9iSmLJ&#10;TzAsKRDXe6xo+hU65H5dmIEOBXR8jfOTOtw8tdrFDbbdLh/q4HiKyITi5XIU/x0VsCRLQJJF8MjV&#10;BAX8prTQNO7nKBUPYJP5haYze6l6COFR7bnd8xiiCUMJ5geKomfiKwHeV3r+lyG0Z0FYFBuNPhTB&#10;1d/j0/+69lYUS7nHwTAl96ghA4Cgi4+JsaCIvPBQQ797RNoxl2vz5x4uSi5NTFmGlukS9Yk53HE2&#10;ve20aaaEYOc1dvLDpRnS2Dr5eujRqDDA/QxzRYUXkD5mZvop4jVEiu2i0RZucicqjqLsONJruyDY&#10;FfvEddd9WnGx+ge9BjD8D/VEzzr2YWrteLn6l6dqTly3PoaB7meZNgeGbb0URO+vMYQkK+CUd66R&#10;Sz+0Bt6b5+uhxr/bV4Ob3SuaH1IzCUeSYq6srCi3JNj2P7Hsnj5bP3Uf82PRLTV+BQD40v9qAToJ&#10;8A+SkVSv5qb10Md/rI8swmGe+syJrMsV/JHggZa9MMCZu1nMiBXNWWdI1AndkdIG0qbmduJJhC8H&#10;Yjr5mQ+sFOdGXPKJr4i0o9ZzV7ZFWhodRYngPUziF5S0OajbboWjss3vi6ZFEmuQmo/UJtEdhZsA&#10;+uCe5p1ajdfnr/E2zaSHsM0hzhbY+AwvFnfJB0Ed+ox8jZ+GkwXELCSkhUhNiif1KROXmvlHZRSr&#10;BfwWCcPNaAoMxKY+k88uLLRpP/vA0fXBJm+nlc9Gpdq7C3rXriuE4XZv36MRBcozCP6Y4hWakLzz&#10;Ej9XYNOWOB9Q+811Ds+aoZOK30GRJxyyxflaC4gpnHwpRl0Klt0/BHSqUMNxVHAC4DJ97Txd9Wqw&#10;wCda4lwiJFdYHMGYcLsRRoL6Rbeap7Z/twKvEJdXu+u+6sS6fBVcooNqGMPqJKf9u9S+e9jVoXYX&#10;3bv0pOkIZBxIDORcEwErPoYoPtQKTpsYRTuJzoHliOBr3a1chAtAf91SuUOpl0PYZfEA38PSqohb&#10;VdEuFlNf+bKIQFh/qCg8whQAhcap8NKXhx+lJ7FjiuoTdvpYiFJjh5KW+eGpbCthIoPBNJBVzVRu&#10;4pRsH1xLJXyXD9fMtqvEqfo+kIjPromWpOSK/r4Qk3IQadungxkiYOqlIL/pyJRhEGS2mPg+zZq1&#10;nYs+9xNPzltc0brqQb/KLi7UtZPYyQ4cB0CK62iNZflYQeELpcUXVy9pfbCB6gvlPF+JWDVyZu36&#10;3622HaeU6P98ofNnqvPVxeGxzeEl1ueq1dXNVpOb7FOvlddqv9t1jtZe5y0PXmGKV6VKOZ5gSkIL&#10;k6gPJ+T/vho7KdXMGqLVSefppASrrg6VKmjOaqrjEXXUAM97r3EdD2mJOkJKsek/sPqvdt0gSvlx&#10;lfig31862qusKPHvKMRitjlRbkIz2zBYQogNhnsjjg27JFwsXO1jbhQSbkfXBxVatBPUDhL2g9Zr&#10;yKlOxv9+URP1/LOFz40gzV2iE3P/MyiiUHDz3xU1qVhu26ZLtnNdfE4ebzv7G1Vytwvfl+aJLjjf&#10;ODoinz/fgFETATe68RZzq0Enh56f2qtWZsRbnHePNepNuuAZ2cQBoOU0Sqc3q242oPLTVgRoSgif&#10;mSLsLAcLgjPPlgFxmYZhdXP2KD24xA8v+tnzQNShnxdRDGd/VIGmhwcKkVo+HGPJ0rahpB0sw5PC&#10;dJywx8+5vgjEF0SZ+gfO2VSs0Gyr7Urz3cAzGwXnGenhsw1wd+fDAg9Nt/OaxHPredSLQyoHv7r2&#10;SGZM78oVLmNw0NocrKphb2StRy3qfEjxMMzPpWTlNlbh8lBl2cqjzkEHZRCP6aNGckbcGYRz4N0/&#10;a13WFv5eMtB6df1PHajILbdqNXnm8HgudIUqt29tbG2b8GRvWaQHKFrOyA9+hebyrYBg2zalHnVX&#10;+L6uAlhFXUtLa/DA3drYbsQ0JE6KXJCCPAIvoTqORa5O0xbyWf81OCafGymwhPVZU5nVQ2urL/kT&#10;IRKXZFST7BVu3gvQspDCWTlV9HzoVqLNC9LMfdNgUroyqF2H/L8h09y/wFtD6WjnCIwFulf85ara&#10;vpHPV3NBxG+K0uY5j9FsMrVdct7+8Mxcn5OIaX955HydfxAaRrJyFFHly3F8bgLQ7gWBs3ONLiln&#10;xgIDN6+x0NtJSZndqxxpZ1mqafteXo5t88p4w2jSLg+vd1+3ajd11Z/7SojFOEF45PbaFZcpXpct&#10;zyT/0dDS0q8zzWNKxFxjSnTM1N0uLa1PUsLv+NgvsKaJKa47BVQzVNCD1HiKT1zrHDAWJCgn4K13&#10;VLm0a48+nZ76RW/kTTDCEzc+TbulBVpb+ZrqX85fP6ZNPIi6espCVnBD17zPmD97vxjxayLzW8CS&#10;+b3jhs/teT4SHj5lP2Bw4DJZXHmXGpgnsnBFNfQQ9X7sd+ryVICIF84Vg/+2mFgxysS1rMrf8SrT&#10;UCR3tze40Qej8MfN4JXyj1pILO6Q02tcdJ4/q+Hks7i/m14otlYvQiRZ2gYiFx+6SfhdrGTPqQoN&#10;y1sC2m5E34OoCGGegwpbDmetQXx28wKqwOkBxX1kT5S8DspDyGxCtJfuprg/YEAsDeXa6msnmIEO&#10;sQ0XfTgnF2z+vb18TLIHNUO07Rzo1w6XVvR2m8DC1kn7aOvueU4W+z4JnFV/i+PsQH5jeRgTWEDv&#10;Hpef6nI1+k+8D8iP8Ko86O4RwwredOjImSARTOUaCH3CtYp10LXVetj88mg16ghPEcXBKTFBs3q/&#10;QKhMt9ybG3A3bBdnfHfu5bjY8hONM/Md5ockbmVElidNPz1ygrklOmXSyvpZWXgpBjXULYrjoouU&#10;oF6FhSeiXGIQtQCcA//HEtdyt7eElzC8Qxz0htb3/qBnjWSFEIDCK3NWsIEFb1Du9YPxm76y1MOQ&#10;i5Uy4Fn8NvxQ41cuQBuhK3QAj4uQBm6L78/ugi7O0eYbVB/cDwrCcdAlatAv79AAE438zMk9Qaxe&#10;wZsuVxNFTuej3rch2UVBn9J/O31FmeH546MrpMQzCwTVFksooguDuCGjP/hVUeJSgE1Ckl8YRs4h&#10;BZrlhl9vejVToiHoHycULih8P6wNlXeIJRF8EEQHnN/PqrcIoOEXBhMLU1UQSPSN6rEkGu9SpcfH&#10;083Dy356M9Jv0eHe/yGVEL7ZCcVyRQPmLMjhflA8l/+Wo85avEyUyL8yLf5R0QVF4/+3MqyjewwY&#10;SkCgtB5Fgi43BBTl3slWSpuG/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PttAABkcnMvbWVk&#10;aWEvaW1hZ2UxLnBuZ1BLAQIUABQAAAAIAIdO4kDeOhzqs2MAAA9lAAAUAAAAAAAAAAEAIAAAABYK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9007DF0-E241-4099-88A2-C7545E76F6EA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ABFF884-0CAE-4439-BA21-184A6C73995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9F58E81-CBCB-4032-B0DD-203CF3EFFC7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40AA9FDB-6967-4D78-A282-02B756B77D7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BB78710A-347A-4A55-BEFE-E6067819935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985404B8-475B-4348-AD88-013888507B19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04B01985-9D7E-4584-B957-C1A85D66BF9A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9A0C7657-3FD9-486C-B713-5D795D3E6AE4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5D50FCAE-3DCF-47AE-A5DB-F5948308D88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4F30EF11-B5D7-469F-A474-624C34C66790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-862330</wp:posOffset>
              </wp:positionH>
              <wp:positionV relativeFrom="paragraph">
                <wp:posOffset>264795</wp:posOffset>
              </wp:positionV>
              <wp:extent cx="6998970" cy="10163810"/>
              <wp:effectExtent l="0" t="0" r="11430" b="8890"/>
              <wp:wrapNone/>
              <wp:docPr id="61" name="圆角矩形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6385" y="400050"/>
                        <a:ext cx="6998970" cy="1016381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chemeClr val="bg1"/>
                      </a:solidFill>
                      <a:ln w="12700">
                        <a:noFill/>
                        <a:prstDash val="lg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_x0000_s1026" o:spid="_x0000_s1026" o:spt="2" style="position:absolute;left:0pt;margin-left:-67.9pt;margin-top:20.85pt;height:800.3pt;width:551.1pt;z-index:251660288;v-text-anchor:middle;mso-width-relative:page;mso-height-relative:page;" fillcolor="#FFFFFF [3212]" filled="t" stroked="f" coordsize="21600,21600" arcsize="0" o:gfxdata="UEsDBAoAAAAAAIdO4kAAAAAAAAAAAAAAAAAEAAAAZHJzL1BLAwQUAAAACACHTuJACYGfWNkAAAAM&#10;AQAADwAAAGRycy9kb3ducmV2LnhtbE2Py07DMBBF90j8gzVI7FonbUghxOkClTUidMHSjYckYI8j&#10;2+mDr2dYwXJ0j+49U2/Pzoojhjh6UpAvMxBInTcj9Qr2b8+LexAxaTLaekIFF4ywba6val0Zf6JX&#10;PLapF1xCsdIKhpSmSsrYDeh0XPoJibMPH5xOfIZemqBPXO6sXGVZKZ0eiRcGPeHTgN1XOzsFfTdf&#10;3v3nzn3vZdr5YNv4shmVur3Js0cQCc/pD4ZffVaHhp0OfiYThVWwyNd37J4UFPkGBBMPZVmAODBa&#10;Fqs1yKaW/59ofgBQSwMEFAAAAAgAh07iQAFr0puOAgAA9gQAAA4AAABkcnMvZTJvRG9jLnhtbK1U&#10;zW4TMRC+I/EOlu90d0OaJlE3VdQoCKmiFQVxdrze7CL/YTs/5QF4AM5ISFwQD8HjVPAYfPZufygc&#10;OJCDM+MZfzPzzcwen+yVJFvhfGt0SYuDnBKhualavS7p61fLJ2NKfGC6YtJoUdIr4enJ7PGj452d&#10;ioFpjKyEIwDRfrqzJW1CsNMs87wRivkDY4WGsTZOsQDVrbPKsR3QlcwGeT7KdsZV1hkuvMftojPS&#10;HtH9C6Cp65aLheEbJXToUJ2QLKAk37TW01nKtq4FD+d17UUgsqSoNKQTQSCv4pnNjtl07ZhtWt6n&#10;wP4lhQc1KdZqBL2FWrDAyMa1f0CpljvjTR0OuFFZV0hiBFUU+QNuLhtmRaoFVHt7S7r/f7D8xfbC&#10;kbYq6aigRDOFjl9/+vDz68cfn79df/9CcA2OdtZP4XppL1yveYix4H3tVPxHKWRf0sF49HR8SMlV&#10;SYd5nh/2DIt9IBzm0WQynhyBfA6HIi/gXCSX7A7JOh+eCaNIFErqzEZXL9HIxC/bnvmQiK76bFn1&#10;lpJaSbRtyyS5QesdgXuDF195I9tq2UqZFLdenUpH8Kyky/SLteLJb25Skx2SHRzlMW+Gka8xahCV&#10;BW1erylhco1d4sGlHLWJEdJkxdgL5psuhlxHuY8hNUJFXjsmo7Qy1RW64Uw3pt7yZQuAM+bDBXMo&#10;EAlgc8M5jloaZGV6iZLGuPd/u4/+GBdYKdlhzpHxuw1zghL5XGOQJsVwCNiQlOHh0QCKu29Z3bfo&#10;jTo1YAuzguySGP2DvBFrZ9QbLPg8RoWJaY7YHTe9chq6/cMngov5PLlhGSwLZ/rS8ggeu6PNfBNM&#10;3YbYkjt2egXrkDrVr27ct/t68rr7XM1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AmBn1jZAAAA&#10;DAEAAA8AAAAAAAAAAQAgAAAAIgAAAGRycy9kb3ducmV2LnhtbFBLAQIUABQAAAAIAIdO4kABa9Kb&#10;jgIAAPYEAAAOAAAAAAAAAAEAIAAAACgBAABkcnMvZTJvRG9jLnhtbFBLBQYAAAAABgAGAFkBAAAo&#10;BgAAAAA=&#10;">
              <v:fill on="t" focussize="0,0"/>
              <v:stroke on="f" weight="1pt" dashstyle="longDash"/>
              <v:imagedata o:title=""/>
              <o:lock v:ext="edit" aspectratio="f"/>
            </v:roundrect>
          </w:pict>
        </mc:Fallback>
      </mc:AlternateContent>
    </w:r>
    <w:r>
      <w:rPr>
        <w:sz w:val="22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-1322705</wp:posOffset>
              </wp:positionH>
              <wp:positionV relativeFrom="paragraph">
                <wp:posOffset>-98425</wp:posOffset>
              </wp:positionV>
              <wp:extent cx="7739380" cy="10972165"/>
              <wp:effectExtent l="0" t="0" r="13970" b="635"/>
              <wp:wrapNone/>
              <wp:docPr id="29" name="自选图形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9380" cy="1097216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9525"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自选图形 23" o:spid="_x0000_s1026" o:spt="1" style="position:absolute;left:0pt;margin-left:-104.15pt;margin-top:-7.75pt;height:863.95pt;width:609.4pt;z-index:251659264;mso-width-relative:page;mso-height-relative:page;" fillcolor="#F2F2F2 [3052]" filled="t" stroked="f" coordsize="21600,21600" o:gfxdata="UEsDBAoAAAAAAIdO4kAAAAAAAAAAAAAAAAAEAAAAZHJzL1BLAwQUAAAACACHTuJABnt5K9wAAAAO&#10;AQAADwAAAGRycy9kb3ducmV2LnhtbE2PwU7DMAyG70i8Q2QkLmhLUtiYStMJIeDCJEQHmrhlTWiq&#10;NU7VZN329ngnuH2Wf/3+XCyPvmOjHWIbUIGcCmAW62BabBR8rl8mC2AxaTS6C2gVnGyEZXl5Uejc&#10;hAN+2LFKDaMSjLlW4FLqc85j7azXcRp6i7T7CYPXicah4WbQByr3Hc+EmHOvW6QLTvf2ydl6V+29&#10;gke++cZV9TZ+eXfiG3Oz8++vz0pdX0nxACzZY/oLw1mf1KEkp23Yo4msUzDJxOKWskRyNgN2jggp&#10;iLZE9zK7A14W/P8b5S9QSwMEFAAAAAgAh07iQCw39mnaAQAAlAMAAA4AAABkcnMvZTJvRG9jLnht&#10;bK1TS27bMBDdF+gdCO5rfQzHkWA5ixrupp8AaQ9AU5RFgD8MacvedVf0DN112Tu0twmQ3qJDynHS&#10;dJNFIYCa4QzfzHtDLq4OWpG9AC+taWgxySkRhttWmm1DP31cv7qkxAdmWqasEQ09Ck+vli9fLAZX&#10;i9L2VrUCCIIYXw+uoX0Irs4yz3uhmZ9YJwwGOwuaBXRhm7XABkTXKivz/CIbLLQOLBfe4+5qDNIT&#10;IjwH0Had5GJl+U4LE0ZUEIoFpOR76Txdpm67TvDwoeu8CEQ1FJmGtGIRtDdxzZYLVm+BuV7yUwvs&#10;OS084aSZNFj0DLVigZEdyH+gtORgve3ChFudjUSSIsiiyJ9oc9MzJxIXlNq7s+j+/8Hy9/trILJt&#10;aFlRYpjGid99+fH789fbb79uf34n5TRqNDhfY+qNu4aT59GMhA8d6PhHKuSQdD2edRWHQDhuzufT&#10;anqJknOMFXk1L4uLWYTNHs478OGNsJpEo6GAk0uCsv1bH8bU+5RYzlsl27VUKjmw3bxWQPYMp7wu&#10;45fOqp1+Z9txu5rleRo31vRjfqr/F5AyZGhoNStn6byxscJYXBlMjzKMxKO1se0Rxds5kNseey4S&#10;pRjBYSXw08WKt+Gxn5AeHtP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Z7eSvcAAAADgEAAA8A&#10;AAAAAAAAAQAgAAAAIgAAAGRycy9kb3ducmV2LnhtbFBLAQIUABQAAAAIAIdO4kAsN/Zp2gEAAJQD&#10;AAAOAAAAAAAAAAEAIAAAACsBAABkcnMvZTJvRG9jLnhtbFBLBQYAAAAABgAGAFkBAAB3BQAAAAA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063702A7"/>
    <w:rsid w:val="073741E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18D76F1"/>
    <w:rsid w:val="22397A5D"/>
    <w:rsid w:val="25781D74"/>
    <w:rsid w:val="28647AE3"/>
    <w:rsid w:val="29910562"/>
    <w:rsid w:val="2AA9555C"/>
    <w:rsid w:val="2AC72D5E"/>
    <w:rsid w:val="2CC73098"/>
    <w:rsid w:val="2CD63616"/>
    <w:rsid w:val="34DB0BD9"/>
    <w:rsid w:val="36752647"/>
    <w:rsid w:val="388C61E0"/>
    <w:rsid w:val="3BF769C5"/>
    <w:rsid w:val="3FA11776"/>
    <w:rsid w:val="412D2C62"/>
    <w:rsid w:val="4247233B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70383C45"/>
    <w:rsid w:val="70B0200B"/>
    <w:rsid w:val="717C4ECA"/>
    <w:rsid w:val="72E2469F"/>
    <w:rsid w:val="748F1B72"/>
    <w:rsid w:val="75C36A6F"/>
    <w:rsid w:val="79C255C7"/>
    <w:rsid w:val="7A264494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3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2022-02-21T02:45:28Z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3AFE73FE5AE7465A82BAB75FF42A4961</vt:lpwstr>
  </property>
  <property fmtid="{D5CDD505-2E9C-101B-9397-08002B2CF9AE}" pid="4" name="KSOTemplateUUID">
    <vt:lpwstr>v1.0_mb_LIbpPZS/4QSepDoeSVSy5w==</vt:lpwstr>
  </property>
</Properties>
</file>