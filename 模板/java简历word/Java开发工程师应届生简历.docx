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10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48" w:leftChars="-495" w:hanging="991" w:hangingChars="472"/>
        <w:rPr>
          <w:rFonts w:hint="eastAsia"/>
          <w:sz w:val="22"/>
          <w:szCs w:val="24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-722630</wp:posOffset>
                </wp:positionV>
                <wp:extent cx="1335405" cy="352425"/>
                <wp:effectExtent l="0" t="0" r="0" b="0"/>
                <wp:wrapNone/>
                <wp:docPr id="2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40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i w:val="0"/>
                                <w:iCs w:val="0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i w:val="0"/>
                                <w:iCs w:val="0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54.85pt;margin-top:-56.9pt;height:27.75pt;width:105.15pt;z-index:251675648;mso-width-relative:page;mso-height-relative:page;" filled="f" stroked="f" coordsize="21600,21600" o:gfxdata="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iEDx52wAAAA0BAAAPAAAAAAAAAAEAIAAAACIAAABk&#10;cnMvZG93bnJldi54bWxQSwECFAAUAAAACACHTuJAx8p/Aj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distribute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i w:val="0"/>
                          <w:iCs w:val="0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i w:val="0"/>
                          <w:iCs w:val="0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941070</wp:posOffset>
                </wp:positionH>
                <wp:positionV relativeFrom="paragraph">
                  <wp:posOffset>-663575</wp:posOffset>
                </wp:positionV>
                <wp:extent cx="2369185" cy="302260"/>
                <wp:effectExtent l="0" t="0" r="0" b="0"/>
                <wp:wrapNone/>
                <wp:docPr id="1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18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i w:val="0"/>
                                <w:i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i w:val="0"/>
                                <w:i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74.1pt;margin-top:-52.25pt;height:23.8pt;width:186.55pt;z-index:251674624;mso-width-relative:page;mso-height-relative:page;" filled="f" stroked="f" coordsize="21600,21600" o:gfxdata="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kOP6ncAAAADAEAAA8AAAAAAAAAAQAgAAAAIgAA&#10;AGRycy9kb3ducmV2LnhtbFBLAQIUABQAAAAIAIdO4kA1NVVM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distribute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i w:val="0"/>
                          <w:i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i w:val="0"/>
                          <w:i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1950085</wp:posOffset>
                </wp:positionH>
                <wp:positionV relativeFrom="paragraph">
                  <wp:posOffset>-160655</wp:posOffset>
                </wp:positionV>
                <wp:extent cx="2722245" cy="1259205"/>
                <wp:effectExtent l="0" t="0" r="0" b="0"/>
                <wp:wrapNone/>
                <wp:docPr id="23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245" cy="1259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应聘岗位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JAVA工程师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X年/应届生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138-0000-0001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153.55pt;margin-top:-12.65pt;height:99.15pt;width:214.35pt;z-index:251677696;mso-width-relative:page;mso-height-relative:page;" filled="f" stroked="f" coordsize="21600,21600" o:gfxdata="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a5akPdsAAAALAQAADwAAAAAAAAABACAA&#10;AAAiAAAAZHJzL2Rvd25yZXYueG1sUEsBAhQAFAAAAAgAh07iQBn8EhFDAgAAdg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应聘岗位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JAVA工程师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X年/应届生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138-0000-0001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kingsoft@docer.cn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-654685</wp:posOffset>
                </wp:positionH>
                <wp:positionV relativeFrom="paragraph">
                  <wp:posOffset>-160655</wp:posOffset>
                </wp:positionV>
                <wp:extent cx="2556510" cy="1259205"/>
                <wp:effectExtent l="0" t="0" r="0" b="0"/>
                <wp:wrapNone/>
                <wp:docPr id="2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510" cy="1259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稻小壳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23岁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北京市朝阳区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51.55pt;margin-top:-12.65pt;height:99.15pt;width:201.3pt;z-index:251676672;mso-width-relative:page;mso-height-relative:page;" filled="f" stroked="f" coordsize="21600,21600" o:gfxdata="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h+XnzcAAAADAEAAA8AAAAAAAAAAQAg&#10;AAAAIgAAAGRycy9kb3ducmV2LnhtbFBLAQIUABQAAAAIAIdO4kCEtBQrQwIAAHY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   名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稻小壳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23岁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北京市朝阳区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-3836035</wp:posOffset>
                </wp:positionH>
                <wp:positionV relativeFrom="paragraph">
                  <wp:posOffset>-712470</wp:posOffset>
                </wp:positionV>
                <wp:extent cx="8233410" cy="388620"/>
                <wp:effectExtent l="19050" t="19050" r="22860" b="19050"/>
                <wp:wrapNone/>
                <wp:docPr id="29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-568325" y="142240"/>
                          <a:ext cx="8233410" cy="388620"/>
                        </a:xfrm>
                        <a:prstGeom prst="homePlate">
                          <a:avLst>
                            <a:gd name="adj" fmla="val 34967"/>
                          </a:avLst>
                        </a:prstGeom>
                        <a:solidFill>
                          <a:schemeClr val="accent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正圆 55简" w:hAnsi="汉仪正圆 55简" w:eastAsia="汉仪正圆 55简" w:cs="汉仪正圆 55简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15" type="#_x0000_t15" style="position:absolute;left:0pt;flip:y;margin-left:-302.05pt;margin-top:-56.1pt;height:30.6pt;width:648.3pt;z-index:251670528;mso-width-relative:page;mso-height-relative:page;" fillcolor="#3891A7 [3204]" filled="t" stroked="t" coordsize="21600,21600" o:gfxdata="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8wQ4LbAAAADQEAAA8AAAAAAAAAAQAgAAAAIgAAAGRy&#10;cy9kb3ducmV2LnhtbFBLAQIUABQAAAAIAIdO4kCOujHQAgIAAOsDAAAOAAAAAAAAAAEAIAAAACoB&#10;AABkcnMvZTJvRG9jLnhtbFBLBQYAAAAABgAGAFkBAACeBQAAAAA=&#10;" adj="21244">
                <v:fill on="t" focussize="0,0"/>
                <v:stroke weight="3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正圆 55简" w:hAnsi="汉仪正圆 55简" w:eastAsia="汉仪正圆 55简" w:cs="汉仪正圆 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4982845</wp:posOffset>
            </wp:positionH>
            <wp:positionV relativeFrom="paragraph">
              <wp:posOffset>-162560</wp:posOffset>
            </wp:positionV>
            <wp:extent cx="902335" cy="1263650"/>
            <wp:effectExtent l="9525" t="9525" r="17780" b="22225"/>
            <wp:wrapNone/>
            <wp:docPr id="5" name="图片 5" descr="E:\工作\0B-简历\简历头像\用于长方形头像120x168\职业男1.jpg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:\工作\0B-简历\简历头像\用于长方形头像120x168\职业男1.jpg职业男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2335" cy="12636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-991870</wp:posOffset>
                </wp:positionH>
                <wp:positionV relativeFrom="paragraph">
                  <wp:posOffset>-936625</wp:posOffset>
                </wp:positionV>
                <wp:extent cx="140970" cy="10737215"/>
                <wp:effectExtent l="0" t="0" r="11430" b="69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72210" y="16510"/>
                          <a:ext cx="140970" cy="107372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8.1pt;margin-top:-73.75pt;height:845.45pt;width:11.1pt;z-index:251664384;v-text-anchor:middle;mso-width-relative:page;mso-height-relative:page;" fillcolor="#D4EBF1 [660]" filled="t" stroked="f" coordsize="21600,21600" o:gfxdata="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2SHylNsAAAAP&#10;AQAADwAAAAAAAAABACAAAAAiAAAAZHJzL2Rvd25yZXYueG1sUEsBAhQAFAAAAAgAh07iQESdhnSL&#10;AgAABAUAAA4AAAAAAAAAAQAgAAAAKgEAAGRycy9lMm9Eb2MueG1sUEsFBgAAAAAGAAYAWQEAACcG&#10;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-1408430</wp:posOffset>
                </wp:positionH>
                <wp:positionV relativeFrom="paragraph">
                  <wp:posOffset>8006080</wp:posOffset>
                </wp:positionV>
                <wp:extent cx="2159000" cy="271780"/>
                <wp:effectExtent l="9525" t="9525" r="26035" b="23495"/>
                <wp:wrapNone/>
                <wp:docPr id="36" name="五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271780"/>
                        </a:xfrm>
                        <a:prstGeom prst="homePlate">
                          <a:avLst>
                            <a:gd name="adj" fmla="val 32009"/>
                          </a:avLst>
                        </a:prstGeom>
                        <a:solidFill>
                          <a:schemeClr val="accent1"/>
                        </a:solidFill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正圆 55简" w:hAnsi="汉仪正圆 55简" w:eastAsia="汉仪正圆 55简" w:cs="汉仪正圆 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-110.9pt;margin-top:630.4pt;height:21.4pt;width:170pt;z-index:251669504;v-text-anchor:middle;mso-width-relative:page;mso-height-relative:page;" fillcolor="#3891A7 [3204]" filled="t" stroked="t" coordsize="21600,21600" o:gfxdata="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9wx8c&#10;2AAAAA4BAAAPAAAAAAAAAAEAIAAAACIAAABkcnMvZG93bnJldi54bWxQSwECFAAUAAAACACHTuJA&#10;mzCrSSECAAA+BAAADgAAAAAAAAABACAAAAAnAQAAZHJzL2Uyb0RvYy54bWxQSwUGAAAAAAYABgBZ&#10;AQAAugUAAAAA&#10;" adj="20730">
                <v:fill on="t" focussize="0,0"/>
                <v:stroke weight="1.5pt"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正圆 55简" w:hAnsi="汉仪正圆 55简" w:eastAsia="汉仪正圆 55简" w:cs="汉仪正圆 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-1408430</wp:posOffset>
                </wp:positionH>
                <wp:positionV relativeFrom="paragraph">
                  <wp:posOffset>6323965</wp:posOffset>
                </wp:positionV>
                <wp:extent cx="2159000" cy="271780"/>
                <wp:effectExtent l="9525" t="9525" r="26035" b="23495"/>
                <wp:wrapNone/>
                <wp:docPr id="31" name="五边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271780"/>
                        </a:xfrm>
                        <a:prstGeom prst="homePlate">
                          <a:avLst>
                            <a:gd name="adj" fmla="val 32009"/>
                          </a:avLst>
                        </a:prstGeom>
                        <a:solidFill>
                          <a:schemeClr val="accent1"/>
                        </a:solidFill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正圆 55简" w:hAnsi="汉仪正圆 55简" w:eastAsia="汉仪正圆 55简" w:cs="汉仪正圆 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-110.9pt;margin-top:497.95pt;height:21.4pt;width:170pt;z-index:251668480;v-text-anchor:middle;mso-width-relative:page;mso-height-relative:page;" fillcolor="#3891A7 [3204]" filled="t" stroked="t" coordsize="21600,21600" o:gfxdata="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zC&#10;mv7aAAAADQEAAA8AAAAAAAAAAQAgAAAAIgAAAGRycy9kb3ducmV2LnhtbFBLAQIUABQAAAAIAIdO&#10;4kCZwDj/IQIAAD4EAAAOAAAAAAAAAAEAIAAAACkBAABkcnMvZTJvRG9jLnhtbFBLBQYAAAAABgAG&#10;AFkBAAC8BQAAAAA=&#10;" adj="20730">
                <v:fill on="t" focussize="0,0"/>
                <v:stroke weight="1.5pt"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正圆 55简" w:hAnsi="汉仪正圆 55简" w:eastAsia="汉仪正圆 55简" w:cs="汉仪正圆 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-1408430</wp:posOffset>
                </wp:positionH>
                <wp:positionV relativeFrom="paragraph">
                  <wp:posOffset>4603115</wp:posOffset>
                </wp:positionV>
                <wp:extent cx="2159000" cy="271780"/>
                <wp:effectExtent l="9525" t="9525" r="26035" b="23495"/>
                <wp:wrapNone/>
                <wp:docPr id="27" name="五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271780"/>
                        </a:xfrm>
                        <a:prstGeom prst="homePlate">
                          <a:avLst>
                            <a:gd name="adj" fmla="val 32009"/>
                          </a:avLst>
                        </a:prstGeom>
                        <a:solidFill>
                          <a:schemeClr val="accent1"/>
                        </a:solidFill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正圆 55简" w:hAnsi="汉仪正圆 55简" w:eastAsia="汉仪正圆 55简" w:cs="汉仪正圆 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-110.9pt;margin-top:362.45pt;height:21.4pt;width:170pt;z-index:251667456;v-text-anchor:middle;mso-width-relative:page;mso-height-relative:page;" fillcolor="#3891A7 [3204]" filled="t" stroked="t" coordsize="21600,21600" o:gfxdata="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H&#10;UT6m2AAAAAwBAAAPAAAAAAAAAAEAIAAAACIAAABkcnMvZG93bnJldi54bWxQSwECFAAUAAAACACH&#10;TuJAaTB+VyQCAAA+BAAADgAAAAAAAAABACAAAAAnAQAAZHJzL2Uyb0RvYy54bWxQSwUGAAAAAAYA&#10;BgBZAQAAvQUAAAAA&#10;" adj="20730">
                <v:fill on="t" focussize="0,0"/>
                <v:stroke weight="1.5pt"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正圆 55简" w:hAnsi="汉仪正圆 55简" w:eastAsia="汉仪正圆 55简" w:cs="汉仪正圆 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-1408430</wp:posOffset>
                </wp:positionH>
                <wp:positionV relativeFrom="paragraph">
                  <wp:posOffset>2874645</wp:posOffset>
                </wp:positionV>
                <wp:extent cx="2159000" cy="271780"/>
                <wp:effectExtent l="9525" t="9525" r="26035" b="23495"/>
                <wp:wrapNone/>
                <wp:docPr id="25" name="五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271780"/>
                        </a:xfrm>
                        <a:prstGeom prst="homePlate">
                          <a:avLst>
                            <a:gd name="adj" fmla="val 32009"/>
                          </a:avLst>
                        </a:prstGeom>
                        <a:solidFill>
                          <a:schemeClr val="accent1"/>
                        </a:solidFill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正圆 55简" w:hAnsi="汉仪正圆 55简" w:eastAsia="汉仪正圆 55简" w:cs="汉仪正圆 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-110.9pt;margin-top:226.35pt;height:21.4pt;width:170pt;z-index:251666432;v-text-anchor:middle;mso-width-relative:page;mso-height-relative:page;" fillcolor="#3891A7 [3204]" filled="t" stroked="t" coordsize="21600,21600" o:gfxdata="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clTv&#10;htkAAAAMAQAADwAAAAAAAAABACAAAAAiAAAAZHJzL2Rvd25yZXYueG1sUEsBAhQAFAAAAAgAh07i&#10;QAXLqS4hAgAAPgQAAA4AAAAAAAAAAQAgAAAAKAEAAGRycy9lMm9Eb2MueG1sUEsFBgAAAAAGAAYA&#10;WQEAALsFAAAAAA==&#10;" adj="20730">
                <v:fill on="t" focussize="0,0"/>
                <v:stroke weight="1.5pt"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正圆 55简" w:hAnsi="汉仪正圆 55简" w:eastAsia="汉仪正圆 55简" w:cs="汉仪正圆 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1294130</wp:posOffset>
                </wp:positionV>
                <wp:extent cx="5339080" cy="0"/>
                <wp:effectExtent l="9525" t="9525" r="15875" b="13335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9080" cy="0"/>
                        </a:xfrm>
                        <a:prstGeom prst="line">
                          <a:avLst/>
                        </a:prstGeom>
                        <a:ln w="19050" cap="sq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3.8pt;margin-top:101.9pt;height:0pt;width:420.4pt;z-index:251659264;mso-width-relative:page;mso-height-relative:page;" filled="f" stroked="t" coordsize="21600,21600" o:gfxdata="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gKxGj2AAAAAoBAAAPAAAAAAAAAAEAIAAAACIA&#10;AABkcnMvZG93bnJldi54bWxQSwECFAAUAAAACACHTuJAplobcwkCAAANBAAADgAAAAAAAAABACAA&#10;AAAnAQAAZHJzL2Uyb0RvYy54bWxQSwUGAAAAAAYABgBZAQAAogUAAAAA&#10;">
                <v:fill on="f" focussize="0,0"/>
                <v:stroke weight="1.5pt" color="#BFBFBF [2412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6459855</wp:posOffset>
                </wp:positionV>
                <wp:extent cx="5339080" cy="0"/>
                <wp:effectExtent l="9525" t="9525" r="15875" b="1333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9080" cy="0"/>
                        </a:xfrm>
                        <a:prstGeom prst="line">
                          <a:avLst/>
                        </a:prstGeom>
                        <a:ln w="19050" cap="sq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3.8pt;margin-top:508.65pt;height:0pt;width:420.4pt;z-index:251662336;mso-width-relative:page;mso-height-relative:page;" filled="f" stroked="t" coordsize="21600,21600" o:gfxdata="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6OIzG2AAAAAwBAAAPAAAAAAAAAAEAIAAAACIA&#10;AABkcnMvZG93bnJldi54bWxQSwECFAAUAAAACACHTuJAYxD1ZAkCAAALBAAADgAAAAAAAAABACAA&#10;AAAnAQAAZHJzL2Uyb0RvYy54bWxQSwUGAAAAAAYABgBZAQAAogUAAAAA&#10;">
                <v:fill on="f" focussize="0,0"/>
                <v:stroke weight="1.5pt" color="#BFBFBF [2412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4739005</wp:posOffset>
                </wp:positionV>
                <wp:extent cx="5339080" cy="0"/>
                <wp:effectExtent l="9525" t="9525" r="15875" b="1333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9080" cy="0"/>
                        </a:xfrm>
                        <a:prstGeom prst="line">
                          <a:avLst/>
                        </a:prstGeom>
                        <a:ln w="19050" cap="sq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3.8pt;margin-top:373.15pt;height:0pt;width:420.4pt;z-index:251661312;mso-width-relative:page;mso-height-relative:page;" filled="f" stroked="t" coordsize="21600,21600" o:gfxdata="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YvhztdkAAAAKAQAADwAAAAAAAAABACAAAAAi&#10;AAAAZHJzL2Rvd25yZXYueG1sUEsBAhQAFAAAAAgAh07iQMgnD7oJAgAACwQAAA4AAAAAAAAAAQAg&#10;AAAAKAEAAGRycy9lMm9Eb2MueG1sUEsFBgAAAAAGAAYAWQEAAKMFAAAAAA==&#10;">
                <v:fill on="f" focussize="0,0"/>
                <v:stroke weight="1.5pt" color="#BFBFBF [2412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8141970</wp:posOffset>
                </wp:positionV>
                <wp:extent cx="5339080" cy="0"/>
                <wp:effectExtent l="9525" t="9525" r="15875" b="1333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9080" cy="0"/>
                        </a:xfrm>
                        <a:prstGeom prst="line">
                          <a:avLst/>
                        </a:prstGeom>
                        <a:ln w="19050" cap="sq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3.8pt;margin-top:641.1pt;height:0pt;width:420.4pt;z-index:251663360;mso-width-relative:page;mso-height-relative:page;" filled="f" stroked="t" coordsize="21600,21600" o:gfxdata="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gMGhUtgAAAAMAQAADwAAAAAAAAABACAAAAAi&#10;AAAAZHJzL2Rvd25yZXYueG1sUEsBAhQAFAAAAAgAh07iQMSwdQEKAgAADQQAAA4AAAAAAAAAAQAg&#10;AAAAJwEAAGRycy9lMm9Eb2MueG1sUEsFBgAAAAAGAAYAWQEAAKMFAAAAAA==&#10;">
                <v:fill on="f" focussize="0,0"/>
                <v:stroke weight="1.5pt" color="#BFBFBF [2412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3010535</wp:posOffset>
                </wp:positionV>
                <wp:extent cx="5339080" cy="0"/>
                <wp:effectExtent l="9525" t="9525" r="15875" b="13335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9080" cy="0"/>
                        </a:xfrm>
                        <a:prstGeom prst="line">
                          <a:avLst/>
                        </a:prstGeom>
                        <a:ln w="19050" cap="sq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3.8pt;margin-top:237.05pt;height:0pt;width:420.4pt;z-index:251660288;mso-width-relative:page;mso-height-relative:page;" filled="f" stroked="t" coordsize="21600,21600" o:gfxdata="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Nd65qtgAAAAKAQAADwAAAAAAAAABACAAAAAi&#10;AAAAZHJzL2Rvd25yZXYueG1sUEsBAhQAFAAAAAgAh07iQEcB7usKAgAADQQAAA4AAAAAAAAAAQAg&#10;AAAAJwEAAGRycy9lMm9Eb2MueG1sUEsFBgAAAAAGAAYAWQEAAKMFAAAAAA==&#10;">
                <v:fill on="f" focussize="0,0"/>
                <v:stroke weight="1.5pt" color="#BFBFBF [2412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-623570</wp:posOffset>
                </wp:positionH>
                <wp:positionV relativeFrom="paragraph">
                  <wp:posOffset>6386830</wp:posOffset>
                </wp:positionV>
                <wp:extent cx="126365" cy="138430"/>
                <wp:effectExtent l="0" t="0" r="10795" b="13970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13843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-49.1pt;margin-top:502.9pt;height:10.9pt;width:9.95pt;z-index:251685888;v-text-anchor:middle;mso-width-relative:page;mso-height-relative:page;" fillcolor="#FFFFFF [3212]" filled="t" stroked="f" coordsize="557453,606706" o:gfxdata="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18165,87201;26617,102366;45578,105245;51247,110679;35331,136306;27484,135921;19718,120330;4509,120330;757,113294;107218,85720;125598,113294;121866,120329;106633,120329;98886,135921;91038,136306;74777,110151;79679,105245;98644,102365;107218,85720;62644,34439;80648,52536;62644,70633;44640,52536;62644,34439;62638,25386;35623,52536;62638,79686;89652,52536;62638,25386;62638,0;75247,8698;78072,9631;93364,10036;98469,24534;100224,26947;112349,36294;108254,50670;108254,54401;112349,68778;100224,78125;98469,80558;93364,95036;78072,95441;75247,96374;62638,105072;50029,96374;47204,95441;31911,95036;26807,80538;25072,78125;12927,68778;17264,54036;17264,51036;12927,36294;25072,26947;26807,24534;31911,10036;47204,9631;50029,8718;62638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-440055</wp:posOffset>
                </wp:positionH>
                <wp:positionV relativeFrom="paragraph">
                  <wp:posOffset>6298565</wp:posOffset>
                </wp:positionV>
                <wp:extent cx="871220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65pt;margin-top:495.95pt;height:26.6pt;width:68.6pt;z-index:251681792;mso-width-relative:page;mso-height-relative:page;" filled="f" stroked="f" coordsize="21600,21600" o:gfxdata="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XSvy90AAAALAQAADwAAAAAAAAABACAAAAAiAAAA&#10;ZHJzL2Rvd25yZXYueG1sUEsBAhQAFAAAAAgAh07iQMkQ7/E7AgAAZw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个人技能</w:t>
                      </w:r>
                    </w:p>
                    <w:p>
                      <w:pPr>
                        <w:jc w:val="left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6689725</wp:posOffset>
                </wp:positionV>
                <wp:extent cx="6797675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67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6.3pt;margin-top:526.75pt;height:61.2pt;width:535.25pt;z-index:251696128;mso-width-relative:page;mso-height-relative:page;" filled="f" stroked="f" coordsize="21600,21600" o:gfxdata="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EKOmq2gAAAA4BAAAPAAAAAAAAAAEAIAAAACIAAABkcnMvZG93bnJldi54bWxQ&#10;SwECFAAUAAAACACHTuJAZg6x8b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5251450</wp:posOffset>
                </wp:positionV>
                <wp:extent cx="6804660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6.3pt;margin-top:413.5pt;height:97.2pt;width:535.8pt;z-index:251691008;mso-width-relative:page;mso-height-relative:page;" filled="f" stroked="f" coordsize="21600,21600" o:gfxdata="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AqcQXZAAAADQEAAA8AAAAAAAAAAQAgAAAAIgAAAGRycy9kb3ducmV2LnhtbFBL&#10;AQIUABQAAAAIAIdO4kBWc1p9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4575175</wp:posOffset>
                </wp:positionV>
                <wp:extent cx="871220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25pt;margin-top:360.25pt;height:26.6pt;width:68.6pt;z-index:251680768;mso-width-relative:page;mso-height-relative:page;" filled="f" stroked="f" coordsize="21600,21600" o:gfxdata="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TEE9a2gAAAAoBAAAPAAAAAAAAAAEAIAAAACIAAABkcnMv&#10;ZG93bnJldi54bWxQSwECFAAUAAAACACHTuJA5bPsPzoCAABl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  <w:p>
                      <w:pPr>
                        <w:jc w:val="left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-620395</wp:posOffset>
                </wp:positionH>
                <wp:positionV relativeFrom="paragraph">
                  <wp:posOffset>4681220</wp:posOffset>
                </wp:positionV>
                <wp:extent cx="123825" cy="107950"/>
                <wp:effectExtent l="0" t="0" r="13335" b="13970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07950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-48.85pt;margin-top:368.6pt;height:8.5pt;width:9.75pt;z-index:251683840;v-text-anchor:middle;mso-width-relative:page;mso-height-relative:page;" fillcolor="#FFFFFF [3212]" filled="t" stroked="f" coordsize="10000,8569" o:gfxdata="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23825,29226;123825,56236;0,56236;0,29226;3231,21290;11032,18002;35352,18002;35352,6739;37283,1977;41976,0;81786,0;86479,1977;88411,6739;88411,18002;112730,18002;120531,21290;123825,29226;123825,62963;123825,96725;120593,104661;112792,107950;11069,107950;3268,104661;12,96725;12,62963;46434,62963;46434,74225;47746,77387;50867,78723;72970,78723;76078,77387;77390,74225;77390,62963;123825,62963;44242,17964;79607,17964;79607,8969;44242,8969;44242,17964;70765,62963;70765,71970;53059,71970;53059,62963;70765,62963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4922520</wp:posOffset>
                </wp:positionV>
                <wp:extent cx="671830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北京某某有限公司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兼职开发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6.3pt;margin-top:387.6pt;height:25.2pt;width:529pt;z-index:251689984;mso-width-relative:page;mso-height-relative:page;" filled="f" stroked="f" coordsize="21600,21600" o:gfxdata="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YvvThdoAAAAMAQAADwAAAAAAAAABACAAAAAiAAAAZHJzL2Rvd25yZXYueG1sUEsB&#10;AhQAFAAAAAgAh07iQNPrreK6AQAAXwMAAA4AAAAAAAAAAQAgAAAAKQ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北京某某有限公司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兼职开发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-629920</wp:posOffset>
                </wp:positionH>
                <wp:positionV relativeFrom="paragraph">
                  <wp:posOffset>8084185</wp:posOffset>
                </wp:positionV>
                <wp:extent cx="132080" cy="111760"/>
                <wp:effectExtent l="0" t="0" r="5080" b="1016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11176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-49.6pt;margin-top:636.55pt;height:8.8pt;width:10.4pt;z-index:251686912;v-text-anchor:middle;mso-width-relative:page;mso-height-relative:page;" fillcolor="#FFFFFF [3212]" filled="t" stroked="f" coordsize="606768,503202" o:gfxdata="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55464,87687;123567,87687;132080,96361;123567,105036;55464,105036;46951,96361;55464,87687;15662,80963;19492,83349;22003,88597;27664,89421;31111,92371;30047,96839;25919,100916;26855,106338;26983,107422;22727,111760;20727,111239;15662,108506;10597,111239;8597,111760;6129,110892;4426,106685;5405,100916;1277,96839;213,92371;3660,89421;9321,88597;11832,83349;15662,80963;55464,47173;123567,47173;132080,55848;123567,64523;55464,64523;46951,55848;55464,47173;15662,40466;19492,42893;22003,48139;27664,48963;31111,51911;30047,56376;25919,60451;26855,65871;26983,66911;22727,71246;20727,70769;15662,68038;10597,70769;8597,71246;6129,70422;4426,66174;5405,60451;1277,56376;213,51911;3660,48963;9321,48139;11832,42893;15662,40466;55464,6723;123567,6723;132080,15398;123567,24072;55464,24072;46951,15398;55464,6723;15662,0;19492,2427;22003,7630;27664,8497;31111,11445;30047,15867;25919,19942;26855,25404;26983,26445;22727,30780;20727,30260;15662,27572;10597,30260;8597,30780;6129,29956;4426,25708;5405,19942;1277,15867;213,11445;3660,8497;9321,7630;11832,2427;15662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7977505</wp:posOffset>
                </wp:positionV>
                <wp:extent cx="871220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25pt;margin-top:628.15pt;height:26.6pt;width:68.6pt;z-index:251682816;mso-width-relative:page;mso-height-relative:page;" filled="f" stroked="f" coordsize="21600,21600" o:gfxdata="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XSnTV3QAAAAwBAAAPAAAAAAAAAAEAIAAAACIAAABk&#10;cnMvZG93bnJldi54bWxQSwECFAAUAAAACACHTuJAeZ7DDDoCAABn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  <w:p>
                      <w:pPr>
                        <w:jc w:val="left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8375015</wp:posOffset>
                </wp:positionV>
                <wp:extent cx="670496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496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3pt;margin-top:659.45pt;height:63.3pt;width:527.95pt;z-index:251678720;mso-width-relative:page;mso-height-relative:page;" filled="f" stroked="f" coordsize="21600,21600" o:gfxdata="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QiEP7eAAAADgEAAA8AAAAAAAAAAQAgAAAA&#10;IgAAAGRycy9kb3ducmV2LnhtbFBLAQIUABQAAAAIAIdO4kB6At1Z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2840355</wp:posOffset>
                </wp:positionV>
                <wp:extent cx="871220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25pt;margin-top:223.65pt;height:26.6pt;width:68.6pt;z-index:251692032;mso-width-relative:page;mso-height-relative:page;" filled="f" stroked="f" coordsize="21600,21600" o:gfxdata="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5pZcc9sAAAAKAQAADwAAAAAAAAABACAAAAAiAAAAZHJz&#10;L2Rvd25yZXYueG1sUEsBAhQAFAAAAAgAh07iQOgLx9A6AgAAZw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校园经历</w:t>
                      </w:r>
                    </w:p>
                    <w:p>
                      <w:pPr>
                        <w:jc w:val="left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-623570</wp:posOffset>
                </wp:positionH>
                <wp:positionV relativeFrom="paragraph">
                  <wp:posOffset>2953385</wp:posOffset>
                </wp:positionV>
                <wp:extent cx="125095" cy="118110"/>
                <wp:effectExtent l="0" t="0" r="12065" b="381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" cy="11811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-49.1pt;margin-top:232.55pt;height:9.3pt;width:9.85pt;z-index:251695104;v-text-anchor:middle;mso-width-relative:page;mso-height-relative:page;" fillcolor="#FFFFFF [3212]" filled="t" stroked="f" coordsize="608697,568475" o:gfxdata="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86497,100795;121063,100795;125095,104849;125095,106210;121063,110264;86052,110264;67918,117367;65941,118110;65941,109491;67427,106675;86497,100795;4032,100795;38607,100795;57681,106675;59168,109491;59168,118110;57160,117351;38607,110264;4032,110264;0,106210;0,104849;4032,100795;86497,6216;90160,6216;90160,33825;92567,40170;97303,45462;102776,47923;108263,45462;112985,40170;115407,33825;115407,6216;121063,6216;125095,10270;125095,91518;121063,95573;86497,95573;65941,103419;65941,14047;86497,6216;4032,6216;38607,6216;59168,14047;59168,103419;38607,95573;4032,95573;0,91518;0,10270;4032,6216;99541,0;106010,0;110041,4069;110041,6219;110041,33822;108999,36545;104277,41837;102775,42502;101289,41837;96552,36545;95525,33822;95525,6219;95525,4069;99541,0" o:connectangles="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3204210</wp:posOffset>
                </wp:positionV>
                <wp:extent cx="670369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369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学生会网络信息部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6.3pt;margin-top:252.3pt;height:25.2pt;width:527.85pt;z-index:251693056;mso-width-relative:page;mso-height-relative:page;" filled="f" stroked="f" coordsize="21600,21600" o:gfxdata="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lcPMQdgAAAAMAQAADwAAAAAAAAABACAAAAAiAAAAZHJzL2Rvd25yZXYueG1sUEsB&#10;AhQAFAAAAAgAh07iQN70Ow+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学生会网络信息部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3536315</wp:posOffset>
                </wp:positionV>
                <wp:extent cx="6746875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87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6.3pt;margin-top:278.45pt;height:79.2pt;width:531.25pt;z-index:251694080;mso-width-relative:page;mso-height-relative:page;" filled="f" stroked="f" coordsize="21600,21600" o:gfxdata="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G0NZzzaAAAADAEAAA8AAAAAAAAAAQAgAAAAIgAAAGRycy9kb3ducmV2Lnht&#10;bFBLAQIUABQAAAAIAIdO4kBNek/O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1812290</wp:posOffset>
                </wp:positionV>
                <wp:extent cx="6703060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30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6.3pt;margin-top:142.7pt;height:79.2pt;width:527.8pt;z-index:251688960;mso-width-relative:page;mso-height-relative:page;" filled="f" stroked="f" coordsize="21600,21600" o:gfxdata="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HKPbx2gAAAAwBAAAPAAAAAAAAAAEAIAAAACIAAABkcnMvZG93bnJldi54bWxQ&#10;SwECFAAUAAAACACHTuJAkxcPOL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-641985</wp:posOffset>
                </wp:positionH>
                <wp:positionV relativeFrom="paragraph">
                  <wp:posOffset>1239520</wp:posOffset>
                </wp:positionV>
                <wp:extent cx="163195" cy="104140"/>
                <wp:effectExtent l="0" t="0" r="4445" b="254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0414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-50.55pt;margin-top:97.6pt;height:8.2pt;width:12.85pt;z-index:251684864;v-text-anchor:middle;mso-width-relative:page;mso-height-relative:page;" fillcolor="#FFFFFF [3212]" filled="t" stroked="f" coordsize="604718,382112" o:gfxdata="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28214,56777;42148,56777;70609,67828;80676,69499;91806,67486;117038,56777;132458,56777;132458,73996;123708,87403;88875,102566;71416,102566;36923,87403;28214,73996;81223,1;90180,1281;156866,25223;158905,31177;158989,31177;158989,73795;163195,87587;151471,87587;155549,73923;155549,32805;89968,60688;72340,60988;3658,34304;3700,27494;72298,1452;81223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1123950</wp:posOffset>
                </wp:positionV>
                <wp:extent cx="80327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27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25pt;margin-top:88.5pt;height:26.6pt;width:63.25pt;z-index:251679744;mso-width-relative:page;mso-height-relative:page;" filled="f" stroked="f" coordsize="21600,21600" o:gfxdata="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Av2eHbAAAACgEAAA8AAAAAAAAAAQAgAAAAIgAA&#10;AGRycy9kb3ducmV2LnhtbFBLAQIUABQAAAAIAIdO4kAP+OGkPgIAAGc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  <w:p>
                      <w:pPr>
                        <w:jc w:val="left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1483995</wp:posOffset>
                </wp:positionV>
                <wp:extent cx="6779260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926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北京某区某某大学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6.3pt;margin-top:116.85pt;height:25.2pt;width:533.8pt;z-index:251687936;mso-width-relative:page;mso-height-relative:page;" filled="f" stroked="f" coordsize="21600,21600" o:gfxdata="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LA/st2gAAAAwBAAAPAAAAAAAAAAEAIAAAACIAAABkcnMvZG93bnJldi54bWxQ&#10;SwECFAAUAAAACACHTuJAAROXFLwBAABf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北京某区某某大学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-1408430</wp:posOffset>
                </wp:positionH>
                <wp:positionV relativeFrom="paragraph">
                  <wp:posOffset>1158240</wp:posOffset>
                </wp:positionV>
                <wp:extent cx="2159000" cy="271780"/>
                <wp:effectExtent l="9525" t="9525" r="26035" b="23495"/>
                <wp:wrapNone/>
                <wp:docPr id="32" name="五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271780"/>
                        </a:xfrm>
                        <a:prstGeom prst="homePlate">
                          <a:avLst>
                            <a:gd name="adj" fmla="val 32009"/>
                          </a:avLst>
                        </a:prstGeom>
                        <a:solidFill>
                          <a:schemeClr val="accent1"/>
                        </a:solidFill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正圆 55简" w:hAnsi="汉仪正圆 55简" w:eastAsia="汉仪正圆 55简" w:cs="汉仪正圆 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-110.9pt;margin-top:91.2pt;height:21.4pt;width:170pt;z-index:251665408;v-text-anchor:middle;mso-width-relative:page;mso-height-relative:page;" fillcolor="#3891A7 [3204]" filled="t" stroked="t" coordsize="21600,21600" o:gfxdata="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E5Rvc9cA&#10;AAAMAQAADwAAAAAAAAABACAAAAAiAAAAZHJzL2Rvd25yZXYueG1sUEsBAhQAFAAAAAgAh07iQEPG&#10;BLogAgAAPgQAAA4AAAAAAAAAAQAgAAAAJgEAAGRycy9lMm9Eb2MueG1sUEsFBgAAAAAGAAYAWQEA&#10;ALgFAAAAAA==&#10;" adj="20730">
                <v:fill on="t" focussize="0,0"/>
                <v:stroke weight="1.5pt"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正圆 55简" w:hAnsi="汉仪正圆 55简" w:eastAsia="汉仪正圆 55简" w:cs="汉仪正圆 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br w:type="page"/>
      </w:r>
    </w:p>
    <w:p>
      <w:pPr>
        <w:bidi w:val="0"/>
        <w:jc w:val="left"/>
        <w:rPr>
          <w:rFonts w:hint="eastAsia" w:ascii="Calibri" w:hAnsi="Calibri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ind w:left="-48" w:leftChars="-495" w:hanging="991" w:hangingChars="472"/>
        <w:rPr>
          <w:rFonts w:hint="eastAsia"/>
          <w:sz w:val="22"/>
          <w:szCs w:val="24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925" cy="9250680"/>
                <wp:effectExtent l="0" t="0" r="3175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925" cy="9250680"/>
                          <a:chOff x="13761" y="18320"/>
                          <a:chExt cx="10855" cy="14568"/>
                        </a:xfrm>
                      </wpg:grpSpPr>
                      <wpg:grpSp>
                        <wpg:cNvPr id="38" name="组合 45"/>
                        <wpg:cNvGrpSpPr/>
                        <wpg:grpSpPr>
                          <a:xfrm>
                            <a:off x="13761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39" name="组合 36"/>
                          <wpg:cNvGrpSpPr/>
                          <wpg:grpSpPr>
                            <a:xfrm rot="0">
                              <a:off x="16852" y="19921"/>
                              <a:ext cx="3135" cy="3274"/>
                              <a:chOff x="10850" y="2841"/>
                              <a:chExt cx="3135" cy="3274"/>
                            </a:xfrm>
                          </wpg:grpSpPr>
                          <wps:wsp>
                            <wps:cNvPr id="40" name="文本框 30"/>
                            <wps:cNvSpPr txBox="1"/>
                            <wps:spPr>
                              <a:xfrm>
                                <a:off x="10887" y="5636"/>
                                <a:ext cx="2288" cy="47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英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4" name="文本框 17"/>
                            <wps:cNvSpPr txBox="1"/>
                            <wps:spPr>
                              <a:xfrm>
                                <a:off x="10892" y="4279"/>
                                <a:ext cx="170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41" name="组合 57"/>
                            <wpg:cNvGrpSpPr/>
                            <wpg:grpSpPr>
                              <a:xfrm rot="0">
                                <a:off x="10850" y="2841"/>
                                <a:ext cx="3135" cy="1462"/>
                                <a:chOff x="1166" y="2173"/>
                                <a:chExt cx="3135" cy="1462"/>
                              </a:xfrm>
                            </wpg:grpSpPr>
                            <wps:wsp>
                              <wps:cNvPr id="97" name="文本框 16"/>
                              <wps:cNvSpPr txBox="1"/>
                              <wps:spPr>
                                <a:xfrm>
                                  <a:off x="1166" y="2173"/>
                                  <a:ext cx="1506" cy="146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98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42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1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3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103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2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0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47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9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3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50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51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2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8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4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3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4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5" name="组合 112"/>
                          <wpg:cNvGrpSpPr/>
                          <wpg:grpSpPr>
                            <a:xfrm rot="0">
                              <a:off x="16914" y="22505"/>
                              <a:ext cx="9820" cy="1355"/>
                              <a:chOff x="8048" y="5734"/>
                              <a:chExt cx="9820" cy="1355"/>
                            </a:xfrm>
                          </wpg:grpSpPr>
                          <wps:wsp>
                            <wps:cNvPr id="30" name="直接连接符 37"/>
                            <wps:cNvCnPr/>
                            <wps:spPr>
                              <a:xfrm>
                                <a:off x="8048" y="7089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直接连接符 24"/>
                            <wps:cNvCnPr/>
                            <wps:spPr>
                              <a:xfrm>
                                <a:off x="8048" y="5734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9" name="文本框 55"/>
                          <wps:cNvSpPr txBox="1"/>
                          <wps:spPr>
                            <a:xfrm>
                              <a:off x="16753" y="25383"/>
                              <a:ext cx="8525" cy="154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kinsoku/>
                                  <w:spacing w:line="360" w:lineRule="auto"/>
                                  <w:ind w:left="0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88" w:lineRule="auto"/>
                                  <w:ind w:left="62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93" name="文本框 36"/>
                        <wps:cNvSpPr txBox="1"/>
                        <wps:spPr>
                          <a:xfrm>
                            <a:off x="14741" y="23138"/>
                            <a:ext cx="8081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汉仪正圆-55简</w:t>
                              </w:r>
                            </w:p>
                            <w:p>
                              <w:pPr>
                                <w:rPr>
                                  <w:rFonts w:hint="eastAsia" w:ascii="汉仪正圆 55简" w:hAnsi="汉仪正圆 55简" w:eastAsia="汉仪正圆 55简" w:cs="汉仪正圆 55简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5" name="文本框 23"/>
                        <wps:cNvSpPr txBox="1"/>
                        <wps:spPr>
                          <a:xfrm>
                            <a:off x="14732" y="21783"/>
                            <a:ext cx="3712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汉仪正圆-55简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5pt;z-index:251673600;mso-width-relative:page;mso-height-relative:page;" coordorigin="13761,18320" coordsize="10855,14568" o:gfxdata="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">
                <o:lock v:ext="edit" aspectratio="f"/>
                <v:group id="组合 45" o:spid="_x0000_s1026" o:spt="203" style="position:absolute;left:13761;top:18320;height:14568;width:10855;" coordorigin="15879,18320" coordsize="10855,14568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36" o:spid="_x0000_s1026" o:spt="203" style="position:absolute;left:16852;top:19921;height:3274;width:3135;" coordorigin="10850,2841" coordsize="3135,327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30" o:spid="_x0000_s1026" o:spt="202" type="#_x0000_t202" style="position:absolute;left:10887;top:5636;height:479;width:2288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462;width:3135;" coordorigin="1166,2173" coordsize="3135,1462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文本框 16" o:spid="_x0000_s1026" o:spt="202" type="#_x0000_t202" style="position:absolute;left:1166;top:2173;height:1462;width:1506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TSopsLUAAADa&#10;AAAADwAAAGRycy9kb3ducmV2LnhtbEVPvQrCMBDeBd8hnOCmqQ4i1SgoCNJF1A6OZ3O2xeZSm2jr&#10;2xtBcDo+vt9brjtTiRc1rrSsYDKOQBBnVpecK0jPu9EchPPIGivLpOBNDtarfm+JsbYtH+l18rkI&#10;IexiVFB4X8dSuqwgg25sa+LA3Wxj0AfY5FI32IZwU8lpFM2kwZJDQ4E1bQvK7qenUXCwbZeQfDvc&#10;4PWQPm7JJd0mSg0Hk2gBwlPn/+Kfe6/DfPi+8r1y9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SopsLUAAADa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2pt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c7hne7wAAADa&#10;AAAADwAAAGRycy9kb3ducmV2LnhtbEWPQWvCQBSE70L/w/IKvZndSCs1uvFQEXqqmLaCt0f2mYRm&#10;34bsNkn/vVsQPA4z8w2z2U62FQP1vnGsIU0UCOLSmYYrDV+f+/krCB+QDbaOScMfedjmD7MNZsaN&#10;fKShCJWIEPYZaqhD6DIpfVmTRZ+4jjh6F9dbDFH2lTQ9jhFuW7lQaiktNhwXauzorabyp/i1Gr4/&#10;LufTszpUO/vSjW5Sku1Kav30mKo1iEBTuIdv7XejYQH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4Z3u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Gbyh574AAADb&#10;AAAADwAAAGRycy9kb3ducmV2LnhtbEWPzW7CMBCE75V4B2uReitOaFRBwHBoVTUXDgUeYImXJEq8&#10;DrHJD09fV6rU42hmvtFs96NpRE+dqywriBcRCOLc6ooLBefT58sKhPPIGhvLpGAiB/vd7GmLqbYD&#10;f1N/9IUIEHYpKii9b1MpXV6SQbewLXHwrrYz6IPsCqk7HALcNHIZRW/SYMVhocSW3kvK6+PdKLg8&#10;HrYvMqzr23o6JPH19ePgv5R6nsfRBoSn0f+H/9qZVpAk8Psl/A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yh5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7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3+kxn7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SMJ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pMZ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wToAdr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sYz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oAd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K0VdYb0AAADb&#10;AAAADwAAAGRycy9kb3ducmV2LnhtbEWPT2vCQBTE7wW/w/IEb3UTwSLRVSRY7bH1D16f2WcSzL5N&#10;d1eTfvtuoeBxmJnfMItVbxrxIOdrywrScQKCuLC65lLB8fD+OgPhA7LGxjIp+CEPq+XgZYGZth1/&#10;0WMfShEh7DNUUIXQZlL6oiKDfmxb4uhdrTMYonSl1A67CDeNnCTJmzRYc1yosKW8ouK2vxsF3+su&#10;P9Hl8DnbbPtut83PzdHtlBoN02QOIlAfnuH/9odWME3h70v8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V1h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8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pvUL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2P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ab1C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oGns7sAAADb&#10;AAAADwAAAGRycy9kb3ducmV2LnhtbEWPzWrDMBCE74W+g9hCb43k0IbgRAmhP5BDL0nd+2JtLBNr&#10;ZaxN7Lx9VSj0OMzMN8x6O4VOXWlIbWQLxcyAIq6ja7mxUH19PC1BJUF22EUmCzdKsN3c362xdHHk&#10;A12P0qgM4VSiBS/Sl1qn2lPANIs9cfZOcQgoWQ6NdgOOGR46PTdmoQO2nBc89vTqqT4fL8GCiNsV&#10;t+o9pP339Pk2elO/YGXt40NhVqCEJvkP/7X3zsLyGX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Gns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112" o:spid="_x0000_s1026" o:spt="203" style="position:absolute;left:16914;top:22505;height:1355;width:9820;" coordorigin="8048,5734" coordsize="9820,1355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37" o:spid="_x0000_s1026" o:spt="20" style="position:absolute;left:8048;top:7089;height:0;width:9820;" filled="f" stroked="t" coordsize="21600,21600" o:gfxdata="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ovQN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  <v:line id="直接连接符 24" o:spid="_x0000_s1026" o:spt="20" style="position:absolute;left:8048;top:5734;height:0;width:9820;" filled="f" stroked="t" coordsize="21600,21600" o:gfxdata="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2CxC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</v:group>
                  <v:shape id="文本框 55" o:spid="_x0000_s1026" o:spt="202" type="#_x0000_t202" style="position:absolute;left:16753;top:25383;height:1546;width:8525;" filled="f" stroked="f" coordsize="21600,21600" o:gfxdata="UEsDBAoAAAAAAIdO4kAAAAAAAAAAAAAAAAAEAAAAZHJzL1BLAwQUAAAACACHTuJA0uAkar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Aka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8"/>
                            <w:kinsoku/>
                            <w:spacing w:line="360" w:lineRule="auto"/>
                            <w:ind w:left="0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88" w:lineRule="auto"/>
                            <w:ind w:left="62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shape id="文本框 36" o:spid="_x0000_s1026" o:spt="202" type="#_x0000_t202" style="position:absolute;left:14741;top:23138;height:823;width:8081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汉仪正圆-55简</w:t>
                        </w:r>
                      </w:p>
                      <w:p>
                        <w:pPr>
                          <w:rPr>
                            <w:rFonts w:hint="eastAsia" w:ascii="汉仪正圆 55简" w:hAnsi="汉仪正圆 55简" w:eastAsia="汉仪正圆 55简" w:cs="汉仪正圆 55简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23" o:spid="_x0000_s1026" o:spt="202" type="#_x0000_t202" style="position:absolute;left:14732;top:21783;height:823;width:3712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汉仪正圆-55简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r:id="rId4" w:type="first"/>
      <w:headerReference r:id="rId3" w:type="default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5A81A2CC-E3B3-49BA-9BA3-D2313B79060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AD622DC1-9DC6-473D-AEC9-86B8C250C0A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232BF88D-FE72-49B9-90C4-FC292D17A41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51E63E47-3F7E-4359-89BD-895F18805AD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9BB962E4-BF17-4EF8-98F6-F64D6A1B72E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89BA0257-2325-497B-8199-073B30B190F4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ED43E0B4-B81B-4A55-9986-9E6268C866A0}"/>
  </w:font>
  <w:font w:name="汉仪正圆 55简">
    <w:panose1 w:val="00020600040101010101"/>
    <w:charset w:val="86"/>
    <w:family w:val="auto"/>
    <w:pitch w:val="default"/>
    <w:sig w:usb0="A00002BF" w:usb1="0ACF7CFA" w:usb2="00000016" w:usb3="00000000" w:csb0="0004009F" w:csb1="00000000"/>
    <w:embedRegular r:id="rId8" w:fontKey="{B92C774D-C34C-4168-B063-8231F48AC49F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9" w:fontKey="{E17BB98F-E44B-438D-A701-F50196611BDC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10" w:fontKey="{15745C25-B3F9-44E9-944A-F3A65DBD0501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  <w:r>
      <w:rPr>
        <w:sz w:val="18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-1684020</wp:posOffset>
              </wp:positionH>
              <wp:positionV relativeFrom="paragraph">
                <wp:posOffset>-116205</wp:posOffset>
              </wp:positionV>
              <wp:extent cx="8238490" cy="10913745"/>
              <wp:effectExtent l="0" t="0" r="10160" b="1905"/>
              <wp:wrapNone/>
              <wp:docPr id="110" name="矩形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-541020" y="129540"/>
                        <a:ext cx="8238490" cy="1091374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132.6pt;margin-top:-9.15pt;height:859.35pt;width:648.7pt;z-index:251671552;v-text-anchor:middle;mso-width-relative:page;mso-height-relative:page;" fillcolor="#FFFFFF [3212]" filled="t" stroked="f" coordsize="21600,21600" o:gfxdata="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Ph6w02AAAAA4BAAAPAAAAAAAAAAEAIAAAACIAAABkcnMvZG93bnJldi54bWxQ&#10;SwECFAAUAAAACACHTuJAMqgfyGkCAADFBAAADgAAAAAAAAABACAAAAAnAQAAZHJzL2Uyb0RvYy54&#10;bWxQSwUGAAAAAAYABgBZAQAAAgYAAAAA&#10;">
              <v:fill on="t" focussize="0,0"/>
              <v:stroke on="f" weight="2pt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1NGMzMTFlMDQyODM1YTM5Njc5OTgyMjhkYmMzZTgifQ=="/>
  </w:docVars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11F6B5D"/>
    <w:rsid w:val="050701C2"/>
    <w:rsid w:val="05925983"/>
    <w:rsid w:val="062E2E51"/>
    <w:rsid w:val="063702A7"/>
    <w:rsid w:val="073741EC"/>
    <w:rsid w:val="07C05F03"/>
    <w:rsid w:val="0AD322AB"/>
    <w:rsid w:val="0F210251"/>
    <w:rsid w:val="12277235"/>
    <w:rsid w:val="12743C24"/>
    <w:rsid w:val="145C772E"/>
    <w:rsid w:val="15876CE6"/>
    <w:rsid w:val="15DE3DA8"/>
    <w:rsid w:val="18320A4C"/>
    <w:rsid w:val="19B70EAC"/>
    <w:rsid w:val="1B0E795D"/>
    <w:rsid w:val="1B2F6F40"/>
    <w:rsid w:val="1B991BF5"/>
    <w:rsid w:val="1D2B032E"/>
    <w:rsid w:val="1DB72009"/>
    <w:rsid w:val="1DF0098A"/>
    <w:rsid w:val="1E5B684D"/>
    <w:rsid w:val="1ED325B6"/>
    <w:rsid w:val="218D76F1"/>
    <w:rsid w:val="22397A5D"/>
    <w:rsid w:val="25781D74"/>
    <w:rsid w:val="28647AE3"/>
    <w:rsid w:val="29910562"/>
    <w:rsid w:val="2AA9555C"/>
    <w:rsid w:val="2AC72D5E"/>
    <w:rsid w:val="2CC73098"/>
    <w:rsid w:val="2CD63616"/>
    <w:rsid w:val="2CD87B58"/>
    <w:rsid w:val="2FB83518"/>
    <w:rsid w:val="34DB0BD9"/>
    <w:rsid w:val="36752647"/>
    <w:rsid w:val="388C61E0"/>
    <w:rsid w:val="3BF769C5"/>
    <w:rsid w:val="3FA11776"/>
    <w:rsid w:val="412D2C62"/>
    <w:rsid w:val="4247233B"/>
    <w:rsid w:val="42BD2493"/>
    <w:rsid w:val="43180F69"/>
    <w:rsid w:val="44BD0264"/>
    <w:rsid w:val="452F350D"/>
    <w:rsid w:val="45367BAA"/>
    <w:rsid w:val="45E850D0"/>
    <w:rsid w:val="46EB2AFA"/>
    <w:rsid w:val="48B20D13"/>
    <w:rsid w:val="49A74A85"/>
    <w:rsid w:val="49CD5ED2"/>
    <w:rsid w:val="4A27264A"/>
    <w:rsid w:val="4EDB475C"/>
    <w:rsid w:val="52401D52"/>
    <w:rsid w:val="54035D09"/>
    <w:rsid w:val="56430491"/>
    <w:rsid w:val="566B150C"/>
    <w:rsid w:val="588E017E"/>
    <w:rsid w:val="58D534A1"/>
    <w:rsid w:val="5B796339"/>
    <w:rsid w:val="5BD9622F"/>
    <w:rsid w:val="5CA31E75"/>
    <w:rsid w:val="5F155A7D"/>
    <w:rsid w:val="61002342"/>
    <w:rsid w:val="61BF421E"/>
    <w:rsid w:val="64F34A8B"/>
    <w:rsid w:val="65960653"/>
    <w:rsid w:val="669F33CA"/>
    <w:rsid w:val="674B3C18"/>
    <w:rsid w:val="67506E80"/>
    <w:rsid w:val="67914DBB"/>
    <w:rsid w:val="699A1661"/>
    <w:rsid w:val="6AD06270"/>
    <w:rsid w:val="6C384C57"/>
    <w:rsid w:val="6E6839AE"/>
    <w:rsid w:val="6EF327D0"/>
    <w:rsid w:val="70383C45"/>
    <w:rsid w:val="70B0200B"/>
    <w:rsid w:val="717C4ECA"/>
    <w:rsid w:val="718A1BFC"/>
    <w:rsid w:val="72E2469F"/>
    <w:rsid w:val="748F1B72"/>
    <w:rsid w:val="75C36A6F"/>
    <w:rsid w:val="772815EE"/>
    <w:rsid w:val="776D6309"/>
    <w:rsid w:val="77B644D5"/>
    <w:rsid w:val="79C255C7"/>
    <w:rsid w:val="7A264494"/>
    <w:rsid w:val="7BF22495"/>
    <w:rsid w:val="7E5F5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Solstice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4</TotalTime>
  <ScaleCrop>false</ScaleCrop>
  <LinksUpToDate>false</LinksUpToDate>
  <CharactersWithSpaces>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稻壳儿</cp:lastModifiedBy>
  <dcterms:modified xsi:type="dcterms:W3CDTF">2022-06-27T06:06:30Z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5F2E523EA2F4411C80B22153CDCA355A</vt:lpwstr>
  </property>
  <property fmtid="{D5CDD505-2E9C-101B-9397-08002B2CF9AE}" pid="4" name="KSOSaveFontToCloudKey">
    <vt:lpwstr>260222764_cloud</vt:lpwstr>
  </property>
  <property fmtid="{D5CDD505-2E9C-101B-9397-08002B2CF9AE}" pid="5" name="KSOTemplateUUID">
    <vt:lpwstr>v1.0_mb_3glB+f8f4dIHidQyzwnAUw==</vt:lpwstr>
  </property>
</Properties>
</file>