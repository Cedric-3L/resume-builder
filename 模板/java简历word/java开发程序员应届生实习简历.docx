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5017770</wp:posOffset>
            </wp:positionH>
            <wp:positionV relativeFrom="paragraph">
              <wp:posOffset>-307340</wp:posOffset>
            </wp:positionV>
            <wp:extent cx="892175" cy="1250950"/>
            <wp:effectExtent l="9525" t="9525" r="12700" b="15875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1250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54610</wp:posOffset>
                </wp:positionV>
                <wp:extent cx="5396230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230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6.6pt;margin-top:4.3pt;height:69.9pt;width:424.9pt;z-index:251683840;mso-width-relative:page;mso-height-relative:page;" filled="f" stroked="f" coordsize="21600,21600" o:gfxdata="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apKvdsAAAAJAQAADwAAAAAAAAABACAA&#10;AAAiAAAAZHJzL2Rvd25yZXYueG1sUEsBAhQAFAAAAAgAh07iQIQPQhZ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868045</wp:posOffset>
                </wp:positionH>
                <wp:positionV relativeFrom="paragraph">
                  <wp:posOffset>-434975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8.35pt;margin-top:-34.25pt;height:24.3pt;width:148.6pt;z-index:251682816;mso-width-relative:page;mso-height-relative:page;" filled="f" stroked="f" coordsize="21600,21600" o:gfxdata="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v0EaI3AAAAAsBAAAPAAAAAAAAAAEAIAAAACIAAABk&#10;cnMvZG93bnJldi54bWxQSwECFAAUAAAACACHTuJAFQrIW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-1216025</wp:posOffset>
                </wp:positionH>
                <wp:positionV relativeFrom="paragraph">
                  <wp:posOffset>-105410</wp:posOffset>
                </wp:positionV>
                <wp:extent cx="645795" cy="76200"/>
                <wp:effectExtent l="0" t="0" r="1905" b="0"/>
                <wp:wrapNone/>
                <wp:docPr id="29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76200"/>
                        </a:xfrm>
                        <a:prstGeom prst="parallelogram">
                          <a:avLst>
                            <a:gd name="adj" fmla="val 63125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margin-left:-95.75pt;margin-top:-8.3pt;height:6pt;width:50.85pt;z-index:251660288;mso-width-relative:page;mso-height-relative:page;" fillcolor="#595959 [2109]" filled="t" stroked="f" coordsize="21600,21600" o:gfxdata="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6/Ji2AAAAAsBAAAPAAAAAAAAAAEAIAAAACIAAABkcnMvZG93bnJl&#10;di54bWxQSwECFAAUAAAACACHTuJAA9WLk/0BAADdAwAADgAAAAAAAAABACAAAAAnAQAAZHJzL2Uy&#10;b0RvYy54bWxQSwUGAAAAAAYABgBZAQAAlgUAAAAA&#10;" adj="1609">
                <v:fill on="t" focussize="0,0"/>
                <v:stroke on="f" weight="2.75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-105410</wp:posOffset>
                </wp:positionV>
                <wp:extent cx="7190105" cy="76200"/>
                <wp:effectExtent l="0" t="0" r="10795" b="0"/>
                <wp:wrapNone/>
                <wp:docPr id="3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0105" cy="76200"/>
                        </a:xfrm>
                        <a:prstGeom prst="parallelogram">
                          <a:avLst>
                            <a:gd name="adj" fmla="val 63125"/>
                          </a:avLst>
                        </a:prstGeom>
                        <a:solidFill>
                          <a:schemeClr val="accent6"/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margin-left:-45.7pt;margin-top:-8.3pt;height:6pt;width:566.15pt;z-index:251661312;mso-width-relative:page;mso-height-relative:page;" fillcolor="#506E94 [3209]" filled="t" stroked="f" coordsize="21600,21600" o:gfxdata="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KeiVN1wAAAAsB&#10;AAAPAAAAAAAAAAEAIAAAACIAAABkcnMvZG93bnJldi54bWxQSwECFAAUAAAACACHTuJAMkRqneMB&#10;AACkAwAADgAAAAAAAAABACAAAAAmAQAAZHJzL2Uyb0RvYy54bWxQSwUGAAAAAAYABgBZAQAAewUA&#10;AAAA&#10;" adj="144">
                <v:fill on="t" focussize="0,0"/>
                <v:stroke on="f" weight="2.7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-625475</wp:posOffset>
                </wp:positionH>
                <wp:positionV relativeFrom="paragraph">
                  <wp:posOffset>-565785</wp:posOffset>
                </wp:positionV>
                <wp:extent cx="1139190" cy="45275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蛋蛋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9.25pt;margin-top:-44.55pt;height:35.65pt;width:89.7pt;z-index:251681792;mso-width-relative:page;mso-height-relative:page;" filled="f" stroked="f" coordsize="21600,21600" o:gfxdata="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gfOQraAAAACgEAAA8AAAAAAAAAAQAgAAAAIgAAAGRy&#10;cy9kb3ducmV2LnhtbFBLAQIUABQAAAAIAIdO4kDSkwea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蛋蛋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-1356995</wp:posOffset>
                </wp:positionH>
                <wp:positionV relativeFrom="paragraph">
                  <wp:posOffset>-957580</wp:posOffset>
                </wp:positionV>
                <wp:extent cx="407035" cy="10836910"/>
                <wp:effectExtent l="0" t="0" r="12065" b="254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13995" y="1069975"/>
                          <a:ext cx="407035" cy="108369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6.85pt;margin-top:-75.4pt;height:853.3pt;width:32.05pt;z-index:251659264;v-text-anchor:middle;mso-width-relative:page;mso-height-relative:page;" fillcolor="#F2F2F2 [3052]" filled="t" stroked="f" coordsize="21600,21600" o:gfxdata="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/06ubdAAAADwEAAA8AAAAAAAAA&#10;AQAgAAAAIgAAAGRycy9kb3ducmV2LnhtbFBLAQIUABQAAAAIAIdO4kA1efRXfgIAAOMEAAAOAAAA&#10;AAAAAAEAIAAAACwBAABkcnMvZTJvRG9jLnhtbFBLBQYAAAAABgAGAFkBAAAc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-851535</wp:posOffset>
                </wp:positionV>
                <wp:extent cx="2399030" cy="250190"/>
                <wp:effectExtent l="0" t="0" r="0" b="0"/>
                <wp:wrapNone/>
                <wp:docPr id="2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85.05pt;margin-top:-67.05pt;height:19.7pt;width:188.9pt;z-index:251685888;mso-width-relative:page;mso-height-relative:page;" filled="f" stroked="f" coordsize="21600,21600" o:gfxdata="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AI7Od3AAAAAwBAAAPAAAAAAAAAAEAIAAAACIA&#10;AABkcnMvZG93bnJldi54bWxQSwECFAAUAAAACACHTuJAGJqxCT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6087745</wp:posOffset>
                </wp:positionH>
                <wp:positionV relativeFrom="paragraph">
                  <wp:posOffset>-779780</wp:posOffset>
                </wp:positionV>
                <wp:extent cx="419735" cy="120650"/>
                <wp:effectExtent l="0" t="0" r="18415" b="12700"/>
                <wp:wrapNone/>
                <wp:docPr id="9" name="平行四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" cy="120650"/>
                        </a:xfrm>
                        <a:prstGeom prst="parallelogram">
                          <a:avLst>
                            <a:gd name="adj" fmla="val 46842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479.35pt;margin-top:-61.4pt;height:9.5pt;width:33.05pt;z-index:251684864;v-text-anchor:middle;mso-width-relative:page;mso-height-relative:page;" fillcolor="#595959 [2109]" filled="t" stroked="f" coordsize="21600,21600" o:gfxdata="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uLz4/2wAAAA4BAAAPAAAAAAAAAAEAIAAAACIAAABk&#10;cnMvZG93bnJldi54bWxQSwECFAAUAAAACACHTuJAWTiWKzwCAABVBAAADgAAAAAAAAABACAAAAAq&#10;AQAAZHJzL2Uyb0RvYy54bWxQSwUGAAAAAAYABgBZAQAA2AUAAAAA&#10;" adj="2908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  <w:lang w:eastAsia="zh-CN"/>
        </w:rPr>
      </w:pPr>
      <w:bookmarkStart w:id="0" w:name="_GoBack"/>
      <w:bookmarkEnd w:id="0"/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-485140</wp:posOffset>
                </wp:positionH>
                <wp:positionV relativeFrom="paragraph">
                  <wp:posOffset>4449445</wp:posOffset>
                </wp:positionV>
                <wp:extent cx="163830" cy="142875"/>
                <wp:effectExtent l="0" t="0" r="7620" b="952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4287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38.2pt;margin-top:350.35pt;height:11.25pt;width:12.9pt;z-index:251668480;v-text-anchor:middle;mso-width-relative:page;mso-height-relative:page;" fillcolor="#506E94 [3209]" filled="t" stroked="f" coordsize="10000,8569" o:gfxdata="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63830,38682;163830,74430;0,74430;0,38682;4275,28178;14597,23826;46773,23826;46773,8920;49329,2617;55538,0;108209,0;114418,2617;116974,8920;116974,23826;149150,23826;159472,28178;163830,38682;163830,83334;163830,128018;159554,138523;149232,142875;14646,142875;4325,138523;16,128018;16,83334;61436,83334;61436,98240;63172,102425;67301,104192;96545,104192;100657,102425;102393,98240;102393,83334;163830,83334;58536,23776;105326,23776;105326,11871;58536,11871;58536,23776;93628,83334;93628,95255;70201,95255;70201,83334;93628,83334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1016000</wp:posOffset>
                </wp:positionV>
                <wp:extent cx="218440" cy="139700"/>
                <wp:effectExtent l="0" t="0" r="10160" b="1270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3970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0.35pt;margin-top:80pt;height:11pt;width:17.2pt;z-index:251669504;v-text-anchor:middle;mso-width-relative:page;mso-height-relative:page;" fillcolor="#506E94 [3209]" filled="t" stroked="f" coordsize="604718,382112" o:gfxdata="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7766,76165;56416,76165;94511,90989;107987,93230;122884,90530;156659,76165;177298,76165;177298,99263;165586,117248;118961,137588;95592,137588;49422,117248;37766,99263;108719,1;120708,1718;209968,33836;212697,41823;212811,41823;212811,98993;218440,117494;202748,117494;208206,99165;208206,44007;120424,81411;96829,81813;4896,46018;4953,36882;96772,1948;108719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-486410</wp:posOffset>
                </wp:positionH>
                <wp:positionV relativeFrom="paragraph">
                  <wp:posOffset>2722880</wp:posOffset>
                </wp:positionV>
                <wp:extent cx="166370" cy="157480"/>
                <wp:effectExtent l="0" t="0" r="5080" b="1397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5748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38.3pt;margin-top:214.4pt;height:12.4pt;width:13.1pt;z-index:251679744;v-text-anchor:middle;mso-width-relative:page;mso-height-relative:page;" fillcolor="#506E94 [3209]" filled="t" stroked="f" coordsize="608697,568475" o:gfxdata="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15036,134393;161008,134393;166370,139799;166370,141614;161008,147019;114445,147019;90328,156489;87698,157480;87698,145988;89675,142233;115036,134393;5363,134393;51346,134393;76713,142233;78691,145988;78691,157480;76020,156469;51346,147019;5363,147019;0,141614;0,139799;5363,134393;115036,8288;119908,8288;119908,45100;123109,53560;129409,60617;136687,63898;143985,60617;150264,53560;153485,45100;153485,8288;161008,8288;166370,13694;166370,122025;161008,127431;115036,127431;87698,137892;87698,18729;115036,8288;5363,8288;51346,8288;78691,18729;78691,137892;51346,127431;5363,127431;0,122025;0,13694;5363,8288;132384,0;140988,0;146350,5425;146350,8293;146350,45096;144963,48727;138684,55783;136686,56670;134709,55783;128409,48727;127043,45096;127043,8293;127043,5425;132384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-230505</wp:posOffset>
                </wp:positionH>
                <wp:positionV relativeFrom="paragraph">
                  <wp:posOffset>4355465</wp:posOffset>
                </wp:positionV>
                <wp:extent cx="190182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Experience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15pt;margin-top:342.95pt;height:26.6pt;width:149.75pt;z-index:251665408;mso-width-relative:page;mso-height-relative:page;" filled="f" stroked="f" coordsize="21600,21600" o:gfxdata="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a/h4N0AAAALAQAADwAAAAAAAAABACAAAAAiAAAA&#10;ZHJzL2Rvd25yZXYueG1sUEsBAhQAFAAAAAgAh07iQPgZdqA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Experience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-230505</wp:posOffset>
                </wp:positionH>
                <wp:positionV relativeFrom="paragraph">
                  <wp:posOffset>7813040</wp:posOffset>
                </wp:positionV>
                <wp:extent cx="190182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Evaluation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15pt;margin-top:615.2pt;height:26.6pt;width:149.75pt;z-index:251667456;mso-width-relative:page;mso-height-relative:page;" filled="f" stroked="f" coordsize="21600,21600" o:gfxdata="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o44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U3vbdwAAAANAQAADwAAAAAAAAABACAAAAAiAAAA&#10;ZHJzL2Rvd25yZXYueG1sUEsBAhQAFAAAAAgAh07iQLrp/Fk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Evaluation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-230505</wp:posOffset>
                </wp:positionH>
                <wp:positionV relativeFrom="paragraph">
                  <wp:posOffset>2634615</wp:posOffset>
                </wp:positionV>
                <wp:extent cx="190182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校园经历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 University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15pt;margin-top:207.45pt;height:26.6pt;width:149.75pt;z-index:251676672;mso-width-relative:page;mso-height-relative:page;" filled="f" stroked="f" coordsize="21600,21600" o:gfxdata="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k45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T3/btwAAAALAQAADwAAAAAAAAABACAAAAAiAAAA&#10;ZHJzL2Rvd25yZXYueG1sUEsBAhQAFAAAAAgAh07iQP1OKN4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校园经历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University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-230505</wp:posOffset>
                </wp:positionH>
                <wp:positionV relativeFrom="paragraph">
                  <wp:posOffset>923290</wp:posOffset>
                </wp:positionV>
                <wp:extent cx="166941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Education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15pt;margin-top:72.7pt;height:26.6pt;width:131.45pt;z-index:251664384;mso-width-relative:page;mso-height-relative:page;" filled="f" stroked="f" coordsize="21600,21600" o:gfxdata="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3u9I/cAAAACwEAAA8AAAAAAAAAAQAgAAAAIgAA&#10;AGRycy9kb3ducmV2LnhtbFBLAQIUABQAAAAIAIdO4kAsXKBw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Education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6079490</wp:posOffset>
                </wp:positionV>
                <wp:extent cx="190182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06E94" w:themeColor="accent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Expertise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:sz w:val="24"/>
                                <w:szCs w:val="24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55pt;margin-top:478.7pt;height:26.6pt;width:149.75pt;z-index:251666432;mso-width-relative:page;mso-height-relative:page;" filled="f" stroked="f" coordsize="21600,21600" o:gfxdata="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Oz/Y3QAAAAwBAAAPAAAAAAAAAAEAIAAAACIA&#10;AABkcnMvZG93bnJldi54bWxQSwECFAAUAAAACACHTuJAuHZgk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06E94" w:themeColor="accent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Expertise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:sz w:val="24"/>
                          <w:szCs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ragraph">
                  <wp:posOffset>7908290</wp:posOffset>
                </wp:positionV>
                <wp:extent cx="175260" cy="148590"/>
                <wp:effectExtent l="0" t="0" r="15240" b="381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859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38.65pt;margin-top:622.7pt;height:11.7pt;width:13.8pt;z-index:251671552;v-text-anchor:middle;mso-width-relative:page;mso-height-relative:page;" fillcolor="#506E94 [3209]" filled="t" stroked="f" coordsize="606768,503202" o:gfxdata="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3597,116584;163964,116584;175260,128117;163964,139651;73597,139651;62301,128117;73597,116584;20782,107644;25865,110816;29197,117794;36708,118890;41282,122811;39870,128751;34392,134172;35635,141381;35804,142823;30157,148590;27503,147897;20782,144264;14062,147897;11408,148590;8133,147436;5874,141842;7173,134172;1695,128751;283,122811;4857,118890;12368,117794;15700,110816;20782,107644;73597,62719;163964,62719;175260,74253;163964,85786;73597,85786;62301,74253;73597,62719;20782,53801;25865,57029;29197,64003;36708,65099;41282,69018;39870,74955;34392,80373;35635,87578;35804,88961;30157,94725;27503,94091;20782,90460;14062,94091;11408,94725;8133,93630;5874,87981;7173,80373;1695,74955;283,69018;4857,65099;12368,64003;15700,57029;20782,53801;73597,8939;163964,8939;175260,20472;163964,32006;73597,32006;62301,20472;73597,8939;20782,0;25865,3227;29197,10144;36708,11297;41282,15216;39870,21096;34392,26514;35635,33776;35804,35160;30157,40924;27503,40232;20782,36658;14062,40232;11408,40924;8133,39828;5874,34180;7173,26514;1695,21096;283,15216;4857,11297;12368,10144;15700,3227;2078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-487045</wp:posOffset>
                </wp:positionH>
                <wp:positionV relativeFrom="paragraph">
                  <wp:posOffset>6151880</wp:posOffset>
                </wp:positionV>
                <wp:extent cx="167640" cy="184785"/>
                <wp:effectExtent l="0" t="0" r="3810" b="5715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4785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38.35pt;margin-top:484.4pt;height:14.55pt;width:13.2pt;z-index:251670528;v-text-anchor:middle;mso-width-relative:page;mso-height-relative:page;" fillcolor="#506E94 [3209]" filled="t" stroked="f" coordsize="557453,606706" o:gfxdata="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4098,116401;35311,136645;60466,140488;67986,147741;46871,181950;36462,181436;26159,160624;5982,160624;1004,151233;142240,114424;166623,151232;161671,160623;141464,160623;131186,181436;120774,181950;99201,147037;105706,140487;130865,136644;142240,114424;83106,45971;106990,70129;83106,94286;59222,70129;83106,45971;83098,33887;47259,70128;83098,106370;118936,70128;83098,33887;83098,0;99826,11611;103573,12856;123861,13397;130632,32750;132961,35971;149046,48448;143613,67638;143613,72619;149046,91809;132961,104286;130632,107534;123861,126860;103573,127401;99826,128646;83098,140257;66370,128646;62622,127401;42335,126860;35563,107507;33261,104286;17149,91809;22903,72131;22903,68126;17149,48448;33261,35971;35563,32750;42335,13397;62622,12856;66370,11638;8309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8129270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pt;margin-top:640.1pt;height:0pt;width:506.25pt;z-index:251691008;mso-width-relative:page;mso-height-relative:page;" filled="f" stroked="t" coordsize="21600,21600" o:gfxdata="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9U48NkAAAANAQAADwAAAAAAAAABACAAAAAiAAAAZHJzL2Rvd25yZXYueG1sUEsBAhQAFAAAAAgA&#10;h07iQA0etmHrAQAAvwMAAA4AAAAAAAAAAQAgAAAAKAEAAGRycy9lMm9Eb2MueG1sUEsFBgAAAAAG&#10;AAYAWQEAAIU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6397625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pt;margin-top:503.75pt;height:0pt;width:506.25pt;z-index:251689984;mso-width-relative:page;mso-height-relative:page;" filled="f" stroked="t" coordsize="21600,21600" o:gfxdata="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9XWwXZAAAADQEAAA8AAAAAAAAAAQAgAAAAIgAAAGRycy9kb3ducmV2LnhtbFBLAQIUABQAAAAI&#10;AIdO4kD/3Ttn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4677410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pt;margin-top:368.3pt;height:0pt;width:506.25pt;z-index:251688960;mso-width-relative:page;mso-height-relative:page;" filled="f" stroked="t" coordsize="21600,21600" o:gfxdata="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SKakG2gAAAAsBAAAPAAAAAAAAAAEAIAAAACIAAABkcnMvZG93bnJldi54bWxQSwECFAAUAAAA&#10;CACHTuJA07CJKuwBAAC/AwAADgAAAAAAAAABACAAAAApAQAAZHJzL2Uyb0RvYy54bWxQSwUGAAAA&#10;AAYABgBZAQAAhwUAAAAA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2952115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pt;margin-top:232.45pt;height:0pt;width:506.25pt;z-index:251687936;mso-width-relative:page;mso-height-relative:page;" filled="f" stroked="t" coordsize="21600,21600" o:gfxdata="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STeW2gAAAAsBAAAPAAAAAAAAAAEAIAAAACIAAABkcnMvZG93bnJldi54bWxQSwECFAAUAAAA&#10;CACHTuJAVrXnEewBAAC/AwAADgAAAAAAAAABACAAAAApAQAAZHJzL2Uyb0RvYy54bWxQSwUGAAAA&#10;AAYABgBZAQAAhwUAAAAA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1238250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pt;margin-top:97.5pt;height:0pt;width:506.25pt;z-index:251686912;mso-width-relative:page;mso-height-relative:page;" filled="f" stroked="t" coordsize="21600,21600" o:gfxdata="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mKBr9kAAAALAQAADwAAAAAAAAABACAAAAAiAAAAZHJzL2Rvd25yZXYueG1s&#10;UEsBAhQAFAAAAAgAh07iQGD5ok73AQAAygMAAA4AAAAAAAAAAQAgAAAAKAEAAGRycy9lMm9Eb2Mu&#10;eG1sUEsFBgAAAAAGAAYAWQEAAJE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1278255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6pt;margin-top:100.65pt;height:25.2pt;width:527.75pt;z-index:251672576;mso-width-relative:page;mso-height-relative:page;" filled="f" stroked="f" coordsize="21600,21600" o:gfxdata="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HR22HYAAAACwEAAA8AAAAAAAAAAQAgAAAAIgAAAGRycy9kb3ducmV2LnhtbFBL&#10;AQIUABQAAAAIAIdO4kBFH+R5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1613535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6pt;margin-top:127.05pt;height:79.2pt;width:521.3pt;z-index:251673600;mso-width-relative:page;mso-height-relative:page;" filled="f" stroked="f" coordsize="21600,21600" o:gfxdata="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ZUpw7ZAAAACwEAAA8AAAAAAAAAAQAgAAAAIgAAAGRycy9kb3ducmV2LnhtbFBL&#10;AQIUABQAAAAIAIdO4kA/VF7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2993390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6pt;margin-top:235.7pt;height:25.2pt;width:521.85pt;z-index:251677696;mso-width-relative:page;mso-height-relative:page;" filled="f" stroked="f" coordsize="21600,21600" o:gfxdata="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ha7frZAAAACwEAAA8AAAAAAAAAAQAgAAAAIgAAAGRycy9kb3ducmV2LnhtbFBL&#10;AQIUABQAAAAIAIdO4kDkGP9Y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3325495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6pt;margin-top:261.85pt;height:79.2pt;width:520.85pt;z-index:251678720;mso-width-relative:page;mso-height-relative:page;" filled="f" stroked="f" coordsize="21600,21600" o:gfxdata="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B6bHvaAAAACw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4709160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6pt;margin-top:370.8pt;height:25.2pt;width:525.5pt;z-index:251674624;mso-width-relative:page;mso-height-relative:page;" filled="f" stroked="f" coordsize="21600,21600" o:gfxdata="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iRE99kAAAALAQAADwAAAAAAAAABACAAAAAiAAAAZHJzL2Rvd25yZXYueG1sUEsB&#10;AhQAFAAAAAgAh07iQKBAHc2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5038090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6pt;margin-top:396.7pt;height:97.2pt;width:519.65pt;z-index:251675648;mso-width-relative:page;mso-height-relative:page;" filled="f" stroked="f" coordsize="21600,21600" o:gfxdata="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YpiMftoAAAALAQAADwAAAAAAAAABACAAAAAiAAAAZHJzL2Rvd25yZXYueG1s&#10;UEsBAhQAFAAAAAgAh07iQDjHzMG9AQAAY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6477635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6pt;margin-top:510.05pt;height:61.2pt;width:519pt;z-index:251680768;mso-width-relative:page;mso-height-relative:page;" filled="f" stroked="f" coordsize="21600,21600" o:gfxdata="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kcbAnZAAAADQEAAA8AAAAAAAAAAQAgAAAAIgAAAGRycy9kb3ducmV2LnhtbFBL&#10;AQIUABQAAAAIAIdO4kAbkjS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ragraph">
                  <wp:posOffset>8215630</wp:posOffset>
                </wp:positionV>
                <wp:extent cx="662241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6pt;margin-top:646.9pt;height:63.3pt;width:521.45pt;z-index:251663360;mso-width-relative:page;mso-height-relative:page;" filled="f" stroked="f" coordsize="21600,21600" o:gfxdata="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/hJTd0AAAANAQAADwAAAAAAAAABACAAAAAi&#10;AAAAZHJzL2Rvd25yZXYueG1sUEsBAhQAFAAAAAgAh07iQEmXshI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93AEC1BF-F36B-4273-9321-0B775674E0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BD109D0-9820-4485-8628-6849277D902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84A2A430-4FBF-49E1-A680-3C790BDBBC8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EAEC6C11-8EB8-4918-833E-77BDB7909C7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287E938-DB44-4E7A-8A86-16B079C5FC22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A3E6A71C-8889-40B1-9D92-0502E595B3E9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0C2E5C4A-C704-4333-8086-43F347F16D1B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8" w:fontKey="{5DB658FC-FCF3-470E-8868-2FBCB8245A2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B32120A4-4E7F-4117-AB99-F9F8EDB48BD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0" w:fontKey="{B44AA246-5B8E-4808-B23B-695564AEDE53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NjMDQwNDNhNjEwNWYyMTQ5MTE3NDVhM2IxYzk2ZDkyIiwidXNlckNvdW50Ijox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50701C2"/>
    <w:rsid w:val="05925983"/>
    <w:rsid w:val="062E2E51"/>
    <w:rsid w:val="063702A7"/>
    <w:rsid w:val="073741E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18D76F1"/>
    <w:rsid w:val="22397A5D"/>
    <w:rsid w:val="25781D74"/>
    <w:rsid w:val="25894239"/>
    <w:rsid w:val="28647AE3"/>
    <w:rsid w:val="29910562"/>
    <w:rsid w:val="2AA9555C"/>
    <w:rsid w:val="2AC72D5E"/>
    <w:rsid w:val="2CC73098"/>
    <w:rsid w:val="2CD63616"/>
    <w:rsid w:val="33051A12"/>
    <w:rsid w:val="34DB0BD9"/>
    <w:rsid w:val="388C61E0"/>
    <w:rsid w:val="3BF769C5"/>
    <w:rsid w:val="3D1F4FCF"/>
    <w:rsid w:val="3FA11776"/>
    <w:rsid w:val="412D2C62"/>
    <w:rsid w:val="4247233B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565914"/>
    <w:rsid w:val="6A947A25"/>
    <w:rsid w:val="6AD06270"/>
    <w:rsid w:val="6C384C57"/>
    <w:rsid w:val="6E6839AE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10</TotalTime>
  <ScaleCrop>false</ScaleCrop>
  <LinksUpToDate>false</LinksUpToDate>
  <CharactersWithSpaces>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WPS_1665854917</cp:lastModifiedBy>
  <dcterms:modified xsi:type="dcterms:W3CDTF">2023-12-13T06:20:13Z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98A98DEB658A4B958C8F1C450E09FED9</vt:lpwstr>
  </property>
  <property fmtid="{D5CDD505-2E9C-101B-9397-08002B2CF9AE}" pid="4" name="KSOTemplateUUID">
    <vt:lpwstr>v1.0_mb_sYshwb2nxKvCyXSAut+HfA==</vt:lpwstr>
  </property>
</Properties>
</file>