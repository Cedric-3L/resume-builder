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1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4989830</wp:posOffset>
            </wp:positionH>
            <wp:positionV relativeFrom="paragraph">
              <wp:posOffset>-476885</wp:posOffset>
            </wp:positionV>
            <wp:extent cx="949960" cy="1330325"/>
            <wp:effectExtent l="9525" t="9525" r="12065" b="12700"/>
            <wp:wrapNone/>
            <wp:docPr id="31" name="图片 31" descr="D:\工作\0B-简历\简历头像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工作\0B-简历\简历头像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13303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-914400</wp:posOffset>
                </wp:positionV>
                <wp:extent cx="7896860" cy="157480"/>
                <wp:effectExtent l="0" t="0" r="8890" b="13970"/>
                <wp:wrapNone/>
                <wp:docPr id="8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96860" cy="157480"/>
                        </a:xfrm>
                        <a:prstGeom prst="parallelogram">
                          <a:avLst>
                            <a:gd name="adj" fmla="val 27016"/>
                          </a:avLst>
                        </a:prstGeom>
                        <a:solidFill>
                          <a:schemeClr val="accent1"/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y;margin-left:56.5pt;margin-top:-72pt;height:12.4pt;width:621.8pt;z-index:251679744;mso-width-relative:page;mso-height-relative:page;" fillcolor="#477AB1 [3204]" filled="t" stroked="f" coordsize="21600,21600" o:gfxdata="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431G3bAAAADgEAAA8AAAAAAAAAAQAgAAAAIgAAAGRycy9kb3ducmV2LnhtbFBLAQIUABQA&#10;AAAIAIdO4kBrcz407QEAAK8DAAAOAAAAAAAAAAEAIAAAACoBAABkcnMvZTJvRG9jLnhtbFBLBQYA&#10;AAAABgAGAFkBAACJBQAAAAA=&#10;" adj="116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-1732280</wp:posOffset>
                </wp:positionH>
                <wp:positionV relativeFrom="paragraph">
                  <wp:posOffset>-914400</wp:posOffset>
                </wp:positionV>
                <wp:extent cx="2446655" cy="157480"/>
                <wp:effectExtent l="0" t="0" r="10795" b="13970"/>
                <wp:wrapNone/>
                <wp:docPr id="32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46655" cy="157480"/>
                        </a:xfrm>
                        <a:prstGeom prst="parallelogram">
                          <a:avLst>
                            <a:gd name="adj" fmla="val 27016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7" type="#_x0000_t7" style="position:absolute;left:0pt;flip:y;margin-left:-136.4pt;margin-top:-72pt;height:12.4pt;width:192.65pt;z-index:251689984;mso-width-relative:page;mso-height-relative:page;" fillcolor="#B4CAE1 [1300]" filled="t" stroked="f" coordsize="21600,21600" o:gfxdata="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mBYlneAAAADgEAAA8AAAAAAAAAAQAg&#10;AAAAIgAAAGRycy9kb3ducmV2LnhtbFBLAQIUABQAAAAIAIdO4kB88E77CAIAAOkDAAAOAAAAAAAA&#10;AAEAIAAAAC0BAABkcnMvZTJvRG9jLnhtbFBLBQYAAAAABgAGAFkBAACnBQAAAAA=&#10;" adj="375">
                <v:fill on="t" focussize="0,0"/>
                <v:stroke on="f" weight="2.7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-1791335</wp:posOffset>
                </wp:positionH>
                <wp:positionV relativeFrom="paragraph">
                  <wp:posOffset>-456565</wp:posOffset>
                </wp:positionV>
                <wp:extent cx="2936875" cy="1289050"/>
                <wp:effectExtent l="0" t="0" r="15875" b="6350"/>
                <wp:wrapNone/>
                <wp:docPr id="21" name="平行四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36875" cy="1289050"/>
                        </a:xfrm>
                        <a:prstGeom prst="parallelogram">
                          <a:avLst>
                            <a:gd name="adj" fmla="val 2694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x;margin-left:-141.05pt;margin-top:-35.95pt;height:101.5pt;width:231.25pt;z-index:251682816;v-text-anchor:middle;mso-width-relative:page;mso-height-relative:page;" fillcolor="#477AB1 [3204]" filled="t" stroked="f" coordsize="21600,21600" o:gfxdata="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L0c&#10;hmDbAAAADAEAAA8AAAAAAAAAAQAgAAAAIgAAAGRycy9kb3ducmV2LnhtbFBLAQIUABQAAAAIAIdO&#10;4kDN4EuikgIAAP8EAAAOAAAAAAAAAAEAIAAAACoBAABkcnMvZTJvRG9jLnhtbFBLBQYAAAAABgAG&#10;AFkBAAAuBgAAAAA=&#10;" adj="2555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2907030</wp:posOffset>
                </wp:positionH>
                <wp:positionV relativeFrom="paragraph">
                  <wp:posOffset>-308610</wp:posOffset>
                </wp:positionV>
                <wp:extent cx="2028825" cy="959485"/>
                <wp:effectExtent l="0" t="0" r="0" b="0"/>
                <wp:wrapNone/>
                <wp:docPr id="2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959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X年/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28.9pt;margin-top:-24.3pt;height:75.55pt;width:159.75pt;z-index:251687936;mso-width-relative:page;mso-height-relative:page;" filled="f" stroked="f" coordsize="21600,21600" o:gfxdata="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qeScncAAAACwEAAA8AAAAAAAAAAQAg&#10;AAAAIgAAAGRycy9kb3ducmV2LnhtbFBLAQIUABQAAAAIAIdO4kAdGCsAQwIAAHU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X年/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-2297430</wp:posOffset>
                </wp:positionH>
                <wp:positionV relativeFrom="paragraph">
                  <wp:posOffset>-657225</wp:posOffset>
                </wp:positionV>
                <wp:extent cx="9869170" cy="1690370"/>
                <wp:effectExtent l="0" t="0" r="17780" b="508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869170" cy="16903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180.9pt;margin-top:-51.75pt;height:133.1pt;width:777.1pt;z-index:251659264;v-text-anchor:middle;mso-width-relative:page;mso-height-relative:page;" fillcolor="#F2F2F2 [3052]" filled="t" stroked="f" coordsize="21600,21600" o:gfxdata="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Q8SXnZAAAADQEAAA8AAAAAAAAAAQAgAAAAIgAAAGRycy9kb3ducmV2LnhtbFBLAQIU&#10;ABQAAAAIAIdO4kB8bNdknQIAABoFAAAOAAAAAAAAAAEAIAAAACgBAABkcnMvZTJvRG9jLnhtbFBL&#10;BQYAAAAABgAGAFkBAAA3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-248285</wp:posOffset>
                </wp:positionV>
                <wp:extent cx="1280160" cy="467360"/>
                <wp:effectExtent l="0" t="0" r="0" b="0"/>
                <wp:wrapNone/>
                <wp:docPr id="2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9.25pt;margin-top:-19.55pt;height:36.8pt;width:100.8pt;z-index:251684864;mso-width-relative:page;mso-height-relative:page;" filled="f" stroked="f" coordsize="21600,21600" o:gfxdata="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OXZZ2wAAAAoBAAAPAAAAAAAAAAEAIAAAACIAAABk&#10;cnMvZG93bnJldi54bWxQSwECFAAUAAAACACHTuJATIMAF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-308610</wp:posOffset>
                </wp:positionV>
                <wp:extent cx="1512570" cy="959485"/>
                <wp:effectExtent l="0" t="0" r="0" b="0"/>
                <wp:wrapNone/>
                <wp:docPr id="19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959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1996.08.08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北京市朝阳区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96pt;margin-top:-24.3pt;height:75.55pt;width:119.1pt;z-index:251686912;mso-width-relative:page;mso-height-relative:page;" filled="f" stroked="f" coordsize="21600,21600" o:gfxdata="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baU3a2wAAAAsBAAAPAAAAAAAAAAEAIAAA&#10;ACIAAABkcnMvZG93bnJldi54bWxQSwECFAAUAAAACACHTuJAxp18KU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1996.08.08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北京市朝阳区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="0" w:leftChars="0" w:firstLine="0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7823835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9.45pt;margin-top:616.05pt;height:11.7pt;width:13.8pt;z-index:251668480;v-text-anchor:middle;mso-width-relative:page;mso-height-relative:page;" fillcolor="#3891A7 [3204]" filled="t" stroked="f" coordsize="606768,503202" o:gfxdata="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-622300</wp:posOffset>
                </wp:positionH>
                <wp:positionV relativeFrom="paragraph">
                  <wp:posOffset>2850515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9pt;margin-top:224.45pt;height:11.25pt;width:12.9pt;z-index:251665408;v-text-anchor:middle;mso-width-relative:page;mso-height-relative:page;" fillcolor="#3891A7 [3204]" filled="t" stroked="f" coordsize="10000,8569" o:gfxdata="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YzC9VdoAAAALAQAADwAAAAAAAAABACAAAAAi&#10;AAAAZHJzL2Rvd25yZXYueG1sUEsBAhQAFAAAAAgAh07iQJ+tHicLCAAAKiUAAA4AAAAAAAAAAQAg&#10;AAAAKQEAAGRycy9lMm9Eb2MueG1sUEsFBgAAAAAGAAYAWQEAAKYLAAAAAA==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-1311275</wp:posOffset>
                </wp:positionH>
                <wp:positionV relativeFrom="paragraph">
                  <wp:posOffset>9448165</wp:posOffset>
                </wp:positionV>
                <wp:extent cx="7896860" cy="157480"/>
                <wp:effectExtent l="0" t="0" r="8890" b="13970"/>
                <wp:wrapNone/>
                <wp:docPr id="24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896860" cy="1574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349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flip:x y;margin-left:-103.25pt;margin-top:743.95pt;height:12.4pt;width:621.8pt;z-index:251688960;mso-width-relative:page;mso-height-relative:page;" fillcolor="#B4CAE1 [1300]" filled="t" stroked="f" coordsize="21600,21600" o:gfxdata="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QcfIq2wAAAA8BAAAPAAAAAAAAAAEAIAAAACIAAABkcnMvZG93bnJldi54bWxQSwEC&#10;FAAUAAAACACHTuJAoVXfYPEBAAC+AwAADgAAAAAAAAABACAAAAAqAQAAZHJzL2Uyb0RvYy54bWxQ&#10;SwUGAAAAAAYABgBZAQAAjQUAAAAA&#10;">
                <v:fill on="t" focussize="0,0"/>
                <v:stroke on="f" weight="2.75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2759075</wp:posOffset>
                </wp:positionV>
                <wp:extent cx="127825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pt;margin-top:217.25pt;height:26.6pt;width:100.65pt;z-index:251662336;mso-width-relative:page;mso-height-relative:page;" filled="f" stroked="f" coordsize="21600,21600" o:gfxdata="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ZDHTZ3QAAAAsBAAAPAAAAAAAAAAEAIAAAACIAAABk&#10;cnMvZG93bnJldi54bWxQSwECFAAUAAAACACHTuJA1t/g3T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-422910</wp:posOffset>
                </wp:positionH>
                <wp:positionV relativeFrom="paragraph">
                  <wp:posOffset>5967730</wp:posOffset>
                </wp:positionV>
                <wp:extent cx="127825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3pt;margin-top:469.9pt;height:26.6pt;width:100.65pt;z-index:251663360;mso-width-relative:page;mso-height-relative:page;" filled="f" stroked="f" coordsize="21600,21600" o:gfxdata="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gNg8k3AAAAAwBAAAPAAAAAAAAAAEAIAAAACIAAABk&#10;cnMvZG93bnJldi54bWxQSwECFAAUAAAACACHTuJAlrD27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7731125</wp:posOffset>
                </wp:positionV>
                <wp:extent cx="127825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25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pt;margin-top:608.75pt;height:26.6pt;width:100.65pt;z-index:251664384;mso-width-relative:page;mso-height-relative:page;" filled="f" stroked="f" coordsize="21600,21600" o:gfxdata="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9nApt0AAAANAQAADwAAAAAAAAABACAAAAAiAAAA&#10;ZHJzL2Rvd25yZXYueG1sUEsBAhQAFAAAAAgAh07iQJQvaiQ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1318260</wp:posOffset>
                </wp:positionV>
                <wp:extent cx="6569710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569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1pt;margin-top:103.8pt;height:0pt;width:517.3pt;z-index:251675648;mso-width-relative:page;mso-height-relative:page;" filled="f" stroked="t" coordsize="21600,21600" o:gfxdata="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VWu6/9kAAAALAQAADwAAAAAAAAABACAAAAAiAAAAZHJzL2Rvd25yZXYueG1s&#10;UEsBAhQAFAAAAAgAh07iQGD5ok73AQAAygMAAA4AAAAAAAAAAQAgAAAAKAEAAGRycy9lMm9Eb2Mu&#10;eG1sUEsFBgAAAAAGAAYAWQEAAJE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-649605</wp:posOffset>
                </wp:positionH>
                <wp:positionV relativeFrom="paragraph">
                  <wp:posOffset>1096010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51.15pt;margin-top:86.3pt;height:11pt;width:17.2pt;z-index:251666432;v-text-anchor:middle;mso-width-relative:page;mso-height-relative:page;" fillcolor="#3891A7 [3204]" filled="t" stroked="f" coordsize="604718,382112" o:gfxdata="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3145155</wp:posOffset>
                </wp:positionV>
                <wp:extent cx="67627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JAVA开发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247.65pt;height:25.2pt;width:532.5pt;z-index:251671552;mso-width-relative:page;mso-height-relative:page;" filled="f" stroked="f" coordsize="21600,21600" o:gfxdata="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Pat/+2QAAAAwBAAAPAAAAAAAAAAEAIAAAACIAAABkcnMvZG93bnJldi54bWxQSwEC&#10;FAAUAAAACACHTuJAZ354S7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3467100</wp:posOffset>
                </wp:positionV>
                <wp:extent cx="673227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27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273pt;height:97.2pt;width:530.1pt;z-index:251672576;mso-width-relative:page;mso-height-relative:page;" filled="f" stroked="f" coordsize="21600,21600" o:gfxdata="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kth2gAAAAwBAAAPAAAAAAAAAAEAIAAAACIAAABkcnMvZG93bnJldi54bWxQ&#10;SwECFAAUAAAACACHTuJAhIWCA7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3081020</wp:posOffset>
                </wp:positionV>
                <wp:extent cx="656971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1pt;margin-top:242.6pt;height:0pt;width:517.3pt;z-index:251676672;mso-width-relative:page;mso-height-relative:page;" filled="f" stroked="t" coordsize="21600,21600" o:gfxdata="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suOZzZAAAACwEAAA8AAAAAAAAAAQAgAAAAIgAAAGRycy9kb3ducmV2LnhtbFBLAQIUABQAAAAI&#10;AIdO4kDTsIkq7AEAAL8DAAAOAAAAAAAAAAEAIAAAACgBAABkcnMvZTJvRG9jLnhtbFBLBQYAAAAA&#10;BgAGAFkBAACGBQAAAAA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4700270</wp:posOffset>
                </wp:positionV>
                <wp:extent cx="6745605" cy="1234440"/>
                <wp:effectExtent l="0" t="0" r="0" b="0"/>
                <wp:wrapNone/>
                <wp:docPr id="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0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负责Java技术栈技术选型及技术攻关；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负责系统及相关产品需求分析及技术架构设计，对产品及应用的灵活性、开放性负责；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负责Java技术基础组件及核心代码的开发，对产品性能及代码质量负责；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与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Java研发团队进行业务系统开发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参与技术评估、技术积累、技术难题解决等工作。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370.1pt;height:97.2pt;width:531.15pt;z-index:251681792;mso-width-relative:page;mso-height-relative:page;" filled="f" stroked="f" coordsize="21600,21600" o:gfxdata="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3xbw2gAAAAwBAAAPAAAAAAAAAAEAIAAAACIAAABkcnMvZG93bnJldi54bWxQ&#10;SwECFAAUAAAACACHTuJA92lUSb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负责Java技术栈技术选型及技术攻关；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负责系统及相关产品需求分析及技术架构设计，对产品及应用的灵活性、开放性负责；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负责Java技术基础组件及核心代码的开发，对产品性能及代码质量负责；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与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Java研发团队进行业务系统开发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参与技术评估、技术积累、技术难题解决等工作。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4378325</wp:posOffset>
                </wp:positionV>
                <wp:extent cx="6762750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JAVA开发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344.75pt;height:25.2pt;width:532.5pt;z-index:251680768;mso-width-relative:page;mso-height-relative:page;" filled="f" stroked="f" coordsize="21600,21600" o:gfxdata="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oVDJM2QAAAAwBAAAPAAAAAAAAAAEAIAAAACIAAABkcnMvZG93bnJldi54bWxQSwEC&#10;FAAUAAAACACHTuJAOvUQ4boBAABfAwAADgAAAAAAAAABACAAAAAo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6391275</wp:posOffset>
                </wp:positionV>
                <wp:extent cx="6718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503.25pt;height:61.2pt;width:529pt;z-index:251673600;mso-width-relative:page;mso-height-relative:page;" filled="f" stroked="f" coordsize="21600,21600" o:gfxdata="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qIob+2gAAAA4BAAAPAAAAAAAAAAEAIAAAACIAAABkcnMvZG93bnJldi54bWxQ&#10;SwECFAAUAAAACACHTuJA8iJUm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-624205</wp:posOffset>
                </wp:positionH>
                <wp:positionV relativeFrom="paragraph">
                  <wp:posOffset>6040120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9.15pt;margin-top:475.6pt;height:14.55pt;width:13.2pt;z-index:251667456;v-text-anchor:middle;mso-width-relative:page;mso-height-relative:page;" fillcolor="#3891A7 [3204]" filled="t" stroked="f" coordsize="557453,606706" o:gfxdata="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6285865</wp:posOffset>
                </wp:positionV>
                <wp:extent cx="6569710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1pt;margin-top:494.95pt;height:0pt;width:517.3pt;z-index:251677696;mso-width-relative:page;mso-height-relative:page;" filled="f" stroked="t" coordsize="21600,21600" o:gfxdata="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UkNGdgAAAANAQAADwAAAAAAAAABACAAAAAiAAAAZHJzL2Rvd25yZXYueG1sUEsBAhQAFAAAAAgA&#10;h07iQP/dO2fsAQAAvwMAAA4AAAAAAAAAAQAgAAAAJw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8159115</wp:posOffset>
                </wp:positionV>
                <wp:extent cx="6748780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8780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.4pt;margin-top:642.45pt;height:63.3pt;width:531.4pt;z-index:251660288;mso-width-relative:page;mso-height-relative:page;" filled="f" stroked="f" coordsize="21600,21600" o:gfxdata="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2hV7HeAAAADgEAAA8AAAAAAAAAAQAgAAAA&#10;IgAAAGRycy9kb3ducmV2LnhtbFBLAQIUABQAAAAIAIdO4kBJl7IS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8047355</wp:posOffset>
                </wp:positionV>
                <wp:extent cx="6569710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9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1pt;margin-top:633.65pt;height:0pt;width:517.3pt;z-index:251678720;mso-width-relative:page;mso-height-relative:page;" filled="f" stroked="t" coordsize="21600,21600" o:gfxdata="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RYsNNkAAAANAQAADwAAAAAAAAABACAAAAAiAAAAZHJzL2Rvd25yZXYueG1sUEsBAhQAFAAAAAgA&#10;h07iQA0etmHrAQAAvwMAAA4AAAAAAAAAAQAgAAAAKAEAAGRycy9lMm9Eb2MueG1sUEsFBgAAAAAG&#10;AAYAWQEAAIUFAAAAAA==&#10;">
                <v:fill on="f" focussize="0,0"/>
                <v:stroke weight="1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1731645</wp:posOffset>
                </wp:positionV>
                <wp:extent cx="675386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8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136.35pt;height:79.2pt;width:531.8pt;z-index:251670528;mso-width-relative:page;mso-height-relative:page;" filled="f" stroked="f" coordsize="21600,21600" o:gfxdata="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2PoAHZAAAADAEAAA8AAAAAAAAAAQAgAAAAIgAAAGRycy9kb3ducmV2LnhtbFBL&#10;AQIUABQAAAAIAIdO4kCDrjln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-728980</wp:posOffset>
                </wp:positionH>
                <wp:positionV relativeFrom="paragraph">
                  <wp:posOffset>1396365</wp:posOffset>
                </wp:positionV>
                <wp:extent cx="67913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13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7.4pt;margin-top:109.95pt;height:25.2pt;width:534.75pt;z-index:251669504;mso-width-relative:page;mso-height-relative:page;" filled="f" stroked="f" coordsize="21600,21600" o:gfxdata="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HBhkXtoAAAAMAQAADwAAAAAAAAABACAAAAAiAAAAZHJzL2Rvd25yZXYueG1s&#10;UEsBAhQAFAAAAAgAh07iQJA/3BO9AQAAXwMAAA4AAAAAAAAAAQAgAAAAKQ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-430530</wp:posOffset>
                </wp:positionH>
                <wp:positionV relativeFrom="paragraph">
                  <wp:posOffset>1003300</wp:posOffset>
                </wp:positionV>
                <wp:extent cx="112204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9pt;margin-top:79pt;height:26.6pt;width:88.35pt;z-index:251661312;mso-width-relative:page;mso-height-relative:page;" filled="f" stroked="f" coordsize="21600,21600" o:gfxdata="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SnxPtsAAAALAQAADwAAAAAAAAABACAAAAAiAAAA&#10;ZHJzL2Rvd25yZXYueG1sUEsBAhQAFAAAAAgAh07iQN9kCW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41910</wp:posOffset>
                </wp:positionV>
                <wp:extent cx="1823085" cy="337185"/>
                <wp:effectExtent l="0" t="0" r="0" b="0"/>
                <wp:wrapNone/>
                <wp:docPr id="2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8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59.25pt;margin-top:3.3pt;height:26.55pt;width:143.55pt;z-index:251685888;mso-width-relative:page;mso-height-relative:page;" filled="f" stroked="f" coordsize="21600,21600" o:gfxdata="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9OfP7bAAAACgEAAA8AAAAAAAAAAQAgAAAAIgAAAGRy&#10;cy9kb3ducmV2LnhtbFBLAQIUABQAAAAIAIdO4kABQ57/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74624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PttAABkcnMvbWVk&#10;aWEvaW1hZ2UxLnBuZ1BLAQIUABQAAAAIAIdO4kDeOhzqs2MAAA9lAAAUAAAAAAAAAAEAIAAAABYK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209AA35-49E2-482F-9D6A-15E7EC4943A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498BC69-531D-4403-8340-3FE63492054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424CAD6-FA6B-4233-8F2A-DFAC8FC6555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73276C36-2B57-43C9-989D-535DFDF406C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87973EEA-8134-4C79-8AE1-0A670993A3A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76A4B24D-DB39-4994-B15D-BFAD519C0C7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478F0B8F-C63E-4CA0-A297-D389C17460BF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E87889C4-018E-4232-9B61-B552C4E14DF3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4BC9D751-2539-47EB-B44D-7963C2E1EDD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4B317DC0-3CC9-464E-A718-1B632F282EB8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1" w:fontKey="{2B4009BC-B294-47E9-8CD7-C6B5469F39FB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4C96165"/>
    <w:multiLevelType w:val="singleLevel"/>
    <w:tmpl w:val="34C961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32C1488"/>
    <w:rsid w:val="050701C2"/>
    <w:rsid w:val="05925983"/>
    <w:rsid w:val="062E2E51"/>
    <w:rsid w:val="063702A7"/>
    <w:rsid w:val="073741EC"/>
    <w:rsid w:val="0AD322AB"/>
    <w:rsid w:val="0B0E5366"/>
    <w:rsid w:val="0F210251"/>
    <w:rsid w:val="12743C24"/>
    <w:rsid w:val="145C772E"/>
    <w:rsid w:val="162C25BE"/>
    <w:rsid w:val="18320A4C"/>
    <w:rsid w:val="19B70EAC"/>
    <w:rsid w:val="1B0E795D"/>
    <w:rsid w:val="1B2F6F40"/>
    <w:rsid w:val="1D2B032E"/>
    <w:rsid w:val="1DF0098A"/>
    <w:rsid w:val="1E5B684D"/>
    <w:rsid w:val="1ED325B6"/>
    <w:rsid w:val="2045206E"/>
    <w:rsid w:val="218D76F1"/>
    <w:rsid w:val="22397A5D"/>
    <w:rsid w:val="255E1C36"/>
    <w:rsid w:val="25781D74"/>
    <w:rsid w:val="25894239"/>
    <w:rsid w:val="25BC79B0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D1D1FA6"/>
    <w:rsid w:val="3D1F4FCF"/>
    <w:rsid w:val="3FA11776"/>
    <w:rsid w:val="412D2C62"/>
    <w:rsid w:val="4247233B"/>
    <w:rsid w:val="42BD2493"/>
    <w:rsid w:val="4317417B"/>
    <w:rsid w:val="43180F69"/>
    <w:rsid w:val="45367BAA"/>
    <w:rsid w:val="464977CD"/>
    <w:rsid w:val="46EB2AFA"/>
    <w:rsid w:val="48B20D13"/>
    <w:rsid w:val="4A27264A"/>
    <w:rsid w:val="4EDB475C"/>
    <w:rsid w:val="52401D52"/>
    <w:rsid w:val="54035D09"/>
    <w:rsid w:val="54AA01B0"/>
    <w:rsid w:val="551C2364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565914"/>
    <w:rsid w:val="6A947A25"/>
    <w:rsid w:val="6AD06270"/>
    <w:rsid w:val="6C384C57"/>
    <w:rsid w:val="6E6839AE"/>
    <w:rsid w:val="6E9C77B7"/>
    <w:rsid w:val="6EB103F2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A64780F"/>
    <w:rsid w:val="7BE62F43"/>
    <w:rsid w:val="7BF22495"/>
    <w:rsid w:val="7E5F555C"/>
    <w:rsid w:val="7EE575D4"/>
    <w:rsid w:val="7FB01F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12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2022-05-17T02:17:34Z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3B5B37834C734475B6AFDB0E6FA6C28E</vt:lpwstr>
  </property>
  <property fmtid="{D5CDD505-2E9C-101B-9397-08002B2CF9AE}" pid="4" name="KSOTemplateUUID">
    <vt:lpwstr>v1.0_mb_hEG1CWb+hs/pBoArktCX+Q==</vt:lpwstr>
  </property>
</Properties>
</file>