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-73660</wp:posOffset>
                </wp:positionV>
                <wp:extent cx="2613025" cy="975360"/>
                <wp:effectExtent l="0" t="0" r="0" b="0"/>
                <wp:wrapNone/>
                <wp:docPr id="3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应届生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55.15pt;margin-top:-5.8pt;height:76.8pt;width:205.75pt;z-index:251693056;mso-width-relative:page;mso-height-relative:page;" filled="f" stroked="f" coordsize="21600,21600" o:gfxdata="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1+sA63AAAAAoBAAAPAAAAAAAAAAEA&#10;IAAAACIAAABkcnMvZG93bnJldi54bWxQSwECFAAUAAAACACHTuJAQ+p3hk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应届生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-732155</wp:posOffset>
                </wp:positionH>
                <wp:positionV relativeFrom="paragraph">
                  <wp:posOffset>-73660</wp:posOffset>
                </wp:positionV>
                <wp:extent cx="2221230" cy="975360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30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22岁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北京市朝阳区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57.65pt;margin-top:-5.8pt;height:76.8pt;width:174.9pt;z-index:251692032;mso-width-relative:page;mso-height-relative:page;" filled="f" stroked="f" coordsize="21600,21600" o:gfxdata="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7Zx4b3AAAAAsBAAAPAAAAAAAAAAEA&#10;IAAAACIAAABkcnMvZG93bnJldi54bWxQSwECFAAUAAAACACHTuJAO90utk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22岁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北京市朝阳区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-483235</wp:posOffset>
                </wp:positionV>
                <wp:extent cx="1887220" cy="262255"/>
                <wp:effectExtent l="0" t="0" r="0" b="0"/>
                <wp:wrapNone/>
                <wp:docPr id="2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0.2pt;margin-top:-38.05pt;height:20.65pt;width:148.6pt;z-index:251691008;mso-width-relative:page;mso-height-relative:page;" filled="f" stroked="f" coordsize="21600,21600" o:gfxdata="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vLY8rbAAAACwEAAA8AAAAAAAAAAQAgAAAAIgAAAGRy&#10;cy9kb3ducmV2LnhtbFBLAQIUABQAAAAIAIdO4kCw0wRC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-639445</wp:posOffset>
                </wp:positionV>
                <wp:extent cx="1304925" cy="469900"/>
                <wp:effectExtent l="0" t="0" r="0" b="0"/>
                <wp:wrapNone/>
                <wp:docPr id="2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60.85pt;margin-top:-50.35pt;height:37pt;width:102.75pt;z-index:251689984;mso-width-relative:page;mso-height-relative:page;" filled="f" stroked="f" coordsize="21600,21600" o:gfxdata="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d6p+52wAAAAwBAAAPAAAAAAAAAAEAIAAAACIAAABk&#10;cnMvZG93bnJldi54bWxQSwECFAAUAAAACACHTuJAPBKCET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4855210</wp:posOffset>
            </wp:positionH>
            <wp:positionV relativeFrom="paragraph">
              <wp:posOffset>-568960</wp:posOffset>
            </wp:positionV>
            <wp:extent cx="1024255" cy="1435100"/>
            <wp:effectExtent l="9525" t="9525" r="13970" b="22225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4351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2"/>
          <w:szCs w:val="24"/>
        </w:rPr>
        <w:t xml:space="preserve"> </w:t>
      </w:r>
      <w:bookmarkStart w:id="0" w:name="_GoBack"/>
      <w:bookmarkEnd w:id="0"/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1826895</wp:posOffset>
                </wp:positionV>
                <wp:extent cx="675005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5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143.85pt;height:79.2pt;width:531.5pt;z-index:251679744;mso-width-relative:page;mso-height-relative:page;" filled="f" stroked="f" coordsize="21600,21600" o:gfxdata="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4juzXaAAAADAEAAA8AAAAAAAAAAQAgAAAAIgAAAGRycy9kb3ducmV2LnhtbFBL&#10;AQIUABQAAAAIAIdO4kCbHvAbuwEAAGADAAAOAAAAAAAAAAEAIAAAACk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6249670</wp:posOffset>
                </wp:positionV>
                <wp:extent cx="6508115" cy="270510"/>
                <wp:effectExtent l="0" t="0" r="6985" b="1524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115" cy="270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75pt;margin-top:492.1pt;height:21.3pt;width:512.45pt;z-index:251661312;v-text-anchor:middle;mso-width-relative:page;mso-height-relative:page;" fillcolor="#F2F2F2 [3052]" filled="t" stroked="f" coordsize="21600,21600" o:gfxdata="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NW+yL/dAAAADAEAAA8AAAAAAAAAAQAgAAAA&#10;IgAAAGRycy9kb3ducmV2LnhtbFBLAQIUABQAAAAIAIdO4kC/rABABgIAAAMEAAAOAAAAAAAAAAEA&#10;IAAAACw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7959725</wp:posOffset>
                </wp:positionV>
                <wp:extent cx="6508115" cy="270510"/>
                <wp:effectExtent l="0" t="0" r="6985" b="152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115" cy="270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75pt;margin-top:626.75pt;height:21.3pt;width:512.45pt;z-index:251662336;v-text-anchor:middle;mso-width-relative:page;mso-height-relative:page;" fillcolor="#F2F2F2 [3052]" filled="t" stroked="f" coordsize="21600,21600" o:gfxdata="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n1o0ld4AAAANAQAADwAAAAAAAAABACAA&#10;AAAiAAAAZHJzL2Rvd25yZXYueG1sUEsBAhQAFAAAAAgAh07iQHEYlpAHAgAAAwQAAA4AAAAAAAAA&#10;AQAgAAAAL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2860675</wp:posOffset>
                </wp:positionV>
                <wp:extent cx="6508115" cy="270510"/>
                <wp:effectExtent l="0" t="0" r="6985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115" cy="270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75pt;margin-top:225.25pt;height:21.3pt;width:512.45pt;z-index:251663360;v-text-anchor:middle;mso-width-relative:page;mso-height-relative:page;" fillcolor="#F2F2F2 [3052]" filled="t" stroked="f" coordsize="21600,21600" o:gfxdata="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l8GUd0AAAALAQAADwAAAAAAAAABACAAAAAi&#10;AAAAZHJzL2Rvd25yZXYueG1sUEsBAhQAFAAAAAgAh07iQELvGngFAgAAAQQAAA4AAAAAAAAAAQAg&#10;AAAALAEAAGRycy9lMm9Eb2MueG1sUEsFBgAAAAAGAAYAWQEAAKM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-593725</wp:posOffset>
                </wp:positionH>
                <wp:positionV relativeFrom="paragraph">
                  <wp:posOffset>2938780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6.75pt;margin-top:231.4pt;height:9.3pt;width:9.85pt;z-index:251686912;v-text-anchor:middle;mso-width-relative:page;mso-height-relative:page;" fillcolor="#FFFFFF [3212]" filled="t" stroked="f" coordsize="608697,568475" o:gfxdata="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hqG/3NoAAAALAQAADwAAAAAAAAABACAAAAAiAAAAZHJzL2Rvd25y&#10;ZXYueG1sUEsBAhQAFAAAAAgAh07iQDd/QOaPCwAAV0AAAA4AAAAAAAAAAQAgAAAAKQ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2860675</wp:posOffset>
                </wp:positionV>
                <wp:extent cx="269240" cy="270510"/>
                <wp:effectExtent l="0" t="0" r="16510" b="1524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27051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35pt;margin-top:225.25pt;height:21.3pt;width:21.2pt;z-index:251682816;v-text-anchor:middle;mso-width-relative:page;mso-height-relative:page;" fillcolor="#424E5B [3208]" filled="t" stroked="f" coordsize="21600,21600" o:gfxdata="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Obhx3AAAAAwBAAAPAAAAAAAAAAEAIAAAACIAAABkcnMvZG93bnJl&#10;di54bWxQSwECFAAUAAAACACHTuJALfo+q/kBAADgAwAADgAAAAAAAAABACAAAAAr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2825750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校园经历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05pt;margin-top:222.5pt;height:26.6pt;width:149.75pt;z-index:251683840;mso-width-relative:page;mso-height-relative:page;" filled="f" stroked="f" coordsize="21600,21600" o:gfxdata="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D4ge12wAAAAsBAAAPAAAAAAAAAAEAIAAAACIAAABk&#10;cnMvZG93bnJldi54bWxQSwECFAAUAAAACACHTuJA/U4o3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校园经历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3189605</wp:posOffset>
                </wp:positionV>
                <wp:extent cx="678370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370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251.15pt;height:25.2pt;width:534.15pt;z-index:251684864;mso-width-relative:page;mso-height-relative:page;" filled="f" stroked="f" coordsize="21600,21600" o:gfxdata="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KsG3V2gAAAAwBAAAPAAAAAAAAAAEAIAAAACIAAABkcnMvZG93bnJldi54bWxQ&#10;SwECFAAUAAAACACHTuJAp4PJpb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3521710</wp:posOffset>
                </wp:positionV>
                <wp:extent cx="6539230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23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277.3pt;height:79.2pt;width:514.9pt;z-index:251685888;mso-width-relative:page;mso-height-relative:page;" filled="f" stroked="f" coordsize="21600,21600" o:gfxdata="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Tdg1NkAAAAMAQAADwAAAAAAAAABACAAAAAiAAAAZHJzL2Rvd25yZXYueG1s&#10;UEsBAhQAFAAAAAgAh07iQL7hxQK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1254760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7.8pt;margin-top:98.8pt;height:8.2pt;width:12.85pt;z-index:251675648;v-text-anchor:middle;mso-width-relative:page;mso-height-relative:page;" fillcolor="#FFFFFF [3212]" filled="t" stroked="f" coordsize="604718,382112" o:gfxdata="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1174115</wp:posOffset>
                </wp:positionV>
                <wp:extent cx="269240" cy="270510"/>
                <wp:effectExtent l="0" t="0" r="16510" b="152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27051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35pt;margin-top:92.45pt;height:21.3pt;width:21.2pt;z-index:251666432;v-text-anchor:middle;mso-width-relative:page;mso-height-relative:page;" fillcolor="#424E5B [3208]" filled="t" stroked="f" coordsize="21600,21600" o:gfxdata="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FE9D/3AAAAAwBAAAPAAAAAAAAAAEAIAAAACIAAABkcnMvZG93bnJl&#10;di54bWxQSwECFAAUAAAACACHTuJAo/PvgfkBAADgAwAADgAAAAAAAAABACAAAAAr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1139190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05pt;margin-top:89.7pt;height:26.6pt;width:131.45pt;z-index:251667456;mso-width-relative:page;mso-height-relative:page;" filled="f" stroked="f" coordsize="21600,21600" o:gfxdata="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1ghxHcAAAACwEAAA8AAAAAAAAAAQAgAAAAIgAA&#10;AGRycy9kb3ducmV2LnhtbFBLAQIUABQAAAAIAIdO4kAsXKBw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-590550</wp:posOffset>
                </wp:positionH>
                <wp:positionV relativeFrom="paragraph">
                  <wp:posOffset>4634230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6.5pt;margin-top:364.9pt;height:8.5pt;width:9.75pt;z-index:251674624;v-text-anchor:middle;mso-width-relative:page;mso-height-relative:page;" fillcolor="#FFFFFF [3212]" filled="t" stroked="f" coordsize="10000,8569" o:gfxdata="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3qZT6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4561840</wp:posOffset>
                </wp:positionV>
                <wp:extent cx="269240" cy="270510"/>
                <wp:effectExtent l="0" t="0" r="16510" b="1524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27051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35pt;margin-top:359.2pt;height:21.3pt;width:21.2pt;z-index:251668480;v-text-anchor:middle;mso-width-relative:page;mso-height-relative:page;" fillcolor="#424E5B [3208]" filled="t" stroked="f" coordsize="21600,21600" o:gfxdata="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3qPvr2wAAAAwBAAAPAAAAAAAAAAEAIAAAACIAAABkcnMvZG93bnJldi54&#10;bWxQSwECFAAUAAAACACHTuJAfO/ZMfcBAADeAwAADgAAAAAAAAABACAAAAAqAQAAZHJzL2Uyb0Rv&#10;Yy54bWxQSwUGAAAAAAYABgBZAQAAk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4526915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实习经历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05pt;margin-top:356.45pt;height:26.6pt;width:149.75pt;z-index:251669504;mso-width-relative:page;mso-height-relative:page;" filled="f" stroked="f" coordsize="21600,21600" o:gfxdata="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1K7+h3AAAAAsBAAAPAAAAAAAAAAEAIAAAACIAAABk&#10;cnMvZG93bnJldi54bWxQSwECFAAUAAAACACHTuJA+Bl2o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实习经历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4880610</wp:posOffset>
                </wp:positionV>
                <wp:extent cx="683768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68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384.3pt;height:25.2pt;width:538.4pt;z-index:251680768;mso-width-relative:page;mso-height-relative:page;" filled="f" stroked="f" coordsize="21600,21600" o:gfxdata="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kCOyNoAAAAMAQAADwAAAAAAAAABACAAAAAiAAAAZHJzL2Rvd25yZXYueG1sUEsB&#10;AhQAFAAAAAgAh07iQClNNXO6AQAAXwMAAA4AAAAAAAAAAQAgAAAAKQ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5209540</wp:posOffset>
                </wp:positionV>
                <wp:extent cx="625157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157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410.2pt;height:97.2pt;width:492.25pt;z-index:251681792;mso-width-relative:page;mso-height-relative:page;" filled="f" stroked="f" coordsize="21600,21600" o:gfxdata="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fvtSNkAAAANAQAADwAAAAAAAAABACAAAAAiAAAAZHJzL2Rvd25yZXYueG1s&#10;UEsBAhQAFAAAAAgAh07iQNrV+GW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6311900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6.35pt;margin-top:497pt;height:10.9pt;width:9.95pt;z-index:251676672;v-text-anchor:middle;mso-width-relative:page;mso-height-relative:page;" fillcolor="#FFFFFF [3212]" filled="t" stroked="f" coordsize="557453,606706" o:gfxdata="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IuLmgbYAAAADA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6249670</wp:posOffset>
                </wp:positionV>
                <wp:extent cx="269240" cy="270510"/>
                <wp:effectExtent l="0" t="0" r="16510" b="1524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27051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35pt;margin-top:492.1pt;height:21.3pt;width:21.2pt;z-index:251670528;v-text-anchor:middle;mso-width-relative:page;mso-height-relative:page;" fillcolor="#424E5B [3208]" filled="t" stroked="f" coordsize="21600,21600" o:gfxdata="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LXiGtsAAAANAQAADwAAAAAAAAABACAAAAAiAAAAZHJzL2Rvd25yZXYu&#10;eG1sUEsBAhQAFAAAAAgAh07iQFUxjEH4AQAA4AMAAA4AAAAAAAAAAQAgAAAAKg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-310515</wp:posOffset>
                </wp:positionH>
                <wp:positionV relativeFrom="paragraph">
                  <wp:posOffset>6216650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个人技能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45pt;margin-top:489.5pt;height:26.6pt;width:149.75pt;z-index:251671552;mso-width-relative:page;mso-height-relative:page;" filled="f" stroked="f" coordsize="21600,21600" o:gfxdata="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ztHe7cAAAADAEAAA8AAAAAAAAAAQAgAAAAIgAA&#10;AGRycy9kb3ducmV2LnhtbFBLAQIUABQAAAAIAIdO4kC4dmCS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个人技能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6614795</wp:posOffset>
                </wp:positionV>
                <wp:extent cx="653478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78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520.85pt;height:61.2pt;width:514.55pt;z-index:251687936;mso-width-relative:page;mso-height-relative:page;" filled="f" stroked="f" coordsize="21600,21600" o:gfxdata="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A1MFHaAAAADgEAAA8AAAAAAAAAAQAgAAAAIgAAAGRycy9kb3ducmV2Lnht&#10;bFBLAQIUABQAAAAIAIdO4kB6lV0e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7959725</wp:posOffset>
                </wp:positionV>
                <wp:extent cx="269240" cy="270510"/>
                <wp:effectExtent l="0" t="0" r="16510" b="1524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27051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35pt;margin-top:626.75pt;height:21.3pt;width:21.2pt;z-index:251672576;v-text-anchor:middle;mso-width-relative:page;mso-height-relative:page;" fillcolor="#424E5B [3208]" filled="t" stroked="f" coordsize="21600,21600" o:gfxdata="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Un1AK3AAAAA4BAAAPAAAAAAAAAAEAIAAAACIAAABkcnMvZG93bnJl&#10;di54bWxQSwECFAAUAAAACACHTuJAUah8HPkBAADgAwAADgAAAAAAAAABACAAAAAr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-318135</wp:posOffset>
                </wp:positionH>
                <wp:positionV relativeFrom="paragraph">
                  <wp:posOffset>7930515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 xml:space="preserve">自我评价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24E5B" w:themeColor="accent5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424E5B" w:themeColor="accent5"/>
                                <w:sz w:val="24"/>
                                <w:szCs w:val="24"/>
                                <w14:textFill>
                                  <w14:solidFill>
                                    <w14:schemeClr w14:val="accent5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05pt;margin-top:624.45pt;height:26.6pt;width:149.75pt;z-index:251673600;mso-width-relative:page;mso-height-relative:page;" filled="f" stroked="f" coordsize="21600,21600" o:gfxdata="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pOmjdAAAADQEAAA8AAAAAAAAAAQAgAAAAIgAA&#10;AGRycy9kb3ducmV2LnhtbFBLAQIUABQAAAAIAIdO4kC66fx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 xml:space="preserve">自我评价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24E5B" w:themeColor="accent5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424E5B" w:themeColor="accent5"/>
                          <w:sz w:val="24"/>
                          <w:szCs w:val="24"/>
                          <w14:textFill>
                            <w14:solidFill>
                              <w14:schemeClr w14:val="accent5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8328025</wp:posOffset>
                </wp:positionV>
                <wp:extent cx="675195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95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7pt;margin-top:655.75pt;height:63.3pt;width:531.65pt;z-index:251665408;mso-width-relative:page;mso-height-relative:page;" filled="f" stroked="f" coordsize="21600,21600" o:gfxdata="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0RjgjeAAAADgEAAA8AAAAAAAAAAQAgAAAA&#10;IgAAAGRycy9kb3ducmV2LnhtbFBLAQIUABQAAAAIAIdO4kBSHaQD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8030845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6.85pt;margin-top:632.35pt;height:8.8pt;width:10.4pt;z-index:251677696;v-text-anchor:middle;mso-width-relative:page;mso-height-relative:page;" fillcolor="#FFFFFF [3212]" filled="t" stroked="f" coordsize="606768,503202" o:gfxdata="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-745490</wp:posOffset>
                </wp:positionH>
                <wp:positionV relativeFrom="paragraph">
                  <wp:posOffset>1490345</wp:posOffset>
                </wp:positionV>
                <wp:extent cx="684276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8.7pt;margin-top:117.35pt;height:25.2pt;width:538.8pt;z-index:251678720;mso-width-relative:page;mso-height-relative:page;" filled="f" stroked="f" coordsize="21600,21600" o:gfxdata="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JY8V/ZAAAADAEAAA8AAAAAAAAAAQAgAAAAIgAAAGRycy9kb3ducmV2LnhtbFBL&#10;AQIUABQAAAAIAIdO4kDeyBE2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1174115</wp:posOffset>
                </wp:positionV>
                <wp:extent cx="6508115" cy="270510"/>
                <wp:effectExtent l="0" t="0" r="6985" b="152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115" cy="270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75pt;margin-top:92.45pt;height:21.3pt;width:512.45pt;z-index:251659264;v-text-anchor:middle;mso-width-relative:page;mso-height-relative:page;" fillcolor="#F2F2F2 [3052]" filled="t" stroked="f" coordsize="21600,21600" o:gfxdata="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nVu390AAAALAQAADwAAAAAAAAABACAAAAAi&#10;AAAAZHJzL2Rvd25yZXYueG1sUEsBAhQAFAAAAAgAh07iQDtQDbYFAgAAAQQAAA4AAAAAAAAAAQAg&#10;AAAALAEAAGRycy9lMm9Eb2MueG1sUEsFBgAAAAAGAAYAWQEAAKM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-555625</wp:posOffset>
                </wp:positionH>
                <wp:positionV relativeFrom="paragraph">
                  <wp:posOffset>4561840</wp:posOffset>
                </wp:positionV>
                <wp:extent cx="6508115" cy="270510"/>
                <wp:effectExtent l="0" t="0" r="6985" b="152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115" cy="2705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3.75pt;margin-top:359.2pt;height:21.3pt;width:512.45pt;z-index:251660288;v-text-anchor:middle;mso-width-relative:page;mso-height-relative:page;" fillcolor="#F2F2F2 [3052]" filled="t" stroked="f" coordsize="21600,21600" o:gfxdata="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DORcveAAAACwEAAA8AAAAAAAAAAQAgAAAA&#10;IgAAAGRycy9kb3ducmV2LnhtbFBLAQIUABQAAAAIAIdO4kALOks7BQIAAAEEAAAOAAAAAAAAAAEA&#10;IAAAAC0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88960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E552680-8A49-49F7-90B8-F4DA0F716DD0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A30729DA-C1AA-4E71-B316-BF059ACC416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8BE483A3-F690-4BB2-8B21-EEE556670D3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B100DA22-268F-4474-9DBB-68B9B85DA3A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1AD6EDCB-4277-4101-8E07-2FD4FB25DF8F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A769D8CC-98C3-41A7-B43D-20212886E40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206A5A12-728E-448B-BF58-E90C5B8187A1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452B02C4-7176-4005-BE84-429913A2F374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796603EC-3196-4441-A96E-3A780808EB3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D90352E9-EF3D-4AE6-B4D4-955A4CB19FDD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  <w:r>
      <w:rPr>
        <w:sz w:val="22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-1118870</wp:posOffset>
              </wp:positionH>
              <wp:positionV relativeFrom="paragraph">
                <wp:posOffset>23495</wp:posOffset>
              </wp:positionV>
              <wp:extent cx="7512050" cy="1977390"/>
              <wp:effectExtent l="0" t="0" r="12700" b="3810"/>
              <wp:wrapNone/>
              <wp:docPr id="29" name="自选图形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12050" cy="197739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 w="9525">
                        <a:noFill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rect id="自选图形 23" o:spid="_x0000_s1026" o:spt="1" style="position:absolute;left:0pt;margin-left:-88.1pt;margin-top:1.85pt;height:155.7pt;width:591.5pt;z-index:251659264;mso-width-relative:page;mso-height-relative:page;" fillcolor="#424E5B [3208]" filled="t" stroked="f" coordsize="21600,21600" o:gfxdata="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AS7E99cAAAAKAQAADwAAAAAAAAABACAAAAAiAAAAZHJz&#10;L2Rvd25yZXYueG1sUEsBAhQAFAAAAAgAh07iQA5ybkjMAQAAcQMAAA4AAAAAAAAAAQAgAAAAJgEA&#10;AGRycy9lMm9Eb2MueG1sUEsFBgAAAAAGAAYAWQEAAGQFAAAAAA==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-1160780</wp:posOffset>
              </wp:positionH>
              <wp:positionV relativeFrom="paragraph">
                <wp:posOffset>297815</wp:posOffset>
              </wp:positionV>
              <wp:extent cx="7685405" cy="445770"/>
              <wp:effectExtent l="0" t="0" r="10795" b="11430"/>
              <wp:wrapNone/>
              <wp:docPr id="23" name="矩形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13665" y="245110"/>
                        <a:ext cx="7685405" cy="44577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1.4pt;margin-top:23.45pt;height:35.1pt;width:605.15pt;z-index:251660288;v-text-anchor:middle;mso-width-relative:page;mso-height-relative:page;" fillcolor="#FFFFFF [3212]" filled="t" stroked="f" coordsize="21600,21600" o:gfxdata="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Jg2dRtgAAAAMAQAADwAAAAAAAAABACAAAAAiAAAAZHJzL2Rvd25yZXYueG1sUEsB&#10;AhQAFAAAAAgAh07iQHZ7rcNnAgAAwAQAAA4AAAAAAAAAAQAgAAAAJwEAAGRycy9lMm9Eb2MueG1s&#10;UEsFBgAAAAAGAAYAWQEAAAAGAAAAAA==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-1198245</wp:posOffset>
              </wp:positionH>
              <wp:positionV relativeFrom="paragraph">
                <wp:posOffset>-50165</wp:posOffset>
              </wp:positionV>
              <wp:extent cx="7670800" cy="10792460"/>
              <wp:effectExtent l="0" t="0" r="6350" b="8890"/>
              <wp:wrapNone/>
              <wp:docPr id="17" name="图文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02870" y="95250"/>
                        <a:ext cx="7670800" cy="10792460"/>
                      </a:xfrm>
                      <a:prstGeom prst="frame">
                        <a:avLst>
                          <a:gd name="adj1" fmla="val 190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style="position:absolute;left:0pt;margin-left:-94.35pt;margin-top:-3.95pt;height:849.8pt;width:604pt;z-index:251662336;v-text-anchor:middle;mso-width-relative:page;mso-height-relative:page;" fillcolor="#F2F2F2 [3052]" filled="t" stroked="f" coordsize="7670800,10792460" o:gfxdata="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8xGnw2wAAAA0BAAAPAAAAAAAAAAEAIAAAACIAAABkcnMvZG93bnJldi54bWxQSwECFAAUAAAA&#10;CACHTuJA69K5HZYCAAATBQAADgAAAAAAAAABACAAAAAqAQAAZHJzL2Uyb0RvYy54bWxQSwUGAAAA&#10;AAYABgBZAQAAMgYAAAAA&#10;" path="m0,0l7670800,0,7670800,10792460,0,10792460xm146282,146282l146282,10646177,7524517,10646177,7524517,146282xe">
              <v:path o:connectlocs="3835400,0;0,5396230;3835400,10792460;7670800,5396230" o:connectangles="247,164,82,0"/>
              <v:fill on="t" focussize="0,0"/>
              <v:stroke on="f" weight="2p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4C028C5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BA451A2"/>
    <w:rsid w:val="1D2B032E"/>
    <w:rsid w:val="1DF0098A"/>
    <w:rsid w:val="1E5B684D"/>
    <w:rsid w:val="1ED325B6"/>
    <w:rsid w:val="218D76F1"/>
    <w:rsid w:val="22397A5D"/>
    <w:rsid w:val="25781D74"/>
    <w:rsid w:val="28647AE3"/>
    <w:rsid w:val="29910562"/>
    <w:rsid w:val="2AA9555C"/>
    <w:rsid w:val="2AC72D5E"/>
    <w:rsid w:val="2CC73098"/>
    <w:rsid w:val="2CD63616"/>
    <w:rsid w:val="33F835DD"/>
    <w:rsid w:val="34DB0BD9"/>
    <w:rsid w:val="388C61E0"/>
    <w:rsid w:val="3BF769C5"/>
    <w:rsid w:val="3FA11776"/>
    <w:rsid w:val="412D2C62"/>
    <w:rsid w:val="4247233B"/>
    <w:rsid w:val="42BD2493"/>
    <w:rsid w:val="45367BAA"/>
    <w:rsid w:val="46EB2AFA"/>
    <w:rsid w:val="470D1990"/>
    <w:rsid w:val="48B20D13"/>
    <w:rsid w:val="4A27264A"/>
    <w:rsid w:val="4EDB475C"/>
    <w:rsid w:val="52401D52"/>
    <w:rsid w:val="54035D09"/>
    <w:rsid w:val="56430491"/>
    <w:rsid w:val="566B150C"/>
    <w:rsid w:val="56844DDC"/>
    <w:rsid w:val="588E017E"/>
    <w:rsid w:val="58D534A1"/>
    <w:rsid w:val="5B796339"/>
    <w:rsid w:val="5BD9622F"/>
    <w:rsid w:val="5CA31E75"/>
    <w:rsid w:val="5CD16C2C"/>
    <w:rsid w:val="5D0F013F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70383C45"/>
    <w:rsid w:val="70B0200B"/>
    <w:rsid w:val="717026D3"/>
    <w:rsid w:val="717C4ECA"/>
    <w:rsid w:val="748F1B72"/>
    <w:rsid w:val="75C36A6F"/>
    <w:rsid w:val="79C255C7"/>
    <w:rsid w:val="7A264494"/>
    <w:rsid w:val="7BF22495"/>
    <w:rsid w:val="7C68196B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NewsPrint">
      <a:dk1>
        <a:sysClr val="windowText" lastClr="000000"/>
      </a:dk1>
      <a:lt1>
        <a:sysClr val="window" lastClr="FFFFFF"/>
      </a:lt1>
      <a:dk2>
        <a:srgbClr val="303030"/>
      </a:dk2>
      <a:lt2>
        <a:srgbClr val="DEDEE0"/>
      </a:lt2>
      <a:accent1>
        <a:srgbClr val="AD0101"/>
      </a:accent1>
      <a:accent2>
        <a:srgbClr val="726056"/>
      </a:accent2>
      <a:accent3>
        <a:srgbClr val="AC956E"/>
      </a:accent3>
      <a:accent4>
        <a:srgbClr val="808DA9"/>
      </a:accent4>
      <a:accent5>
        <a:srgbClr val="424E5B"/>
      </a:accent5>
      <a:accent6>
        <a:srgbClr val="730E00"/>
      </a:accent6>
      <a:hlink>
        <a:srgbClr val="D26900"/>
      </a:hlink>
      <a:folHlink>
        <a:srgbClr val="D89243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19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2021-12-28T04:56:13Z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0AABAC01C73B4722AB1F16AFF65C9FDC</vt:lpwstr>
  </property>
  <property fmtid="{D5CDD505-2E9C-101B-9397-08002B2CF9AE}" pid="4" name="KSOTemplateUUID">
    <vt:lpwstr>v1.0_mb_PvOgM/D+yAAMd5vKkJ5J6g==</vt:lpwstr>
  </property>
</Properties>
</file>